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4FCA6" w14:textId="180D7C43" w:rsidR="00646129" w:rsidRDefault="00646129" w:rsidP="00A532D0">
      <w:pPr>
        <w:pStyle w:val="NormalnyBezOdseku"/>
        <w:rPr>
          <w:b/>
          <w:sz w:val="36"/>
        </w:rPr>
      </w:pPr>
    </w:p>
    <w:p w14:paraId="5864D341" w14:textId="77777777" w:rsidR="00A532D0" w:rsidRPr="005A6644" w:rsidRDefault="00A532D0" w:rsidP="00A532D0">
      <w:pPr>
        <w:pStyle w:val="NormalnyBezOdseku"/>
        <w:rPr>
          <w:b/>
          <w:sz w:val="36"/>
        </w:rPr>
      </w:pPr>
    </w:p>
    <w:p w14:paraId="38BD27B9" w14:textId="77777777" w:rsidR="00593F0E" w:rsidRPr="00593F0E" w:rsidRDefault="00593F0E" w:rsidP="00593F0E">
      <w:pPr>
        <w:pStyle w:val="NormalnyBezOdseku"/>
        <w:jc w:val="center"/>
        <w:rPr>
          <w:b/>
          <w:sz w:val="36"/>
        </w:rPr>
      </w:pPr>
      <w:r w:rsidRPr="00593F0E">
        <w:rPr>
          <w:b/>
          <w:sz w:val="36"/>
        </w:rPr>
        <w:t>ŽILINSKÁ UNIVERZITA V ŽILINE</w:t>
      </w:r>
    </w:p>
    <w:p w14:paraId="4BA9BF9F" w14:textId="1B59B589" w:rsidR="00593F0E" w:rsidRPr="00593F0E" w:rsidRDefault="00593F0E" w:rsidP="00593F0E">
      <w:pPr>
        <w:pStyle w:val="NormalnyBezOdseku"/>
        <w:jc w:val="center"/>
        <w:rPr>
          <w:sz w:val="32"/>
        </w:rPr>
      </w:pPr>
      <w:r w:rsidRPr="00BC0B4A">
        <w:rPr>
          <w:sz w:val="32"/>
        </w:rPr>
        <w:t xml:space="preserve">FAKULTA </w:t>
      </w:r>
      <w:r w:rsidR="00BC0B4A">
        <w:rPr>
          <w:sz w:val="32"/>
        </w:rPr>
        <w:t>RIADENIA A INFORMATIKY</w:t>
      </w:r>
    </w:p>
    <w:p w14:paraId="4A290151" w14:textId="77777777" w:rsidR="00593F0E" w:rsidRDefault="00593F0E" w:rsidP="00593F0E">
      <w:pPr>
        <w:pStyle w:val="NormalnyBezOdseku"/>
        <w:jc w:val="center"/>
      </w:pPr>
    </w:p>
    <w:p w14:paraId="22245000" w14:textId="77777777" w:rsidR="00593F0E" w:rsidRDefault="00593F0E" w:rsidP="00593F0E">
      <w:pPr>
        <w:pStyle w:val="NormalnyBezOdseku"/>
        <w:jc w:val="center"/>
      </w:pPr>
    </w:p>
    <w:p w14:paraId="661DE617" w14:textId="77777777" w:rsidR="00593F0E" w:rsidRDefault="00593F0E" w:rsidP="00593F0E">
      <w:pPr>
        <w:pStyle w:val="NormalnyBezOdseku"/>
        <w:jc w:val="center"/>
      </w:pPr>
    </w:p>
    <w:p w14:paraId="2410F53F" w14:textId="77777777" w:rsidR="00593F0E" w:rsidRDefault="00593F0E" w:rsidP="00593F0E">
      <w:pPr>
        <w:pStyle w:val="NormalnyBezOdseku"/>
        <w:jc w:val="center"/>
      </w:pPr>
    </w:p>
    <w:p w14:paraId="399D3326" w14:textId="77777777" w:rsidR="00593F0E" w:rsidRDefault="00593F0E" w:rsidP="00593F0E">
      <w:pPr>
        <w:pStyle w:val="NormalnyBezOdseku"/>
        <w:jc w:val="center"/>
      </w:pPr>
    </w:p>
    <w:p w14:paraId="5EC01AA9" w14:textId="77777777" w:rsidR="00593F0E" w:rsidRDefault="00593F0E" w:rsidP="00593F0E">
      <w:pPr>
        <w:pStyle w:val="NormalnyBezOdseku"/>
        <w:jc w:val="center"/>
      </w:pPr>
    </w:p>
    <w:p w14:paraId="0ACBA7C7" w14:textId="27D81050" w:rsidR="008D33CB" w:rsidRDefault="00593F0E" w:rsidP="00593F0E">
      <w:pPr>
        <w:pStyle w:val="NormalnyBezOdseku"/>
        <w:jc w:val="center"/>
        <w:rPr>
          <w:sz w:val="48"/>
        </w:rPr>
      </w:pPr>
      <w:r w:rsidRPr="00593F0E">
        <w:rPr>
          <w:sz w:val="48"/>
        </w:rPr>
        <w:t>BAKALÁRSKA</w:t>
      </w:r>
      <w:r w:rsidR="00BC0B4A">
        <w:rPr>
          <w:sz w:val="48"/>
        </w:rPr>
        <w:t xml:space="preserve"> PRÁCA</w:t>
      </w:r>
    </w:p>
    <w:p w14:paraId="39630685" w14:textId="6E82084B" w:rsidR="00593F0E" w:rsidRPr="00576D10" w:rsidRDefault="00576D10" w:rsidP="00593F0E">
      <w:pPr>
        <w:pStyle w:val="NormalnyBezOdseku"/>
        <w:jc w:val="center"/>
        <w:rPr>
          <w:sz w:val="36"/>
          <w:szCs w:val="20"/>
        </w:rPr>
      </w:pPr>
      <w:r w:rsidRPr="00576D10">
        <w:rPr>
          <w:sz w:val="36"/>
          <w:szCs w:val="20"/>
        </w:rPr>
        <w:t xml:space="preserve">Študijný odbor: </w:t>
      </w:r>
      <w:r w:rsidRPr="00576D10">
        <w:rPr>
          <w:b/>
          <w:bCs/>
          <w:sz w:val="36"/>
          <w:szCs w:val="20"/>
        </w:rPr>
        <w:t>Informatika</w:t>
      </w:r>
    </w:p>
    <w:p w14:paraId="797B29C6" w14:textId="77777777" w:rsidR="00BC0B4A" w:rsidRDefault="00BC0B4A" w:rsidP="00593F0E">
      <w:pPr>
        <w:pStyle w:val="NormalnyBezOdseku"/>
        <w:jc w:val="center"/>
      </w:pPr>
    </w:p>
    <w:p w14:paraId="26FDEEE4" w14:textId="0D851EEF" w:rsidR="00593F0E" w:rsidRDefault="00593F0E" w:rsidP="00593F0E">
      <w:pPr>
        <w:pStyle w:val="NormalnyBezOdseku"/>
        <w:jc w:val="center"/>
      </w:pPr>
    </w:p>
    <w:p w14:paraId="41E28D35" w14:textId="77777777" w:rsidR="00576D10" w:rsidRDefault="00576D10" w:rsidP="00593F0E">
      <w:pPr>
        <w:pStyle w:val="NormalnyBezOdseku"/>
        <w:jc w:val="center"/>
      </w:pPr>
    </w:p>
    <w:p w14:paraId="76C25ABF" w14:textId="77777777" w:rsidR="004C4A4D" w:rsidRDefault="004C4A4D" w:rsidP="00593F0E">
      <w:pPr>
        <w:pStyle w:val="NormalnyBezOdseku"/>
        <w:jc w:val="center"/>
      </w:pPr>
    </w:p>
    <w:p w14:paraId="19203AE3" w14:textId="77777777" w:rsidR="00593F0E" w:rsidRDefault="00593F0E" w:rsidP="00593F0E">
      <w:pPr>
        <w:pStyle w:val="NormalnyBezOdseku"/>
        <w:jc w:val="center"/>
      </w:pPr>
    </w:p>
    <w:p w14:paraId="047FE6B8" w14:textId="77777777" w:rsidR="00593F0E" w:rsidRDefault="00593F0E" w:rsidP="00593F0E">
      <w:pPr>
        <w:pStyle w:val="NormalnyBezOdseku"/>
        <w:jc w:val="center"/>
      </w:pPr>
    </w:p>
    <w:p w14:paraId="39C2C290" w14:textId="5E4AC8D6" w:rsidR="00593F0E" w:rsidRPr="00593F0E" w:rsidRDefault="00BC0B4A" w:rsidP="00BB4DB4">
      <w:pPr>
        <w:pStyle w:val="NormalnyBezOdseku"/>
        <w:spacing w:line="240" w:lineRule="auto"/>
        <w:jc w:val="center"/>
        <w:rPr>
          <w:sz w:val="36"/>
        </w:rPr>
      </w:pPr>
      <w:r>
        <w:rPr>
          <w:sz w:val="36"/>
        </w:rPr>
        <w:t>Adam Bušfy</w:t>
      </w:r>
    </w:p>
    <w:p w14:paraId="7FAEDE1C" w14:textId="279C08AB" w:rsidR="00593F0E" w:rsidRPr="004C4A4D" w:rsidRDefault="00576D10" w:rsidP="00646129">
      <w:pPr>
        <w:pStyle w:val="NormalnyBezOdseku"/>
        <w:spacing w:before="240"/>
        <w:jc w:val="center"/>
        <w:rPr>
          <w:b/>
          <w:sz w:val="36"/>
        </w:rPr>
      </w:pPr>
      <w:r>
        <w:rPr>
          <w:b/>
          <w:sz w:val="36"/>
        </w:rPr>
        <w:t>Správa majetku</w:t>
      </w:r>
    </w:p>
    <w:p w14:paraId="728BC32B" w14:textId="0346EEB4" w:rsidR="00593F0E" w:rsidRDefault="00593F0E" w:rsidP="00BB4DB4">
      <w:pPr>
        <w:pStyle w:val="NormalnyBezOdseku"/>
        <w:spacing w:line="240" w:lineRule="auto"/>
        <w:jc w:val="center"/>
      </w:pPr>
      <w:r>
        <w:t xml:space="preserve">Vedúci práce: </w:t>
      </w:r>
      <w:r w:rsidR="00BC0B4A">
        <w:t>doc. Ing. Michal Kvet, PhD</w:t>
      </w:r>
      <w:r w:rsidR="00F46E59">
        <w:t>.</w:t>
      </w:r>
    </w:p>
    <w:p w14:paraId="76CB3125" w14:textId="0A4F3D64" w:rsidR="00593F0E" w:rsidRDefault="00593F0E" w:rsidP="00BB4DB4">
      <w:pPr>
        <w:pStyle w:val="NormalnyBezOdseku"/>
        <w:spacing w:line="240" w:lineRule="auto"/>
        <w:jc w:val="center"/>
      </w:pPr>
      <w:r>
        <w:t>Registračné číslo:</w:t>
      </w:r>
      <w:r w:rsidR="00576D10">
        <w:t xml:space="preserve"> 1227/2020</w:t>
      </w:r>
    </w:p>
    <w:p w14:paraId="6C294144" w14:textId="736DBEFB" w:rsidR="00165EA8" w:rsidRDefault="00593F0E" w:rsidP="00BB4DB4">
      <w:pPr>
        <w:pStyle w:val="NormalnyBezOdseku"/>
        <w:spacing w:line="240" w:lineRule="auto"/>
        <w:jc w:val="center"/>
      </w:pPr>
      <w:r w:rsidRPr="00BC0B4A">
        <w:t>Žilina, 20</w:t>
      </w:r>
      <w:r w:rsidR="00BC0B4A" w:rsidRPr="00BC0B4A">
        <w:t>21</w:t>
      </w:r>
    </w:p>
    <w:p w14:paraId="5444A02A" w14:textId="77777777" w:rsidR="00165EA8" w:rsidRDefault="00165EA8">
      <w:pPr>
        <w:spacing w:after="0" w:line="240" w:lineRule="auto"/>
        <w:ind w:firstLine="0"/>
        <w:jc w:val="left"/>
        <w:rPr>
          <w:szCs w:val="24"/>
        </w:rPr>
      </w:pPr>
      <w:r>
        <w:br w:type="page"/>
      </w:r>
    </w:p>
    <w:p w14:paraId="5BF14BD0" w14:textId="50038E8D" w:rsidR="000826A1" w:rsidRDefault="00165EA8" w:rsidP="00BB4DB4">
      <w:pPr>
        <w:pStyle w:val="NormalnyBezOdseku"/>
        <w:spacing w:line="240" w:lineRule="auto"/>
        <w:jc w:val="center"/>
      </w:pPr>
      <w:r>
        <w:rPr>
          <w:noProof/>
        </w:rPr>
        <w:lastRenderedPageBreak/>
        <w:drawing>
          <wp:anchor distT="0" distB="0" distL="114300" distR="114300" simplePos="0" relativeHeight="251658240" behindDoc="0" locked="0" layoutInCell="1" allowOverlap="1" wp14:anchorId="3380902A" wp14:editId="30538445">
            <wp:simplePos x="0" y="0"/>
            <wp:positionH relativeFrom="column">
              <wp:posOffset>-854758</wp:posOffset>
            </wp:positionH>
            <wp:positionV relativeFrom="paragraph">
              <wp:posOffset>-194615</wp:posOffset>
            </wp:positionV>
            <wp:extent cx="6655443" cy="9407147"/>
            <wp:effectExtent l="0" t="0" r="0" b="3810"/>
            <wp:wrapNone/>
            <wp:docPr id="25" name="Obrázok 2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10;&#10;Automaticky generovaný popis"/>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5443" cy="9407147"/>
                    </a:xfrm>
                    <a:prstGeom prst="rect">
                      <a:avLst/>
                    </a:prstGeom>
                  </pic:spPr>
                </pic:pic>
              </a:graphicData>
            </a:graphic>
            <wp14:sizeRelH relativeFrom="page">
              <wp14:pctWidth>0</wp14:pctWidth>
            </wp14:sizeRelH>
            <wp14:sizeRelV relativeFrom="page">
              <wp14:pctHeight>0</wp14:pctHeight>
            </wp14:sizeRelV>
          </wp:anchor>
        </w:drawing>
      </w:r>
    </w:p>
    <w:p w14:paraId="2FE15B06" w14:textId="7C62234D" w:rsidR="00165EA8" w:rsidRPr="00BC0B4A" w:rsidRDefault="00165EA8" w:rsidP="00BB4DB4">
      <w:pPr>
        <w:pStyle w:val="NormalnyBezOdseku"/>
        <w:spacing w:line="240" w:lineRule="auto"/>
        <w:jc w:val="center"/>
        <w:sectPr w:rsidR="00165EA8" w:rsidRPr="00BC0B4A" w:rsidSect="00DF773E">
          <w:headerReference w:type="default" r:id="rId9"/>
          <w:footerReference w:type="default" r:id="rId10"/>
          <w:pgSz w:w="11906" w:h="16838" w:code="9"/>
          <w:pgMar w:top="1418" w:right="1134" w:bottom="1418" w:left="1985" w:header="709" w:footer="709" w:gutter="0"/>
          <w:cols w:space="708"/>
          <w:titlePg/>
          <w:docGrid w:linePitch="360"/>
        </w:sectPr>
      </w:pPr>
    </w:p>
    <w:p w14:paraId="732F563F" w14:textId="646ACE3B" w:rsidR="00AA0A2B" w:rsidRDefault="00AA0A2B" w:rsidP="00DC72E1">
      <w:pPr>
        <w:pStyle w:val="NormalnyBezOdseku"/>
        <w:spacing w:line="240" w:lineRule="auto"/>
      </w:pPr>
    </w:p>
    <w:p w14:paraId="7A0CAA4A" w14:textId="3902DDB6" w:rsidR="00AA0A2B" w:rsidRDefault="00AA0A2B">
      <w:pPr>
        <w:spacing w:after="160" w:line="259" w:lineRule="auto"/>
        <w:ind w:firstLine="0"/>
        <w:jc w:val="left"/>
        <w:rPr>
          <w:szCs w:val="24"/>
        </w:rPr>
      </w:pPr>
    </w:p>
    <w:p w14:paraId="52EDDF61" w14:textId="77777777" w:rsidR="00BB4DB4" w:rsidRDefault="00BB4DB4" w:rsidP="00BB4DB4">
      <w:pPr>
        <w:pStyle w:val="NormalnyBezOdseku"/>
        <w:spacing w:line="240" w:lineRule="auto"/>
        <w:jc w:val="center"/>
      </w:pPr>
    </w:p>
    <w:p w14:paraId="0A9F67E1" w14:textId="77777777" w:rsidR="00081566" w:rsidRPr="008B73C7" w:rsidRDefault="00081566" w:rsidP="002211B3">
      <w:pPr>
        <w:spacing w:line="240" w:lineRule="auto"/>
        <w:ind w:firstLine="0"/>
      </w:pPr>
    </w:p>
    <w:p w14:paraId="2060DBD6" w14:textId="77777777" w:rsidR="00081566" w:rsidRPr="008B73C7" w:rsidRDefault="00081566" w:rsidP="002211B3">
      <w:pPr>
        <w:spacing w:line="240" w:lineRule="auto"/>
        <w:ind w:firstLine="0"/>
      </w:pPr>
    </w:p>
    <w:p w14:paraId="3EDE63F4" w14:textId="77777777" w:rsidR="00081566" w:rsidRPr="008B73C7" w:rsidRDefault="00081566" w:rsidP="002211B3">
      <w:pPr>
        <w:spacing w:line="240" w:lineRule="auto"/>
        <w:ind w:firstLine="0"/>
      </w:pPr>
    </w:p>
    <w:p w14:paraId="74AD5EDB" w14:textId="77777777" w:rsidR="00081566" w:rsidRPr="008B73C7" w:rsidRDefault="00081566" w:rsidP="002211B3">
      <w:pPr>
        <w:spacing w:line="240" w:lineRule="auto"/>
        <w:ind w:firstLine="0"/>
      </w:pPr>
    </w:p>
    <w:p w14:paraId="3A1CE1E2" w14:textId="77777777" w:rsidR="00081566" w:rsidRPr="008B73C7" w:rsidRDefault="00081566" w:rsidP="002211B3">
      <w:pPr>
        <w:spacing w:line="240" w:lineRule="auto"/>
        <w:ind w:firstLine="0"/>
      </w:pPr>
    </w:p>
    <w:p w14:paraId="01126B5B" w14:textId="77777777" w:rsidR="00081566" w:rsidRPr="008B73C7" w:rsidRDefault="00081566" w:rsidP="002211B3">
      <w:pPr>
        <w:spacing w:line="240" w:lineRule="auto"/>
        <w:ind w:firstLine="0"/>
      </w:pPr>
    </w:p>
    <w:p w14:paraId="3AAD23C7" w14:textId="77777777" w:rsidR="00081566" w:rsidRPr="008B73C7" w:rsidRDefault="00081566" w:rsidP="002211B3">
      <w:pPr>
        <w:spacing w:line="240" w:lineRule="auto"/>
        <w:ind w:firstLine="0"/>
      </w:pPr>
    </w:p>
    <w:p w14:paraId="1F425918" w14:textId="77777777" w:rsidR="00081566" w:rsidRPr="008B73C7" w:rsidRDefault="00081566" w:rsidP="002211B3">
      <w:pPr>
        <w:spacing w:line="240" w:lineRule="auto"/>
        <w:ind w:firstLine="0"/>
      </w:pPr>
    </w:p>
    <w:p w14:paraId="4F60BDD1" w14:textId="77777777" w:rsidR="00081566" w:rsidRPr="008B73C7" w:rsidRDefault="00081566" w:rsidP="002211B3">
      <w:pPr>
        <w:spacing w:line="240" w:lineRule="auto"/>
        <w:ind w:firstLine="0"/>
      </w:pPr>
    </w:p>
    <w:p w14:paraId="4D5EDB6F" w14:textId="77777777" w:rsidR="00081566" w:rsidRPr="008B73C7" w:rsidRDefault="00081566" w:rsidP="002211B3">
      <w:pPr>
        <w:spacing w:line="240" w:lineRule="auto"/>
        <w:ind w:firstLine="0"/>
      </w:pPr>
    </w:p>
    <w:p w14:paraId="4B15095D" w14:textId="77777777" w:rsidR="00081566" w:rsidRPr="008B73C7" w:rsidRDefault="00081566" w:rsidP="002211B3">
      <w:pPr>
        <w:spacing w:line="240" w:lineRule="auto"/>
        <w:ind w:firstLine="0"/>
      </w:pPr>
    </w:p>
    <w:p w14:paraId="01151F0A" w14:textId="77777777" w:rsidR="00081566" w:rsidRPr="008B73C7" w:rsidRDefault="00081566" w:rsidP="002211B3">
      <w:pPr>
        <w:spacing w:line="240" w:lineRule="auto"/>
        <w:ind w:firstLine="0"/>
      </w:pPr>
    </w:p>
    <w:p w14:paraId="740BB9DB" w14:textId="728A2CCA" w:rsidR="00AA0A2B" w:rsidRDefault="00AA0A2B" w:rsidP="002211B3">
      <w:pPr>
        <w:spacing w:line="240" w:lineRule="auto"/>
        <w:ind w:firstLine="0"/>
        <w:rPr>
          <w:rStyle w:val="Vrazn"/>
          <w:i/>
        </w:rPr>
      </w:pPr>
    </w:p>
    <w:p w14:paraId="39E54076" w14:textId="2AE6CB1B" w:rsidR="00DC72E1" w:rsidRDefault="00DC72E1" w:rsidP="002211B3">
      <w:pPr>
        <w:spacing w:line="240" w:lineRule="auto"/>
        <w:ind w:firstLine="0"/>
        <w:rPr>
          <w:rStyle w:val="Vrazn"/>
          <w:i/>
        </w:rPr>
      </w:pPr>
    </w:p>
    <w:p w14:paraId="730A9549" w14:textId="780E007C" w:rsidR="00DC72E1" w:rsidRDefault="00DC72E1" w:rsidP="002211B3">
      <w:pPr>
        <w:spacing w:line="240" w:lineRule="auto"/>
        <w:ind w:firstLine="0"/>
        <w:rPr>
          <w:rStyle w:val="Vrazn"/>
          <w:i/>
        </w:rPr>
      </w:pPr>
    </w:p>
    <w:p w14:paraId="4C3595B3" w14:textId="3EBCC939" w:rsidR="00DC72E1" w:rsidRDefault="00DC72E1" w:rsidP="002211B3">
      <w:pPr>
        <w:spacing w:line="240" w:lineRule="auto"/>
        <w:ind w:firstLine="0"/>
        <w:rPr>
          <w:rStyle w:val="Vrazn"/>
          <w:i/>
        </w:rPr>
      </w:pPr>
    </w:p>
    <w:p w14:paraId="6B805756" w14:textId="35A370F5" w:rsidR="00DC72E1" w:rsidRDefault="00DC72E1" w:rsidP="002211B3">
      <w:pPr>
        <w:spacing w:line="240" w:lineRule="auto"/>
        <w:ind w:firstLine="0"/>
        <w:rPr>
          <w:rStyle w:val="Vrazn"/>
          <w:i/>
        </w:rPr>
      </w:pPr>
    </w:p>
    <w:p w14:paraId="5A314470" w14:textId="77777777" w:rsidR="00DC72E1" w:rsidRPr="00083AC3" w:rsidRDefault="00DC72E1" w:rsidP="002211B3">
      <w:pPr>
        <w:spacing w:line="240" w:lineRule="auto"/>
        <w:ind w:firstLine="0"/>
        <w:rPr>
          <w:rStyle w:val="Vrazn"/>
          <w:i/>
        </w:rPr>
      </w:pPr>
    </w:p>
    <w:p w14:paraId="00E5EEDD" w14:textId="77777777" w:rsidR="000D424E" w:rsidRDefault="000D424E" w:rsidP="002211B3">
      <w:pPr>
        <w:spacing w:line="240" w:lineRule="auto"/>
        <w:ind w:firstLine="0"/>
        <w:rPr>
          <w:rStyle w:val="Vrazn"/>
        </w:rPr>
      </w:pPr>
    </w:p>
    <w:p w14:paraId="100941C5" w14:textId="77777777" w:rsidR="000D424E" w:rsidRDefault="000D424E" w:rsidP="002211B3">
      <w:pPr>
        <w:spacing w:line="240" w:lineRule="auto"/>
        <w:ind w:firstLine="0"/>
        <w:rPr>
          <w:rStyle w:val="Vrazn"/>
        </w:rPr>
      </w:pPr>
    </w:p>
    <w:p w14:paraId="4E2CDFDC" w14:textId="77777777" w:rsidR="000D424E" w:rsidRDefault="000D424E" w:rsidP="002211B3">
      <w:pPr>
        <w:spacing w:line="240" w:lineRule="auto"/>
        <w:ind w:firstLine="0"/>
        <w:rPr>
          <w:rStyle w:val="Vrazn"/>
        </w:rPr>
      </w:pPr>
    </w:p>
    <w:p w14:paraId="49BBC938" w14:textId="4423498D" w:rsidR="00DC72E1" w:rsidRDefault="00DC72E1" w:rsidP="002211B3">
      <w:pPr>
        <w:spacing w:line="240" w:lineRule="auto"/>
        <w:ind w:firstLine="0"/>
        <w:rPr>
          <w:rStyle w:val="Vrazn"/>
        </w:rPr>
      </w:pPr>
    </w:p>
    <w:p w14:paraId="636DE4C0" w14:textId="77777777" w:rsidR="00DC72E1" w:rsidRPr="008B73C7" w:rsidRDefault="00DC72E1" w:rsidP="002211B3">
      <w:pPr>
        <w:spacing w:line="240" w:lineRule="auto"/>
        <w:ind w:firstLine="0"/>
        <w:rPr>
          <w:rStyle w:val="Vrazn"/>
        </w:rPr>
      </w:pPr>
    </w:p>
    <w:p w14:paraId="1C13BD61" w14:textId="77777777" w:rsidR="00CF729E" w:rsidRDefault="001E2D91" w:rsidP="008B6EFA">
      <w:pPr>
        <w:pStyle w:val="Nadpis4"/>
      </w:pPr>
      <w:hyperlink r:id="rId11" w:anchor="Čestné_vyhlásenie" w:history="1">
        <w:r w:rsidR="001E5D87" w:rsidRPr="001E5D87">
          <w:t>Čestné vyhlásenie</w:t>
        </w:r>
      </w:hyperlink>
    </w:p>
    <w:p w14:paraId="3C54F766" w14:textId="11F66B4C" w:rsidR="00AA0A2B" w:rsidRDefault="001A329A" w:rsidP="00FC6FC4">
      <w:r>
        <w:t xml:space="preserve">Prehlasujem, že som bakalársku prácu Správa majetku vypracoval samostatne pod vedením doc. Ing. Michala Kveta, </w:t>
      </w:r>
      <w:r w:rsidR="00F46E59">
        <w:t>PhD.</w:t>
      </w:r>
      <w:r>
        <w:t xml:space="preserve"> a uviedol v nej všetky použité literárne a iné odborné zdroje v súlade s právnymi predpismi, vnútornými predpismi Žilinskej univerzity a vnútornými aktmi riadenia Žilinskej univerzity a Fakulty riadenia a informatiky.</w:t>
      </w:r>
    </w:p>
    <w:p w14:paraId="0187A2C2" w14:textId="77777777" w:rsidR="00AA0A2B" w:rsidRDefault="00AA0A2B" w:rsidP="00DC72E1">
      <w:pPr>
        <w:ind w:firstLine="0"/>
      </w:pPr>
    </w:p>
    <w:p w14:paraId="4B7BA007" w14:textId="3669D89B" w:rsidR="00AA0A2B" w:rsidRDefault="001A329A" w:rsidP="001A329A">
      <w:pPr>
        <w:ind w:firstLine="0"/>
        <w:jc w:val="left"/>
      </w:pPr>
      <w:r>
        <w:t>V Žiline, dňa .........................</w:t>
      </w:r>
      <w:r>
        <w:tab/>
      </w:r>
      <w:r>
        <w:tab/>
      </w:r>
      <w:r>
        <w:tab/>
      </w:r>
      <w:r>
        <w:tab/>
      </w:r>
      <w:r>
        <w:tab/>
      </w:r>
      <w:r>
        <w:tab/>
        <w:t>........................................</w:t>
      </w:r>
    </w:p>
    <w:p w14:paraId="15A78A94" w14:textId="0EBFB40E" w:rsidR="001A329A" w:rsidRDefault="001A329A" w:rsidP="001A329A">
      <w:pPr>
        <w:ind w:firstLine="0"/>
        <w:jc w:val="left"/>
      </w:pPr>
      <w:r>
        <w:tab/>
      </w:r>
      <w:r>
        <w:tab/>
      </w:r>
      <w:r>
        <w:tab/>
      </w:r>
      <w:r>
        <w:tab/>
      </w:r>
      <w:r>
        <w:tab/>
      </w:r>
      <w:r>
        <w:tab/>
      </w:r>
      <w:r>
        <w:tab/>
      </w:r>
      <w:r>
        <w:tab/>
      </w:r>
      <w:r>
        <w:tab/>
        <w:t xml:space="preserve">       Meno Priezvisko</w:t>
      </w:r>
    </w:p>
    <w:p w14:paraId="60B7052F" w14:textId="77777777" w:rsidR="00AA0A2B" w:rsidRDefault="00AA0A2B" w:rsidP="00FC6FC4"/>
    <w:p w14:paraId="684EBCCE" w14:textId="77777777" w:rsidR="00AA0A2B" w:rsidRDefault="00AA0A2B" w:rsidP="00FC6FC4"/>
    <w:p w14:paraId="2FAE17C8" w14:textId="77777777" w:rsidR="00AA0A2B" w:rsidRDefault="00AA0A2B" w:rsidP="00FC6FC4"/>
    <w:p w14:paraId="44D3318B" w14:textId="77777777" w:rsidR="00AA0A2B" w:rsidRDefault="00AA0A2B" w:rsidP="00FC6FC4"/>
    <w:p w14:paraId="75206BD2" w14:textId="77777777" w:rsidR="00AA0A2B" w:rsidRDefault="00AA0A2B" w:rsidP="00FC6FC4"/>
    <w:p w14:paraId="77D55EAE" w14:textId="77777777" w:rsidR="00AA0A2B" w:rsidRDefault="00AA0A2B" w:rsidP="00FC6FC4"/>
    <w:p w14:paraId="4F9E421B" w14:textId="77777777" w:rsidR="00AA0A2B" w:rsidRDefault="00AA0A2B" w:rsidP="00FC6FC4"/>
    <w:p w14:paraId="055ADA42" w14:textId="77777777" w:rsidR="00AA0A2B" w:rsidRDefault="00AA0A2B" w:rsidP="00FC6FC4"/>
    <w:p w14:paraId="0973BE4B" w14:textId="77777777" w:rsidR="00AA0A2B" w:rsidRDefault="00AA0A2B" w:rsidP="00FC6FC4"/>
    <w:p w14:paraId="3857EC15" w14:textId="00C73501" w:rsidR="00AA0A2B" w:rsidRDefault="00AA0A2B" w:rsidP="00FC6FC4"/>
    <w:p w14:paraId="75490E2C" w14:textId="0EB1B1A3" w:rsidR="001A329A" w:rsidRDefault="001A329A" w:rsidP="00FC6FC4"/>
    <w:p w14:paraId="51F87EC6" w14:textId="77777777" w:rsidR="001A329A" w:rsidRDefault="001A329A" w:rsidP="00FC6FC4"/>
    <w:p w14:paraId="2008BB3F" w14:textId="77777777" w:rsidR="000D424E" w:rsidRDefault="000D424E" w:rsidP="00FC6FC4"/>
    <w:p w14:paraId="0A041CA8" w14:textId="77777777" w:rsidR="00814158" w:rsidRDefault="00814158" w:rsidP="00FC6FC4"/>
    <w:p w14:paraId="5ACC186B" w14:textId="77777777" w:rsidR="00814158" w:rsidRDefault="00814158" w:rsidP="00FC6FC4"/>
    <w:p w14:paraId="62D1B455" w14:textId="77777777" w:rsidR="00814158" w:rsidRDefault="00814158" w:rsidP="00FC6FC4"/>
    <w:p w14:paraId="22001D90" w14:textId="62485732" w:rsidR="00814158" w:rsidRDefault="00814158" w:rsidP="00FC6FC4"/>
    <w:p w14:paraId="53D13F7B" w14:textId="1D7D3AA9" w:rsidR="001A329A" w:rsidRDefault="001A329A" w:rsidP="00FC6FC4"/>
    <w:p w14:paraId="68402B3A" w14:textId="77777777" w:rsidR="001A329A" w:rsidRDefault="001A329A" w:rsidP="00FC6FC4"/>
    <w:p w14:paraId="797ADA60" w14:textId="77777777" w:rsidR="00814158" w:rsidRDefault="00814158" w:rsidP="00FC6FC4"/>
    <w:p w14:paraId="7918967F" w14:textId="77777777" w:rsidR="00814158" w:rsidRDefault="00814158" w:rsidP="00FC6FC4"/>
    <w:p w14:paraId="3F528FA1" w14:textId="77777777" w:rsidR="00081566" w:rsidRPr="00FC6FC4" w:rsidRDefault="001E2D91" w:rsidP="008B6EFA">
      <w:pPr>
        <w:pStyle w:val="Nadpis4"/>
      </w:pPr>
      <w:hyperlink r:id="rId12" w:anchor="Poďakovanie" w:history="1">
        <w:r w:rsidR="00081566" w:rsidRPr="001E5D87">
          <w:t>Poďakovanie</w:t>
        </w:r>
      </w:hyperlink>
    </w:p>
    <w:p w14:paraId="5D5CF950" w14:textId="77777777" w:rsidR="007E4F27" w:rsidRDefault="007E4F27" w:rsidP="00FC6FC4">
      <w:pPr>
        <w:rPr>
          <w:b/>
        </w:rPr>
      </w:pPr>
    </w:p>
    <w:p w14:paraId="52D56C7F" w14:textId="419FBDBB" w:rsidR="00FC6FC4" w:rsidRPr="0050008E" w:rsidRDefault="004F59E7" w:rsidP="00FC6FC4">
      <w:r>
        <w:t xml:space="preserve">Na tomto mieste by som chcel poďakovať vedúcemu bakalárskej práce               </w:t>
      </w:r>
      <w:r w:rsidRPr="00FF5FC8">
        <w:t>doc. Ing. Michalovi Kvetovi</w:t>
      </w:r>
      <w:r>
        <w:t>, PhD</w:t>
      </w:r>
      <w:r w:rsidR="00F46E59">
        <w:t>.</w:t>
      </w:r>
      <w:r>
        <w:t xml:space="preserve"> za cenné pripomienk</w:t>
      </w:r>
      <w:r w:rsidR="00237977">
        <w:t>y</w:t>
      </w:r>
      <w:r>
        <w:t>, ktorými prispel k vypracovaniu tejto bakalárskej práce.</w:t>
      </w:r>
    </w:p>
    <w:p w14:paraId="5E559EAF" w14:textId="5B138107" w:rsidR="00AA0A2B" w:rsidRDefault="00AA0A2B" w:rsidP="000C0F43">
      <w:pPr>
        <w:spacing w:after="160" w:line="259" w:lineRule="auto"/>
        <w:ind w:firstLine="0"/>
        <w:jc w:val="right"/>
      </w:pPr>
    </w:p>
    <w:p w14:paraId="15B57751" w14:textId="28FD92B7" w:rsidR="00FC6FC4" w:rsidRPr="00492D1B" w:rsidRDefault="00FC6FC4" w:rsidP="00557A42">
      <w:pPr>
        <w:pStyle w:val="Abstrakt"/>
      </w:pPr>
      <w:r w:rsidRPr="00492D1B">
        <w:lastRenderedPageBreak/>
        <w:t xml:space="preserve">ABSTRAKT </w:t>
      </w:r>
    </w:p>
    <w:p w14:paraId="6DAF2CCC" w14:textId="0A7C3A82" w:rsidR="00415D0C" w:rsidRDefault="00415D0C" w:rsidP="00415D0C">
      <w:pPr>
        <w:pStyle w:val="Default"/>
        <w:rPr>
          <w:sz w:val="23"/>
          <w:szCs w:val="23"/>
        </w:rPr>
      </w:pPr>
      <w:r>
        <w:rPr>
          <w:i/>
          <w:iCs/>
          <w:sz w:val="23"/>
          <w:szCs w:val="23"/>
        </w:rPr>
        <w:t xml:space="preserve"> </w:t>
      </w:r>
    </w:p>
    <w:p w14:paraId="74568E29" w14:textId="373BC441" w:rsidR="00415D0C" w:rsidRDefault="00723302" w:rsidP="00006922">
      <w:pPr>
        <w:ind w:firstLine="0"/>
        <w:rPr>
          <w:b/>
        </w:rPr>
      </w:pPr>
      <w:r>
        <w:t>BUŠFY</w:t>
      </w:r>
      <w:r w:rsidR="00415D0C">
        <w:t xml:space="preserve">, </w:t>
      </w:r>
      <w:r>
        <w:t>Adam</w:t>
      </w:r>
      <w:r w:rsidR="00415D0C">
        <w:t xml:space="preserve">: </w:t>
      </w:r>
      <w:r>
        <w:rPr>
          <w:i/>
          <w:iCs/>
        </w:rPr>
        <w:t>Správa majetku</w:t>
      </w:r>
      <w:r w:rsidR="00415D0C">
        <w:t xml:space="preserve">. [Bakalárska práca]. – </w:t>
      </w:r>
      <w:r>
        <w:t>Žilinská univerzita v Žiline</w:t>
      </w:r>
      <w:r w:rsidR="00415D0C">
        <w:t xml:space="preserve">. </w:t>
      </w:r>
      <w:r>
        <w:t>Fakulta riadenia a informatiky</w:t>
      </w:r>
      <w:r w:rsidR="00415D0C">
        <w:t xml:space="preserve">; </w:t>
      </w:r>
      <w:r w:rsidR="006E0261">
        <w:t>Katedra informatiky</w:t>
      </w:r>
      <w:r w:rsidR="00415D0C">
        <w:t>. –</w:t>
      </w:r>
      <w:r w:rsidR="00FF5FC8">
        <w:t xml:space="preserve"> </w:t>
      </w:r>
      <w:r w:rsidR="00006922">
        <w:t>Ved</w:t>
      </w:r>
      <w:r w:rsidR="0090619A">
        <w:t>úci</w:t>
      </w:r>
      <w:r w:rsidR="00415D0C">
        <w:t xml:space="preserve">: </w:t>
      </w:r>
      <w:r w:rsidR="006E0261">
        <w:t>doc. Ing. Michal Kvet,</w:t>
      </w:r>
      <w:r w:rsidR="00A84A7B">
        <w:t xml:space="preserve"> </w:t>
      </w:r>
      <w:r w:rsidR="006E0261">
        <w:t>PhD.</w:t>
      </w:r>
      <w:r w:rsidR="0090619A">
        <w:t xml:space="preserve"> –</w:t>
      </w:r>
      <w:r w:rsidR="00A84A7B">
        <w:t xml:space="preserve"> </w:t>
      </w:r>
      <w:r w:rsidR="00415D0C">
        <w:t xml:space="preserve">Stupeň odbornej kvalifikácie: </w:t>
      </w:r>
      <w:r w:rsidR="002A48B5">
        <w:t>b</w:t>
      </w:r>
      <w:r w:rsidR="00887E34">
        <w:t>akalár</w:t>
      </w:r>
      <w:r w:rsidR="00415D0C">
        <w:t xml:space="preserve">. </w:t>
      </w:r>
      <w:r w:rsidR="00006922" w:rsidRPr="00FC6FC4">
        <w:t>–</w:t>
      </w:r>
      <w:r w:rsidR="00006922">
        <w:t xml:space="preserve"> </w:t>
      </w:r>
      <w:r w:rsidR="003B3EF1">
        <w:t>Žilina</w:t>
      </w:r>
      <w:r w:rsidR="00415D0C">
        <w:t xml:space="preserve">: </w:t>
      </w:r>
      <w:r w:rsidR="00702A5D">
        <w:t>FRI</w:t>
      </w:r>
      <w:r w:rsidR="00415D0C">
        <w:t xml:space="preserve"> </w:t>
      </w:r>
      <w:r w:rsidR="00944E60">
        <w:t>ŽU,</w:t>
      </w:r>
      <w:r w:rsidR="00AA7AB2">
        <w:t xml:space="preserve"> </w:t>
      </w:r>
      <w:r w:rsidR="002F7817">
        <w:t>2021</w:t>
      </w:r>
      <w:r w:rsidR="00A84A7B">
        <w:t xml:space="preserve"> </w:t>
      </w:r>
      <w:r w:rsidR="00AA7AB2">
        <w:t xml:space="preserve">– </w:t>
      </w:r>
      <w:r w:rsidR="003D4B4B">
        <w:t>4</w:t>
      </w:r>
      <w:r w:rsidR="006B0B68">
        <w:t>9</w:t>
      </w:r>
      <w:r w:rsidR="003D4B4B">
        <w:t>s.</w:t>
      </w:r>
    </w:p>
    <w:p w14:paraId="6E4DD06A" w14:textId="360BEB67" w:rsidR="0052099B" w:rsidRPr="00FF61FA" w:rsidRDefault="0052099B" w:rsidP="0052099B">
      <w:pPr>
        <w:rPr>
          <w:lang w:val="en-US"/>
        </w:rPr>
      </w:pPr>
      <w:r>
        <w:t>Cieľom práce je vytvoriť informačný systém pre evidenciu majetku s dôrazom na temporálny aspekt.</w:t>
      </w:r>
      <w:r w:rsidR="00927793">
        <w:t xml:space="preserve"> Výsledná práca umožňuje evidovať majetok pomocou webovej aplikácie v rámci akejkoľvek organizácie, ktorú je možno hierarchicky rozdeliť na menšie celky. Používateľ má možnosť bezplatnej registrácie a následného spravovania majetku v lokalite, ktorá mu </w:t>
      </w:r>
      <w:r w:rsidR="00C34485">
        <w:t>je</w:t>
      </w:r>
      <w:r w:rsidR="00927793">
        <w:t xml:space="preserve"> pridelená správcom resp. administrátorom systému</w:t>
      </w:r>
      <w:r w:rsidR="007763F5">
        <w:t xml:space="preserve"> danej organizácie</w:t>
      </w:r>
      <w:r w:rsidR="00927793">
        <w:t>.</w:t>
      </w:r>
    </w:p>
    <w:p w14:paraId="760165D9" w14:textId="77777777" w:rsidR="00194A15" w:rsidRDefault="00194A15" w:rsidP="00194A15"/>
    <w:p w14:paraId="2EAD2C85" w14:textId="48EA9C25" w:rsidR="00194A15" w:rsidRDefault="001E2D91" w:rsidP="00AF590F">
      <w:pPr>
        <w:ind w:firstLine="0"/>
      </w:pPr>
      <w:hyperlink r:id="rId13" w:anchor="Kľúčové_slová" w:history="1">
        <w:r w:rsidR="00194A15" w:rsidRPr="003210F0">
          <w:rPr>
            <w:b/>
          </w:rPr>
          <w:t>Kľúčové slová</w:t>
        </w:r>
      </w:hyperlink>
      <w:r w:rsidR="00927969">
        <w:rPr>
          <w:b/>
        </w:rPr>
        <w:t xml:space="preserve">: </w:t>
      </w:r>
      <w:r w:rsidR="00194A15">
        <w:t xml:space="preserve"> </w:t>
      </w:r>
      <w:r w:rsidR="00F34D10">
        <w:t>Evidencia majetku. Správa majetku. Webová aplikácia.</w:t>
      </w:r>
    </w:p>
    <w:p w14:paraId="4491B95E" w14:textId="2ADE489D" w:rsidR="00194A15" w:rsidRDefault="00194A15" w:rsidP="00194A15">
      <w:pPr>
        <w:pStyle w:val="Abstrakt"/>
      </w:pPr>
    </w:p>
    <w:p w14:paraId="2C9475D8" w14:textId="5679ABE5" w:rsidR="002F7817" w:rsidRDefault="002F7817" w:rsidP="00194A15">
      <w:pPr>
        <w:pStyle w:val="Abstrakt"/>
      </w:pPr>
    </w:p>
    <w:p w14:paraId="14C45486" w14:textId="4AEB5479" w:rsidR="002F7817" w:rsidRDefault="002F7817" w:rsidP="00194A15">
      <w:pPr>
        <w:pStyle w:val="Abstrakt"/>
      </w:pPr>
    </w:p>
    <w:p w14:paraId="41147DD9" w14:textId="4A2CCA25" w:rsidR="002F7817" w:rsidRDefault="002F7817" w:rsidP="00194A15">
      <w:pPr>
        <w:pStyle w:val="Abstrakt"/>
      </w:pPr>
    </w:p>
    <w:p w14:paraId="3353BEE4" w14:textId="2ECEF550" w:rsidR="002F7817" w:rsidRDefault="002F7817" w:rsidP="00194A15">
      <w:pPr>
        <w:pStyle w:val="Abstrakt"/>
      </w:pPr>
    </w:p>
    <w:p w14:paraId="54A5D8A6" w14:textId="7975494B" w:rsidR="002F7817" w:rsidRDefault="002F7817" w:rsidP="00194A15">
      <w:pPr>
        <w:pStyle w:val="Abstrakt"/>
      </w:pPr>
    </w:p>
    <w:p w14:paraId="2389BF27" w14:textId="76770D36" w:rsidR="002F7817" w:rsidRDefault="002F7817" w:rsidP="00194A15">
      <w:pPr>
        <w:pStyle w:val="Abstrakt"/>
      </w:pPr>
    </w:p>
    <w:p w14:paraId="5042CCD9" w14:textId="2DB980F7" w:rsidR="002F7817" w:rsidRDefault="002F7817" w:rsidP="00194A15">
      <w:pPr>
        <w:pStyle w:val="Abstrakt"/>
      </w:pPr>
    </w:p>
    <w:p w14:paraId="40955F4B" w14:textId="3D7598BD" w:rsidR="002F7817" w:rsidRDefault="002F7817" w:rsidP="00194A15">
      <w:pPr>
        <w:pStyle w:val="Abstrakt"/>
      </w:pPr>
    </w:p>
    <w:p w14:paraId="637151FD" w14:textId="0D63541E" w:rsidR="002F7817" w:rsidRDefault="002F7817" w:rsidP="00194A15">
      <w:pPr>
        <w:pStyle w:val="Abstrakt"/>
      </w:pPr>
    </w:p>
    <w:p w14:paraId="369ECA62" w14:textId="04C6D005" w:rsidR="002F7817" w:rsidRDefault="002F7817" w:rsidP="00194A15">
      <w:pPr>
        <w:pStyle w:val="Abstrakt"/>
      </w:pPr>
    </w:p>
    <w:p w14:paraId="5A270F0E" w14:textId="2779719E" w:rsidR="002F7817" w:rsidRDefault="002F7817" w:rsidP="00194A15">
      <w:pPr>
        <w:pStyle w:val="Abstrakt"/>
      </w:pPr>
    </w:p>
    <w:p w14:paraId="79087297" w14:textId="7B46ACF1" w:rsidR="002F7817" w:rsidRDefault="002F7817" w:rsidP="00194A15">
      <w:pPr>
        <w:pStyle w:val="Abstrakt"/>
      </w:pPr>
    </w:p>
    <w:p w14:paraId="6165884B" w14:textId="77777777" w:rsidR="00AB45FF" w:rsidRDefault="00AB45FF" w:rsidP="00194A15">
      <w:pPr>
        <w:pStyle w:val="Abstrakt"/>
      </w:pPr>
    </w:p>
    <w:p w14:paraId="140540F0" w14:textId="77777777" w:rsidR="002F7817" w:rsidRDefault="002F7817" w:rsidP="00194A15">
      <w:pPr>
        <w:pStyle w:val="Abstrakt"/>
      </w:pPr>
    </w:p>
    <w:p w14:paraId="258116D4" w14:textId="0D1BAA3C" w:rsidR="00FC6FC4" w:rsidRDefault="00FC6FC4" w:rsidP="00194A15">
      <w:pPr>
        <w:pStyle w:val="Abstrakt"/>
      </w:pPr>
      <w:r w:rsidRPr="00492D1B">
        <w:lastRenderedPageBreak/>
        <w:t>ABSTRA</w:t>
      </w:r>
      <w:r w:rsidR="00D578FE">
        <w:t>CT</w:t>
      </w:r>
    </w:p>
    <w:p w14:paraId="795E864D" w14:textId="3A533541" w:rsidR="002F7817" w:rsidRDefault="002F7817" w:rsidP="00194A15">
      <w:pPr>
        <w:pStyle w:val="Abstrakt"/>
      </w:pPr>
    </w:p>
    <w:p w14:paraId="252ECD11" w14:textId="36DB935A" w:rsidR="002F7817" w:rsidRPr="002F7817" w:rsidRDefault="002F7817" w:rsidP="002F7817">
      <w:pPr>
        <w:ind w:firstLine="0"/>
        <w:rPr>
          <w:b/>
        </w:rPr>
      </w:pPr>
      <w:r>
        <w:t xml:space="preserve">BUŠFY, Adam: </w:t>
      </w:r>
      <w:r>
        <w:rPr>
          <w:i/>
          <w:iCs/>
        </w:rPr>
        <w:t>Asset management</w:t>
      </w:r>
      <w:r>
        <w:t>. [</w:t>
      </w:r>
      <w:proofErr w:type="spellStart"/>
      <w:r>
        <w:t>Bachelor</w:t>
      </w:r>
      <w:proofErr w:type="spellEnd"/>
      <w:r>
        <w:t xml:space="preserve"> </w:t>
      </w:r>
      <w:proofErr w:type="spellStart"/>
      <w:r>
        <w:t>thesis</w:t>
      </w:r>
      <w:proofErr w:type="spellEnd"/>
      <w:r>
        <w:t xml:space="preserve">]. – </w:t>
      </w:r>
      <w:proofErr w:type="spellStart"/>
      <w:r>
        <w:t>The</w:t>
      </w:r>
      <w:proofErr w:type="spellEnd"/>
      <w:r>
        <w:t xml:space="preserve"> </w:t>
      </w:r>
      <w:proofErr w:type="spellStart"/>
      <w:r>
        <w:t>University</w:t>
      </w:r>
      <w:proofErr w:type="spellEnd"/>
      <w:r>
        <w:t xml:space="preserve"> of Žilina.    </w:t>
      </w:r>
      <w:proofErr w:type="spellStart"/>
      <w:r>
        <w:t>Faculty</w:t>
      </w:r>
      <w:proofErr w:type="spellEnd"/>
      <w:r>
        <w:t xml:space="preserve"> of Management </w:t>
      </w:r>
      <w:proofErr w:type="spellStart"/>
      <w:r>
        <w:t>Science</w:t>
      </w:r>
      <w:proofErr w:type="spellEnd"/>
      <w:r>
        <w:t xml:space="preserve"> and </w:t>
      </w:r>
      <w:proofErr w:type="spellStart"/>
      <w:r>
        <w:t>Informatics</w:t>
      </w:r>
      <w:proofErr w:type="spellEnd"/>
      <w:r>
        <w:t xml:space="preserve">; Department of </w:t>
      </w:r>
      <w:proofErr w:type="spellStart"/>
      <w:r>
        <w:t>informatics</w:t>
      </w:r>
      <w:proofErr w:type="spellEnd"/>
      <w:r>
        <w:t xml:space="preserve">. – </w:t>
      </w:r>
      <w:proofErr w:type="spellStart"/>
      <w:r>
        <w:t>Tutor</w:t>
      </w:r>
      <w:proofErr w:type="spellEnd"/>
      <w:r>
        <w:t xml:space="preserve"> of </w:t>
      </w:r>
      <w:proofErr w:type="spellStart"/>
      <w:r>
        <w:t>the</w:t>
      </w:r>
      <w:proofErr w:type="spellEnd"/>
      <w:r>
        <w:t xml:space="preserve"> </w:t>
      </w:r>
      <w:proofErr w:type="spellStart"/>
      <w:r>
        <w:t>bachelor</w:t>
      </w:r>
      <w:proofErr w:type="spellEnd"/>
      <w:r>
        <w:t xml:space="preserve"> </w:t>
      </w:r>
      <w:proofErr w:type="spellStart"/>
      <w:r>
        <w:t>thesis</w:t>
      </w:r>
      <w:proofErr w:type="spellEnd"/>
      <w:r>
        <w:t xml:space="preserve">: doc. Ing. Michal Kvet, PhD. – Level of </w:t>
      </w:r>
      <w:proofErr w:type="spellStart"/>
      <w:r>
        <w:t>professional</w:t>
      </w:r>
      <w:proofErr w:type="spellEnd"/>
      <w:r>
        <w:t xml:space="preserve"> </w:t>
      </w:r>
      <w:proofErr w:type="spellStart"/>
      <w:r>
        <w:t>qualifications</w:t>
      </w:r>
      <w:proofErr w:type="spellEnd"/>
      <w:r>
        <w:t xml:space="preserve">: </w:t>
      </w:r>
      <w:proofErr w:type="spellStart"/>
      <w:r w:rsidR="002A48B5">
        <w:t>b</w:t>
      </w:r>
      <w:r w:rsidR="00887E34">
        <w:t>achelor</w:t>
      </w:r>
      <w:proofErr w:type="spellEnd"/>
      <w:r>
        <w:t xml:space="preserve">. </w:t>
      </w:r>
      <w:r w:rsidRPr="00FC6FC4">
        <w:t>–</w:t>
      </w:r>
      <w:r>
        <w:t xml:space="preserve"> Žilina: FRI ŽU, 2021 – </w:t>
      </w:r>
      <w:r w:rsidR="003D4B4B">
        <w:t>4</w:t>
      </w:r>
      <w:r w:rsidR="006B0B68">
        <w:t>9</w:t>
      </w:r>
      <w:r w:rsidR="003D4B4B">
        <w:t>pgs.</w:t>
      </w:r>
    </w:p>
    <w:p w14:paraId="64558806" w14:textId="6876267B" w:rsidR="00ED391E" w:rsidRPr="004E01E4" w:rsidRDefault="00ED391E" w:rsidP="00ED391E">
      <w:pPr>
        <w:rPr>
          <w:lang w:val="en-US"/>
        </w:rPr>
      </w:pPr>
      <w:r w:rsidRPr="000F25BE">
        <w:t xml:space="preserve"> </w:t>
      </w:r>
      <w:proofErr w:type="spellStart"/>
      <w:r w:rsidR="00F463BD" w:rsidRPr="00F463BD">
        <w:t>The</w:t>
      </w:r>
      <w:proofErr w:type="spellEnd"/>
      <w:r w:rsidR="00F463BD" w:rsidRPr="00F463BD">
        <w:t xml:space="preserve"> </w:t>
      </w:r>
      <w:proofErr w:type="spellStart"/>
      <w:r w:rsidR="00F463BD" w:rsidRPr="00F463BD">
        <w:t>aim</w:t>
      </w:r>
      <w:proofErr w:type="spellEnd"/>
      <w:r w:rsidR="00F463BD" w:rsidRPr="00F463BD">
        <w:t xml:space="preserve"> of </w:t>
      </w:r>
      <w:proofErr w:type="spellStart"/>
      <w:r w:rsidR="00F463BD" w:rsidRPr="00F463BD">
        <w:t>the</w:t>
      </w:r>
      <w:proofErr w:type="spellEnd"/>
      <w:r w:rsidR="00F463BD" w:rsidRPr="00F463BD">
        <w:t xml:space="preserve"> </w:t>
      </w:r>
      <w:proofErr w:type="spellStart"/>
      <w:r w:rsidR="000F3821">
        <w:t>thesis</w:t>
      </w:r>
      <w:proofErr w:type="spellEnd"/>
      <w:r w:rsidR="00F463BD" w:rsidRPr="00F463BD">
        <w:t xml:space="preserve"> </w:t>
      </w:r>
      <w:proofErr w:type="spellStart"/>
      <w:r w:rsidR="00F463BD" w:rsidRPr="00F463BD">
        <w:t>is</w:t>
      </w:r>
      <w:proofErr w:type="spellEnd"/>
      <w:r w:rsidR="00F463BD" w:rsidRPr="00F463BD">
        <w:t xml:space="preserve"> to </w:t>
      </w:r>
      <w:proofErr w:type="spellStart"/>
      <w:r w:rsidR="00F463BD" w:rsidRPr="00F463BD">
        <w:t>create</w:t>
      </w:r>
      <w:proofErr w:type="spellEnd"/>
      <w:r w:rsidR="00F463BD" w:rsidRPr="00F463BD">
        <w:t xml:space="preserve"> </w:t>
      </w:r>
      <w:proofErr w:type="spellStart"/>
      <w:r w:rsidR="00F463BD" w:rsidRPr="00F463BD">
        <w:t>an</w:t>
      </w:r>
      <w:proofErr w:type="spellEnd"/>
      <w:r w:rsidR="00F463BD" w:rsidRPr="00F463BD">
        <w:t xml:space="preserve"> </w:t>
      </w:r>
      <w:proofErr w:type="spellStart"/>
      <w:r w:rsidR="00F463BD" w:rsidRPr="00F463BD">
        <w:t>information</w:t>
      </w:r>
      <w:proofErr w:type="spellEnd"/>
      <w:r w:rsidR="00F463BD" w:rsidRPr="00F463BD">
        <w:t xml:space="preserve"> </w:t>
      </w:r>
      <w:proofErr w:type="spellStart"/>
      <w:r w:rsidR="00F463BD" w:rsidRPr="00F463BD">
        <w:t>system</w:t>
      </w:r>
      <w:proofErr w:type="spellEnd"/>
      <w:r w:rsidR="00F463BD" w:rsidRPr="00F463BD">
        <w:t xml:space="preserve"> </w:t>
      </w:r>
      <w:proofErr w:type="spellStart"/>
      <w:r w:rsidR="00F463BD" w:rsidRPr="00F463BD">
        <w:t>for</w:t>
      </w:r>
      <w:proofErr w:type="spellEnd"/>
      <w:r w:rsidR="00F463BD" w:rsidRPr="00F463BD">
        <w:t xml:space="preserve"> </w:t>
      </w:r>
      <w:proofErr w:type="spellStart"/>
      <w:r w:rsidR="00F463BD" w:rsidRPr="00F463BD">
        <w:t>the</w:t>
      </w:r>
      <w:proofErr w:type="spellEnd"/>
      <w:r w:rsidR="00F463BD" w:rsidRPr="00F463BD">
        <w:t xml:space="preserve"> </w:t>
      </w:r>
      <w:proofErr w:type="spellStart"/>
      <w:r w:rsidR="00F463BD" w:rsidRPr="00F463BD">
        <w:t>registration</w:t>
      </w:r>
      <w:proofErr w:type="spellEnd"/>
      <w:r w:rsidR="00F463BD" w:rsidRPr="00F463BD">
        <w:t xml:space="preserve"> of </w:t>
      </w:r>
      <w:proofErr w:type="spellStart"/>
      <w:r w:rsidR="00F34EA1">
        <w:t>asset</w:t>
      </w:r>
      <w:r w:rsidR="00541997">
        <w:t>s</w:t>
      </w:r>
      <w:proofErr w:type="spellEnd"/>
      <w:r w:rsidR="00F463BD" w:rsidRPr="00F463BD">
        <w:t xml:space="preserve"> </w:t>
      </w:r>
      <w:proofErr w:type="spellStart"/>
      <w:r w:rsidR="00F463BD" w:rsidRPr="00F463BD">
        <w:t>with</w:t>
      </w:r>
      <w:proofErr w:type="spellEnd"/>
      <w:r w:rsidR="00F463BD" w:rsidRPr="00F463BD">
        <w:t xml:space="preserve"> </w:t>
      </w:r>
      <w:proofErr w:type="spellStart"/>
      <w:r w:rsidR="00F463BD" w:rsidRPr="00F463BD">
        <w:t>emphasis</w:t>
      </w:r>
      <w:proofErr w:type="spellEnd"/>
      <w:r w:rsidR="00F463BD" w:rsidRPr="00F463BD">
        <w:t xml:space="preserve"> on </w:t>
      </w:r>
      <w:proofErr w:type="spellStart"/>
      <w:r w:rsidR="00F463BD" w:rsidRPr="00F463BD">
        <w:t>the</w:t>
      </w:r>
      <w:proofErr w:type="spellEnd"/>
      <w:r w:rsidR="00F463BD" w:rsidRPr="00F463BD">
        <w:t xml:space="preserve"> </w:t>
      </w:r>
      <w:proofErr w:type="spellStart"/>
      <w:r w:rsidR="00F463BD" w:rsidRPr="00F463BD">
        <w:t>temporal</w:t>
      </w:r>
      <w:proofErr w:type="spellEnd"/>
      <w:r w:rsidR="00F463BD" w:rsidRPr="00F463BD">
        <w:t xml:space="preserve"> </w:t>
      </w:r>
      <w:proofErr w:type="spellStart"/>
      <w:r w:rsidR="00F463BD" w:rsidRPr="00F463BD">
        <w:t>aspect</w:t>
      </w:r>
      <w:proofErr w:type="spellEnd"/>
      <w:r w:rsidR="00F463BD" w:rsidRPr="00F463BD">
        <w:t>.</w:t>
      </w:r>
      <w:r w:rsidR="00710683">
        <w:t xml:space="preserve"> </w:t>
      </w:r>
      <w:proofErr w:type="spellStart"/>
      <w:r w:rsidR="00710683">
        <w:t>Final</w:t>
      </w:r>
      <w:proofErr w:type="spellEnd"/>
      <w:r w:rsidR="00710683">
        <w:t xml:space="preserve"> </w:t>
      </w:r>
      <w:proofErr w:type="spellStart"/>
      <w:r w:rsidR="00710683">
        <w:t>product</w:t>
      </w:r>
      <w:proofErr w:type="spellEnd"/>
      <w:r w:rsidR="00710683">
        <w:t xml:space="preserve"> </w:t>
      </w:r>
      <w:proofErr w:type="spellStart"/>
      <w:r w:rsidR="00710683">
        <w:t>allows</w:t>
      </w:r>
      <w:proofErr w:type="spellEnd"/>
      <w:r w:rsidR="00710683">
        <w:t xml:space="preserve"> </w:t>
      </w:r>
      <w:proofErr w:type="spellStart"/>
      <w:r w:rsidR="004E5F91">
        <w:t>users</w:t>
      </w:r>
      <w:proofErr w:type="spellEnd"/>
      <w:r w:rsidR="004E5F91">
        <w:t xml:space="preserve"> </w:t>
      </w:r>
      <w:r w:rsidR="00710683">
        <w:t xml:space="preserve">to </w:t>
      </w:r>
      <w:proofErr w:type="spellStart"/>
      <w:r w:rsidR="004D0040">
        <w:t>manage</w:t>
      </w:r>
      <w:proofErr w:type="spellEnd"/>
      <w:r w:rsidR="00710683">
        <w:t xml:space="preserve"> </w:t>
      </w:r>
      <w:proofErr w:type="spellStart"/>
      <w:r w:rsidR="00F34EA1">
        <w:t>asset</w:t>
      </w:r>
      <w:r w:rsidR="004E5F91">
        <w:t>s</w:t>
      </w:r>
      <w:proofErr w:type="spellEnd"/>
      <w:r w:rsidR="00710683">
        <w:t xml:space="preserve"> </w:t>
      </w:r>
      <w:r w:rsidR="008359FB">
        <w:t>of</w:t>
      </w:r>
      <w:r w:rsidR="00710683">
        <w:t xml:space="preserve"> </w:t>
      </w:r>
      <w:proofErr w:type="spellStart"/>
      <w:r w:rsidR="00710683">
        <w:t>any</w:t>
      </w:r>
      <w:proofErr w:type="spellEnd"/>
      <w:r w:rsidR="00710683">
        <w:t xml:space="preserve"> </w:t>
      </w:r>
      <w:proofErr w:type="spellStart"/>
      <w:r w:rsidR="00710683">
        <w:t>organization</w:t>
      </w:r>
      <w:proofErr w:type="spellEnd"/>
      <w:r w:rsidR="008359FB">
        <w:t xml:space="preserve"> </w:t>
      </w:r>
      <w:proofErr w:type="spellStart"/>
      <w:r w:rsidR="008359FB">
        <w:t>using</w:t>
      </w:r>
      <w:proofErr w:type="spellEnd"/>
      <w:r w:rsidR="008359FB">
        <w:t xml:space="preserve"> web </w:t>
      </w:r>
      <w:proofErr w:type="spellStart"/>
      <w:r w:rsidR="008359FB">
        <w:t>application</w:t>
      </w:r>
      <w:proofErr w:type="spellEnd"/>
      <w:r w:rsidR="008359FB">
        <w:t xml:space="preserve">. </w:t>
      </w:r>
      <w:proofErr w:type="spellStart"/>
      <w:r w:rsidR="008359FB">
        <w:t>This</w:t>
      </w:r>
      <w:proofErr w:type="spellEnd"/>
      <w:r w:rsidR="008359FB">
        <w:t xml:space="preserve"> </w:t>
      </w:r>
      <w:proofErr w:type="spellStart"/>
      <w:r w:rsidR="008359FB">
        <w:t>organization</w:t>
      </w:r>
      <w:proofErr w:type="spellEnd"/>
      <w:r w:rsidR="008359FB">
        <w:t xml:space="preserve"> </w:t>
      </w:r>
      <w:proofErr w:type="spellStart"/>
      <w:r w:rsidR="008359FB">
        <w:t>can</w:t>
      </w:r>
      <w:proofErr w:type="spellEnd"/>
      <w:r w:rsidR="008359FB">
        <w:t xml:space="preserve"> </w:t>
      </w:r>
      <w:proofErr w:type="spellStart"/>
      <w:r w:rsidR="008359FB">
        <w:t>be</w:t>
      </w:r>
      <w:proofErr w:type="spellEnd"/>
      <w:r w:rsidR="008359FB">
        <w:t xml:space="preserve"> </w:t>
      </w:r>
      <w:proofErr w:type="spellStart"/>
      <w:r w:rsidR="008359FB">
        <w:t>hierarchically</w:t>
      </w:r>
      <w:proofErr w:type="spellEnd"/>
      <w:r w:rsidR="008359FB">
        <w:t xml:space="preserve"> </w:t>
      </w:r>
      <w:proofErr w:type="spellStart"/>
      <w:r w:rsidR="008359FB">
        <w:t>divided</w:t>
      </w:r>
      <w:proofErr w:type="spellEnd"/>
      <w:r w:rsidR="008359FB">
        <w:t xml:space="preserve"> </w:t>
      </w:r>
      <w:proofErr w:type="spellStart"/>
      <w:r w:rsidR="008359FB">
        <w:t>into</w:t>
      </w:r>
      <w:proofErr w:type="spellEnd"/>
      <w:r w:rsidR="008359FB">
        <w:t xml:space="preserve"> </w:t>
      </w:r>
      <w:proofErr w:type="spellStart"/>
      <w:r w:rsidR="008359FB">
        <w:t>smaller</w:t>
      </w:r>
      <w:proofErr w:type="spellEnd"/>
      <w:r w:rsidR="008359FB">
        <w:t xml:space="preserve"> </w:t>
      </w:r>
      <w:proofErr w:type="spellStart"/>
      <w:r w:rsidR="008359FB">
        <w:t>units</w:t>
      </w:r>
      <w:proofErr w:type="spellEnd"/>
      <w:r w:rsidR="008359FB">
        <w:t>.</w:t>
      </w:r>
      <w:r w:rsidR="00DA63F8">
        <w:t xml:space="preserve"> </w:t>
      </w:r>
      <w:proofErr w:type="spellStart"/>
      <w:r w:rsidR="00DA63F8">
        <w:t>User</w:t>
      </w:r>
      <w:r w:rsidR="004E5F91">
        <w:t>s</w:t>
      </w:r>
      <w:proofErr w:type="spellEnd"/>
      <w:r w:rsidR="00B076EC">
        <w:t xml:space="preserve"> </w:t>
      </w:r>
      <w:proofErr w:type="spellStart"/>
      <w:r w:rsidR="00DA63F8">
        <w:t>ha</w:t>
      </w:r>
      <w:r w:rsidR="004E5F91">
        <w:t>ve</w:t>
      </w:r>
      <w:proofErr w:type="spellEnd"/>
      <w:r w:rsidR="00DA63F8">
        <w:t xml:space="preserve"> </w:t>
      </w:r>
      <w:proofErr w:type="spellStart"/>
      <w:r w:rsidR="00DA63F8">
        <w:t>the</w:t>
      </w:r>
      <w:proofErr w:type="spellEnd"/>
      <w:r w:rsidR="00DA63F8">
        <w:t xml:space="preserve"> </w:t>
      </w:r>
      <w:proofErr w:type="spellStart"/>
      <w:r w:rsidR="00DA63F8">
        <w:t>option</w:t>
      </w:r>
      <w:proofErr w:type="spellEnd"/>
      <w:r w:rsidR="00DA63F8">
        <w:t xml:space="preserve"> of </w:t>
      </w:r>
      <w:proofErr w:type="spellStart"/>
      <w:r w:rsidR="00DA63F8">
        <w:t>free</w:t>
      </w:r>
      <w:proofErr w:type="spellEnd"/>
      <w:r w:rsidR="00DA63F8">
        <w:t xml:space="preserve"> </w:t>
      </w:r>
      <w:proofErr w:type="spellStart"/>
      <w:r w:rsidR="00DA63F8">
        <w:t>registration</w:t>
      </w:r>
      <w:proofErr w:type="spellEnd"/>
      <w:r w:rsidR="00B076EC">
        <w:t xml:space="preserve"> and management of </w:t>
      </w:r>
      <w:proofErr w:type="spellStart"/>
      <w:r w:rsidR="00B076EC">
        <w:t>locations</w:t>
      </w:r>
      <w:proofErr w:type="spellEnd"/>
      <w:r w:rsidR="00B076EC">
        <w:t xml:space="preserve"> </w:t>
      </w:r>
      <w:proofErr w:type="spellStart"/>
      <w:r w:rsidR="00B076EC">
        <w:t>which</w:t>
      </w:r>
      <w:proofErr w:type="spellEnd"/>
      <w:r w:rsidR="00B076EC">
        <w:t xml:space="preserve"> </w:t>
      </w:r>
      <w:proofErr w:type="spellStart"/>
      <w:r w:rsidR="00B076EC">
        <w:t>were</w:t>
      </w:r>
      <w:proofErr w:type="spellEnd"/>
      <w:r w:rsidR="00B076EC">
        <w:t xml:space="preserve"> </w:t>
      </w:r>
      <w:proofErr w:type="spellStart"/>
      <w:r w:rsidR="00B076EC">
        <w:t>assigned</w:t>
      </w:r>
      <w:proofErr w:type="spellEnd"/>
      <w:r w:rsidR="00B076EC">
        <w:t xml:space="preserve"> to </w:t>
      </w:r>
      <w:proofErr w:type="spellStart"/>
      <w:r w:rsidR="004E5F91">
        <w:t>them</w:t>
      </w:r>
      <w:proofErr w:type="spellEnd"/>
      <w:r w:rsidR="00B076EC">
        <w:t xml:space="preserve"> by </w:t>
      </w:r>
      <w:proofErr w:type="spellStart"/>
      <w:r w:rsidR="00B076EC">
        <w:t>system</w:t>
      </w:r>
      <w:proofErr w:type="spellEnd"/>
      <w:r w:rsidR="00B076EC">
        <w:t xml:space="preserve"> </w:t>
      </w:r>
      <w:proofErr w:type="spellStart"/>
      <w:r w:rsidR="00B076EC">
        <w:t>administrator</w:t>
      </w:r>
      <w:proofErr w:type="spellEnd"/>
      <w:r w:rsidR="00B076EC">
        <w:t xml:space="preserve"> of </w:t>
      </w:r>
      <w:proofErr w:type="spellStart"/>
      <w:r w:rsidR="00B076EC">
        <w:t>the</w:t>
      </w:r>
      <w:proofErr w:type="spellEnd"/>
      <w:r w:rsidR="00B076EC">
        <w:t xml:space="preserve"> </w:t>
      </w:r>
      <w:proofErr w:type="spellStart"/>
      <w:r w:rsidR="00B076EC">
        <w:t>organization</w:t>
      </w:r>
      <w:proofErr w:type="spellEnd"/>
      <w:r w:rsidR="00B076EC">
        <w:t>.</w:t>
      </w:r>
    </w:p>
    <w:p w14:paraId="4050332F" w14:textId="77777777" w:rsidR="00557A42" w:rsidRDefault="00557A42" w:rsidP="00557A42"/>
    <w:p w14:paraId="3CEB303B" w14:textId="1FBF4411" w:rsidR="00E44A8C" w:rsidRPr="00E44A8C" w:rsidRDefault="00194A15" w:rsidP="00AF590F">
      <w:pPr>
        <w:ind w:firstLine="0"/>
      </w:pPr>
      <w:proofErr w:type="spellStart"/>
      <w:r w:rsidRPr="00AF590F">
        <w:rPr>
          <w:b/>
        </w:rPr>
        <w:t>Key</w:t>
      </w:r>
      <w:proofErr w:type="spellEnd"/>
      <w:r w:rsidRPr="00AF590F">
        <w:rPr>
          <w:b/>
        </w:rPr>
        <w:t xml:space="preserve"> </w:t>
      </w:r>
      <w:proofErr w:type="spellStart"/>
      <w:r w:rsidRPr="00AF590F">
        <w:rPr>
          <w:b/>
        </w:rPr>
        <w:t>words</w:t>
      </w:r>
      <w:proofErr w:type="spellEnd"/>
      <w:r w:rsidR="00927969">
        <w:rPr>
          <w:b/>
        </w:rPr>
        <w:t>:</w:t>
      </w:r>
      <w:r w:rsidR="00F34D10" w:rsidRPr="00F34D10">
        <w:t xml:space="preserve"> </w:t>
      </w:r>
      <w:r w:rsidR="00F34D10">
        <w:t xml:space="preserve">Asset </w:t>
      </w:r>
      <w:proofErr w:type="spellStart"/>
      <w:r w:rsidR="00F34D10">
        <w:t>registry</w:t>
      </w:r>
      <w:proofErr w:type="spellEnd"/>
      <w:r w:rsidR="00F34D10">
        <w:t xml:space="preserve">. Asset management. Web </w:t>
      </w:r>
      <w:proofErr w:type="spellStart"/>
      <w:r w:rsidR="00F34D10">
        <w:t>application</w:t>
      </w:r>
      <w:proofErr w:type="spellEnd"/>
      <w:r w:rsidR="00F34D10">
        <w:t>.</w:t>
      </w:r>
    </w:p>
    <w:p w14:paraId="26064B83" w14:textId="77777777" w:rsidR="00BD07E7" w:rsidRDefault="001E2D91" w:rsidP="00DF773E">
      <w:pPr>
        <w:pStyle w:val="Hlavikaobsahu"/>
      </w:pPr>
      <w:hyperlink r:id="rId14" w:anchor="Obsah" w:history="1">
        <w:r w:rsidR="00DF773E" w:rsidRPr="003210F0">
          <w:t>Obsah</w:t>
        </w:r>
      </w:hyperlink>
    </w:p>
    <w:p w14:paraId="451C9A6C" w14:textId="79913521" w:rsidR="00165EA8" w:rsidRDefault="006229D1">
      <w:pPr>
        <w:pStyle w:val="Obsah1"/>
        <w:rPr>
          <w:rFonts w:asciiTheme="minorHAnsi" w:eastAsiaTheme="minorEastAsia" w:hAnsiTheme="minorHAnsi" w:cstheme="minorBidi"/>
          <w:b w:val="0"/>
          <w:szCs w:val="24"/>
          <w:lang w:eastAsia="sk-SK"/>
        </w:rPr>
      </w:pPr>
      <w:r>
        <w:rPr>
          <w:lang w:eastAsia="sk-SK"/>
        </w:rPr>
        <w:fldChar w:fldCharType="begin"/>
      </w:r>
      <w:r w:rsidR="00DF773E">
        <w:rPr>
          <w:lang w:eastAsia="sk-SK"/>
        </w:rPr>
        <w:instrText xml:space="preserve"> TOC \o "1-3" </w:instrText>
      </w:r>
      <w:r>
        <w:rPr>
          <w:lang w:eastAsia="sk-SK"/>
        </w:rPr>
        <w:fldChar w:fldCharType="separate"/>
      </w:r>
      <w:r w:rsidR="00165EA8">
        <w:t>Zoznam obrázkov</w:t>
      </w:r>
      <w:r w:rsidR="00165EA8">
        <w:tab/>
      </w:r>
      <w:r w:rsidR="00165EA8">
        <w:fldChar w:fldCharType="begin"/>
      </w:r>
      <w:r w:rsidR="00165EA8">
        <w:instrText xml:space="preserve"> PAGEREF _Toc71037144 \h </w:instrText>
      </w:r>
      <w:r w:rsidR="00165EA8">
        <w:fldChar w:fldCharType="separate"/>
      </w:r>
      <w:r w:rsidR="00165EA8">
        <w:t>9</w:t>
      </w:r>
      <w:r w:rsidR="00165EA8">
        <w:fldChar w:fldCharType="end"/>
      </w:r>
    </w:p>
    <w:p w14:paraId="755CED6F" w14:textId="41FCD2FA" w:rsidR="00165EA8" w:rsidRDefault="00165EA8">
      <w:pPr>
        <w:pStyle w:val="Obsah1"/>
        <w:rPr>
          <w:rFonts w:asciiTheme="minorHAnsi" w:eastAsiaTheme="minorEastAsia" w:hAnsiTheme="minorHAnsi" w:cstheme="minorBidi"/>
          <w:b w:val="0"/>
          <w:szCs w:val="24"/>
          <w:lang w:eastAsia="sk-SK"/>
        </w:rPr>
      </w:pPr>
      <w:r>
        <w:t>Zoznam tabuliek</w:t>
      </w:r>
      <w:r>
        <w:tab/>
      </w:r>
      <w:r>
        <w:fldChar w:fldCharType="begin"/>
      </w:r>
      <w:r>
        <w:instrText xml:space="preserve"> PAGEREF _Toc71037145 \h </w:instrText>
      </w:r>
      <w:r>
        <w:fldChar w:fldCharType="separate"/>
      </w:r>
      <w:r>
        <w:t>10</w:t>
      </w:r>
      <w:r>
        <w:fldChar w:fldCharType="end"/>
      </w:r>
    </w:p>
    <w:p w14:paraId="090DB11D" w14:textId="682081B8" w:rsidR="00165EA8" w:rsidRDefault="00165EA8">
      <w:pPr>
        <w:pStyle w:val="Obsah1"/>
        <w:rPr>
          <w:rFonts w:asciiTheme="minorHAnsi" w:eastAsiaTheme="minorEastAsia" w:hAnsiTheme="minorHAnsi" w:cstheme="minorBidi"/>
          <w:b w:val="0"/>
          <w:szCs w:val="24"/>
          <w:lang w:eastAsia="sk-SK"/>
        </w:rPr>
      </w:pPr>
      <w:r>
        <w:t>Zoznam skratiek</w:t>
      </w:r>
      <w:r>
        <w:tab/>
      </w:r>
      <w:r>
        <w:fldChar w:fldCharType="begin"/>
      </w:r>
      <w:r>
        <w:instrText xml:space="preserve"> PAGEREF _Toc71037146 \h </w:instrText>
      </w:r>
      <w:r>
        <w:fldChar w:fldCharType="separate"/>
      </w:r>
      <w:r>
        <w:t>11</w:t>
      </w:r>
      <w:r>
        <w:fldChar w:fldCharType="end"/>
      </w:r>
    </w:p>
    <w:p w14:paraId="6D506DB0" w14:textId="0ABE0B08" w:rsidR="00165EA8" w:rsidRDefault="00165EA8">
      <w:pPr>
        <w:pStyle w:val="Obsah1"/>
        <w:rPr>
          <w:rFonts w:asciiTheme="minorHAnsi" w:eastAsiaTheme="minorEastAsia" w:hAnsiTheme="minorHAnsi" w:cstheme="minorBidi"/>
          <w:b w:val="0"/>
          <w:szCs w:val="24"/>
          <w:lang w:eastAsia="sk-SK"/>
        </w:rPr>
      </w:pPr>
      <w:r>
        <w:t>ÚVOD</w:t>
      </w:r>
      <w:r>
        <w:tab/>
      </w:r>
      <w:r>
        <w:fldChar w:fldCharType="begin"/>
      </w:r>
      <w:r>
        <w:instrText xml:space="preserve"> PAGEREF _Toc71037147 \h </w:instrText>
      </w:r>
      <w:r>
        <w:fldChar w:fldCharType="separate"/>
      </w:r>
      <w:r>
        <w:t>12</w:t>
      </w:r>
      <w:r>
        <w:fldChar w:fldCharType="end"/>
      </w:r>
    </w:p>
    <w:p w14:paraId="418CF611" w14:textId="5310F774" w:rsidR="00165EA8" w:rsidRDefault="00165EA8">
      <w:pPr>
        <w:pStyle w:val="Obsah1"/>
        <w:rPr>
          <w:rFonts w:asciiTheme="minorHAnsi" w:eastAsiaTheme="minorEastAsia" w:hAnsiTheme="minorHAnsi" w:cstheme="minorBidi"/>
          <w:b w:val="0"/>
          <w:szCs w:val="24"/>
          <w:lang w:eastAsia="sk-SK"/>
        </w:rPr>
      </w:pPr>
      <w:r>
        <w:t>1</w:t>
      </w:r>
      <w:r>
        <w:rPr>
          <w:rFonts w:asciiTheme="minorHAnsi" w:eastAsiaTheme="minorEastAsia" w:hAnsiTheme="minorHAnsi" w:cstheme="minorBidi"/>
          <w:b w:val="0"/>
          <w:szCs w:val="24"/>
          <w:lang w:eastAsia="sk-SK"/>
        </w:rPr>
        <w:tab/>
      </w:r>
      <w:r>
        <w:t>Analýza súčasného stavu</w:t>
      </w:r>
      <w:r>
        <w:tab/>
      </w:r>
      <w:r>
        <w:fldChar w:fldCharType="begin"/>
      </w:r>
      <w:r>
        <w:instrText xml:space="preserve"> PAGEREF _Toc71037148 \h </w:instrText>
      </w:r>
      <w:r>
        <w:fldChar w:fldCharType="separate"/>
      </w:r>
      <w:r>
        <w:t>13</w:t>
      </w:r>
      <w:r>
        <w:fldChar w:fldCharType="end"/>
      </w:r>
    </w:p>
    <w:p w14:paraId="57C8D133" w14:textId="4E7854EA" w:rsidR="00165EA8" w:rsidRDefault="00165EA8">
      <w:pPr>
        <w:pStyle w:val="Obsah2"/>
        <w:rPr>
          <w:rFonts w:asciiTheme="minorHAnsi" w:eastAsiaTheme="minorEastAsia" w:hAnsiTheme="minorHAnsi" w:cstheme="minorBidi"/>
          <w:szCs w:val="24"/>
          <w:lang w:eastAsia="sk-SK"/>
        </w:rPr>
      </w:pPr>
      <w:r>
        <w:t>1.1</w:t>
      </w:r>
      <w:r>
        <w:rPr>
          <w:rFonts w:asciiTheme="minorHAnsi" w:eastAsiaTheme="minorEastAsia" w:hAnsiTheme="minorHAnsi" w:cstheme="minorBidi"/>
          <w:szCs w:val="24"/>
          <w:lang w:eastAsia="sk-SK"/>
        </w:rPr>
        <w:tab/>
      </w:r>
      <w:r>
        <w:t>Postup pri analýze súčasného stavu</w:t>
      </w:r>
      <w:r>
        <w:tab/>
      </w:r>
      <w:r>
        <w:fldChar w:fldCharType="begin"/>
      </w:r>
      <w:r>
        <w:instrText xml:space="preserve"> PAGEREF _Toc71037149 \h </w:instrText>
      </w:r>
      <w:r>
        <w:fldChar w:fldCharType="separate"/>
      </w:r>
      <w:r>
        <w:t>13</w:t>
      </w:r>
      <w:r>
        <w:fldChar w:fldCharType="end"/>
      </w:r>
    </w:p>
    <w:p w14:paraId="4E0E885D" w14:textId="3B6DA51A" w:rsidR="00165EA8" w:rsidRDefault="00165EA8">
      <w:pPr>
        <w:pStyle w:val="Obsah2"/>
        <w:rPr>
          <w:rFonts w:asciiTheme="minorHAnsi" w:eastAsiaTheme="minorEastAsia" w:hAnsiTheme="minorHAnsi" w:cstheme="minorBidi"/>
          <w:szCs w:val="24"/>
          <w:lang w:eastAsia="sk-SK"/>
        </w:rPr>
      </w:pPr>
      <w:r>
        <w:t>1.2</w:t>
      </w:r>
      <w:r>
        <w:rPr>
          <w:rFonts w:asciiTheme="minorHAnsi" w:eastAsiaTheme="minorEastAsia" w:hAnsiTheme="minorHAnsi" w:cstheme="minorBidi"/>
          <w:szCs w:val="24"/>
          <w:lang w:eastAsia="sk-SK"/>
        </w:rPr>
        <w:tab/>
      </w:r>
      <w:r>
        <w:t>Evidencia a správa majetku</w:t>
      </w:r>
      <w:r>
        <w:tab/>
      </w:r>
      <w:r>
        <w:fldChar w:fldCharType="begin"/>
      </w:r>
      <w:r>
        <w:instrText xml:space="preserve"> PAGEREF _Toc71037150 \h </w:instrText>
      </w:r>
      <w:r>
        <w:fldChar w:fldCharType="separate"/>
      </w:r>
      <w:r>
        <w:t>13</w:t>
      </w:r>
      <w:r>
        <w:fldChar w:fldCharType="end"/>
      </w:r>
    </w:p>
    <w:p w14:paraId="1E9234C6" w14:textId="55549B4E" w:rsidR="00165EA8" w:rsidRDefault="00165EA8">
      <w:pPr>
        <w:pStyle w:val="Obsah2"/>
        <w:rPr>
          <w:rFonts w:asciiTheme="minorHAnsi" w:eastAsiaTheme="minorEastAsia" w:hAnsiTheme="minorHAnsi" w:cstheme="minorBidi"/>
          <w:szCs w:val="24"/>
          <w:lang w:eastAsia="sk-SK"/>
        </w:rPr>
      </w:pPr>
      <w:r>
        <w:t>1.3</w:t>
      </w:r>
      <w:r>
        <w:rPr>
          <w:rFonts w:asciiTheme="minorHAnsi" w:eastAsiaTheme="minorEastAsia" w:hAnsiTheme="minorHAnsi" w:cstheme="minorBidi"/>
          <w:szCs w:val="24"/>
          <w:lang w:eastAsia="sk-SK"/>
        </w:rPr>
        <w:tab/>
      </w:r>
      <w:r>
        <w:t>Nástroj na evidenciu majetku Sortly</w:t>
      </w:r>
      <w:r>
        <w:tab/>
      </w:r>
      <w:r>
        <w:fldChar w:fldCharType="begin"/>
      </w:r>
      <w:r>
        <w:instrText xml:space="preserve"> PAGEREF _Toc71037151 \h </w:instrText>
      </w:r>
      <w:r>
        <w:fldChar w:fldCharType="separate"/>
      </w:r>
      <w:r>
        <w:t>14</w:t>
      </w:r>
      <w:r>
        <w:fldChar w:fldCharType="end"/>
      </w:r>
    </w:p>
    <w:p w14:paraId="69FF535D" w14:textId="3B1CF53A" w:rsidR="00165EA8" w:rsidRDefault="00165EA8">
      <w:pPr>
        <w:pStyle w:val="Obsah2"/>
        <w:rPr>
          <w:rFonts w:asciiTheme="minorHAnsi" w:eastAsiaTheme="minorEastAsia" w:hAnsiTheme="minorHAnsi" w:cstheme="minorBidi"/>
          <w:szCs w:val="24"/>
          <w:lang w:eastAsia="sk-SK"/>
        </w:rPr>
      </w:pPr>
      <w:r>
        <w:t>1.4</w:t>
      </w:r>
      <w:r>
        <w:rPr>
          <w:rFonts w:asciiTheme="minorHAnsi" w:eastAsiaTheme="minorEastAsia" w:hAnsiTheme="minorHAnsi" w:cstheme="minorBidi"/>
          <w:szCs w:val="24"/>
          <w:lang w:eastAsia="sk-SK"/>
        </w:rPr>
        <w:tab/>
      </w:r>
      <w:r>
        <w:t>Nástroj na evidenciu majetku Asset panda</w:t>
      </w:r>
      <w:r>
        <w:tab/>
      </w:r>
      <w:r>
        <w:fldChar w:fldCharType="begin"/>
      </w:r>
      <w:r>
        <w:instrText xml:space="preserve"> PAGEREF _Toc71037152 \h </w:instrText>
      </w:r>
      <w:r>
        <w:fldChar w:fldCharType="separate"/>
      </w:r>
      <w:r>
        <w:t>14</w:t>
      </w:r>
      <w:r>
        <w:fldChar w:fldCharType="end"/>
      </w:r>
    </w:p>
    <w:p w14:paraId="032E02E9" w14:textId="290FDDD9" w:rsidR="00165EA8" w:rsidRDefault="00165EA8">
      <w:pPr>
        <w:pStyle w:val="Obsah2"/>
        <w:rPr>
          <w:rFonts w:asciiTheme="minorHAnsi" w:eastAsiaTheme="minorEastAsia" w:hAnsiTheme="minorHAnsi" w:cstheme="minorBidi"/>
          <w:szCs w:val="24"/>
          <w:lang w:eastAsia="sk-SK"/>
        </w:rPr>
      </w:pPr>
      <w:r>
        <w:t>1.5</w:t>
      </w:r>
      <w:r>
        <w:rPr>
          <w:rFonts w:asciiTheme="minorHAnsi" w:eastAsiaTheme="minorEastAsia" w:hAnsiTheme="minorHAnsi" w:cstheme="minorBidi"/>
          <w:szCs w:val="24"/>
          <w:lang w:eastAsia="sk-SK"/>
        </w:rPr>
        <w:tab/>
      </w:r>
      <w:r>
        <w:t>Nástroj na evidenciu majetku Money S3 inventory</w:t>
      </w:r>
      <w:r>
        <w:tab/>
      </w:r>
      <w:r>
        <w:fldChar w:fldCharType="begin"/>
      </w:r>
      <w:r>
        <w:instrText xml:space="preserve"> PAGEREF _Toc71037153 \h </w:instrText>
      </w:r>
      <w:r>
        <w:fldChar w:fldCharType="separate"/>
      </w:r>
      <w:r>
        <w:t>15</w:t>
      </w:r>
      <w:r>
        <w:fldChar w:fldCharType="end"/>
      </w:r>
    </w:p>
    <w:p w14:paraId="17325C3F" w14:textId="02C34C08" w:rsidR="00165EA8" w:rsidRDefault="00165EA8">
      <w:pPr>
        <w:pStyle w:val="Obsah2"/>
        <w:rPr>
          <w:rFonts w:asciiTheme="minorHAnsi" w:eastAsiaTheme="minorEastAsia" w:hAnsiTheme="minorHAnsi" w:cstheme="minorBidi"/>
          <w:szCs w:val="24"/>
          <w:lang w:eastAsia="sk-SK"/>
        </w:rPr>
      </w:pPr>
      <w:r>
        <w:t>1.6</w:t>
      </w:r>
      <w:r>
        <w:rPr>
          <w:rFonts w:asciiTheme="minorHAnsi" w:eastAsiaTheme="minorEastAsia" w:hAnsiTheme="minorHAnsi" w:cstheme="minorBidi"/>
          <w:szCs w:val="24"/>
          <w:lang w:eastAsia="sk-SK"/>
        </w:rPr>
        <w:tab/>
      </w:r>
      <w:r>
        <w:t>Analýza správy majetku v prostredí UNIZA</w:t>
      </w:r>
      <w:r>
        <w:tab/>
      </w:r>
      <w:r>
        <w:fldChar w:fldCharType="begin"/>
      </w:r>
      <w:r>
        <w:instrText xml:space="preserve"> PAGEREF _Toc71037154 \h </w:instrText>
      </w:r>
      <w:r>
        <w:fldChar w:fldCharType="separate"/>
      </w:r>
      <w:r>
        <w:t>16</w:t>
      </w:r>
      <w:r>
        <w:fldChar w:fldCharType="end"/>
      </w:r>
    </w:p>
    <w:p w14:paraId="020987D4" w14:textId="31F09953" w:rsidR="00165EA8" w:rsidRDefault="00165EA8">
      <w:pPr>
        <w:pStyle w:val="Obsah2"/>
        <w:rPr>
          <w:rFonts w:asciiTheme="minorHAnsi" w:eastAsiaTheme="minorEastAsia" w:hAnsiTheme="minorHAnsi" w:cstheme="minorBidi"/>
          <w:szCs w:val="24"/>
          <w:lang w:eastAsia="sk-SK"/>
        </w:rPr>
      </w:pPr>
      <w:r>
        <w:t>1.7</w:t>
      </w:r>
      <w:r>
        <w:rPr>
          <w:rFonts w:asciiTheme="minorHAnsi" w:eastAsiaTheme="minorEastAsia" w:hAnsiTheme="minorHAnsi" w:cstheme="minorBidi"/>
          <w:szCs w:val="24"/>
          <w:lang w:eastAsia="sk-SK"/>
        </w:rPr>
        <w:tab/>
      </w:r>
      <w:r>
        <w:t>Záver získaný analýzou</w:t>
      </w:r>
      <w:r>
        <w:tab/>
      </w:r>
      <w:r>
        <w:fldChar w:fldCharType="begin"/>
      </w:r>
      <w:r>
        <w:instrText xml:space="preserve"> PAGEREF _Toc71037155 \h </w:instrText>
      </w:r>
      <w:r>
        <w:fldChar w:fldCharType="separate"/>
      </w:r>
      <w:r>
        <w:t>16</w:t>
      </w:r>
      <w:r>
        <w:fldChar w:fldCharType="end"/>
      </w:r>
    </w:p>
    <w:p w14:paraId="42AC7734" w14:textId="07252D24" w:rsidR="00165EA8" w:rsidRDefault="00165EA8">
      <w:pPr>
        <w:pStyle w:val="Obsah1"/>
        <w:rPr>
          <w:rFonts w:asciiTheme="minorHAnsi" w:eastAsiaTheme="minorEastAsia" w:hAnsiTheme="minorHAnsi" w:cstheme="minorBidi"/>
          <w:b w:val="0"/>
          <w:szCs w:val="24"/>
          <w:lang w:eastAsia="sk-SK"/>
        </w:rPr>
      </w:pPr>
      <w:r>
        <w:t>2</w:t>
      </w:r>
      <w:r>
        <w:rPr>
          <w:rFonts w:asciiTheme="minorHAnsi" w:eastAsiaTheme="minorEastAsia" w:hAnsiTheme="minorHAnsi" w:cstheme="minorBidi"/>
          <w:b w:val="0"/>
          <w:szCs w:val="24"/>
          <w:lang w:eastAsia="sk-SK"/>
        </w:rPr>
        <w:tab/>
      </w:r>
      <w:r>
        <w:t>Požiadavky na systém</w:t>
      </w:r>
      <w:r>
        <w:tab/>
      </w:r>
      <w:r>
        <w:fldChar w:fldCharType="begin"/>
      </w:r>
      <w:r>
        <w:instrText xml:space="preserve"> PAGEREF _Toc71037156 \h </w:instrText>
      </w:r>
      <w:r>
        <w:fldChar w:fldCharType="separate"/>
      </w:r>
      <w:r>
        <w:t>18</w:t>
      </w:r>
      <w:r>
        <w:fldChar w:fldCharType="end"/>
      </w:r>
    </w:p>
    <w:p w14:paraId="6D65DFA8" w14:textId="60D13D69" w:rsidR="00165EA8" w:rsidRDefault="00165EA8">
      <w:pPr>
        <w:pStyle w:val="Obsah2"/>
        <w:rPr>
          <w:rFonts w:asciiTheme="minorHAnsi" w:eastAsiaTheme="minorEastAsia" w:hAnsiTheme="minorHAnsi" w:cstheme="minorBidi"/>
          <w:szCs w:val="24"/>
          <w:lang w:eastAsia="sk-SK"/>
        </w:rPr>
      </w:pPr>
      <w:r>
        <w:t>2.1</w:t>
      </w:r>
      <w:r>
        <w:rPr>
          <w:rFonts w:asciiTheme="minorHAnsi" w:eastAsiaTheme="minorEastAsia" w:hAnsiTheme="minorHAnsi" w:cstheme="minorBidi"/>
          <w:szCs w:val="24"/>
          <w:lang w:eastAsia="sk-SK"/>
        </w:rPr>
        <w:tab/>
      </w:r>
      <w:r>
        <w:t>Všeobecné požiadavky</w:t>
      </w:r>
      <w:r>
        <w:tab/>
      </w:r>
      <w:r>
        <w:fldChar w:fldCharType="begin"/>
      </w:r>
      <w:r>
        <w:instrText xml:space="preserve"> PAGEREF _Toc71037157 \h </w:instrText>
      </w:r>
      <w:r>
        <w:fldChar w:fldCharType="separate"/>
      </w:r>
      <w:r>
        <w:t>18</w:t>
      </w:r>
      <w:r>
        <w:fldChar w:fldCharType="end"/>
      </w:r>
    </w:p>
    <w:p w14:paraId="784211BC" w14:textId="4712B1ED" w:rsidR="00165EA8" w:rsidRDefault="00165EA8">
      <w:pPr>
        <w:pStyle w:val="Obsah2"/>
        <w:rPr>
          <w:rFonts w:asciiTheme="minorHAnsi" w:eastAsiaTheme="minorEastAsia" w:hAnsiTheme="minorHAnsi" w:cstheme="minorBidi"/>
          <w:szCs w:val="24"/>
          <w:lang w:eastAsia="sk-SK"/>
        </w:rPr>
      </w:pPr>
      <w:r>
        <w:t>2.2</w:t>
      </w:r>
      <w:r>
        <w:rPr>
          <w:rFonts w:asciiTheme="minorHAnsi" w:eastAsiaTheme="minorEastAsia" w:hAnsiTheme="minorHAnsi" w:cstheme="minorBidi"/>
          <w:szCs w:val="24"/>
          <w:lang w:eastAsia="sk-SK"/>
        </w:rPr>
        <w:tab/>
      </w:r>
      <w:r>
        <w:t>Bezpečnosť</w:t>
      </w:r>
      <w:r>
        <w:tab/>
      </w:r>
      <w:r>
        <w:fldChar w:fldCharType="begin"/>
      </w:r>
      <w:r>
        <w:instrText xml:space="preserve"> PAGEREF _Toc71037158 \h </w:instrText>
      </w:r>
      <w:r>
        <w:fldChar w:fldCharType="separate"/>
      </w:r>
      <w:r>
        <w:t>18</w:t>
      </w:r>
      <w:r>
        <w:fldChar w:fldCharType="end"/>
      </w:r>
    </w:p>
    <w:p w14:paraId="19AF541B" w14:textId="2DF3C836" w:rsidR="00165EA8" w:rsidRDefault="00165EA8">
      <w:pPr>
        <w:pStyle w:val="Obsah2"/>
        <w:rPr>
          <w:rFonts w:asciiTheme="minorHAnsi" w:eastAsiaTheme="minorEastAsia" w:hAnsiTheme="minorHAnsi" w:cstheme="minorBidi"/>
          <w:szCs w:val="24"/>
          <w:lang w:eastAsia="sk-SK"/>
        </w:rPr>
      </w:pPr>
      <w:r>
        <w:t>2.3</w:t>
      </w:r>
      <w:r>
        <w:rPr>
          <w:rFonts w:asciiTheme="minorHAnsi" w:eastAsiaTheme="minorEastAsia" w:hAnsiTheme="minorHAnsi" w:cstheme="minorBidi"/>
          <w:szCs w:val="24"/>
          <w:lang w:eastAsia="sk-SK"/>
        </w:rPr>
        <w:tab/>
      </w:r>
      <w:r>
        <w:t>Užívateľské rozhranie</w:t>
      </w:r>
      <w:r>
        <w:tab/>
      </w:r>
      <w:r>
        <w:fldChar w:fldCharType="begin"/>
      </w:r>
      <w:r>
        <w:instrText xml:space="preserve"> PAGEREF _Toc71037159 \h </w:instrText>
      </w:r>
      <w:r>
        <w:fldChar w:fldCharType="separate"/>
      </w:r>
      <w:r>
        <w:t>19</w:t>
      </w:r>
      <w:r>
        <w:fldChar w:fldCharType="end"/>
      </w:r>
    </w:p>
    <w:p w14:paraId="763A5E8E" w14:textId="01FAE624" w:rsidR="00165EA8" w:rsidRDefault="00165EA8">
      <w:pPr>
        <w:pStyle w:val="Obsah3"/>
        <w:rPr>
          <w:rFonts w:asciiTheme="minorHAnsi" w:eastAsiaTheme="minorEastAsia" w:hAnsiTheme="minorHAnsi" w:cstheme="minorBidi"/>
          <w:szCs w:val="24"/>
          <w:lang w:eastAsia="sk-SK"/>
        </w:rPr>
      </w:pPr>
      <w:r>
        <w:t>2.3.1</w:t>
      </w:r>
      <w:r>
        <w:rPr>
          <w:rFonts w:asciiTheme="minorHAnsi" w:eastAsiaTheme="minorEastAsia" w:hAnsiTheme="minorHAnsi" w:cstheme="minorBidi"/>
          <w:szCs w:val="24"/>
          <w:lang w:eastAsia="sk-SK"/>
        </w:rPr>
        <w:tab/>
      </w:r>
      <w:r>
        <w:t>Administrátorské rozhranie</w:t>
      </w:r>
      <w:r>
        <w:tab/>
      </w:r>
      <w:r>
        <w:fldChar w:fldCharType="begin"/>
      </w:r>
      <w:r>
        <w:instrText xml:space="preserve"> PAGEREF _Toc71037160 \h </w:instrText>
      </w:r>
      <w:r>
        <w:fldChar w:fldCharType="separate"/>
      </w:r>
      <w:r>
        <w:t>19</w:t>
      </w:r>
      <w:r>
        <w:fldChar w:fldCharType="end"/>
      </w:r>
    </w:p>
    <w:p w14:paraId="384A6A1E" w14:textId="156A1B59" w:rsidR="00165EA8" w:rsidRDefault="00165EA8">
      <w:pPr>
        <w:pStyle w:val="Obsah3"/>
        <w:rPr>
          <w:rFonts w:asciiTheme="minorHAnsi" w:eastAsiaTheme="minorEastAsia" w:hAnsiTheme="minorHAnsi" w:cstheme="minorBidi"/>
          <w:szCs w:val="24"/>
          <w:lang w:eastAsia="sk-SK"/>
        </w:rPr>
      </w:pPr>
      <w:r>
        <w:t>2.3.2</w:t>
      </w:r>
      <w:r>
        <w:rPr>
          <w:rFonts w:asciiTheme="minorHAnsi" w:eastAsiaTheme="minorEastAsia" w:hAnsiTheme="minorHAnsi" w:cstheme="minorBidi"/>
          <w:szCs w:val="24"/>
          <w:lang w:eastAsia="sk-SK"/>
        </w:rPr>
        <w:tab/>
      </w:r>
      <w:r>
        <w:t>Správcovské rozhranie</w:t>
      </w:r>
      <w:r>
        <w:tab/>
      </w:r>
      <w:r>
        <w:fldChar w:fldCharType="begin"/>
      </w:r>
      <w:r>
        <w:instrText xml:space="preserve"> PAGEREF _Toc71037161 \h </w:instrText>
      </w:r>
      <w:r>
        <w:fldChar w:fldCharType="separate"/>
      </w:r>
      <w:r>
        <w:t>19</w:t>
      </w:r>
      <w:r>
        <w:fldChar w:fldCharType="end"/>
      </w:r>
    </w:p>
    <w:p w14:paraId="19D5D68B" w14:textId="1FB58CD2" w:rsidR="00165EA8" w:rsidRDefault="00165EA8">
      <w:pPr>
        <w:pStyle w:val="Obsah1"/>
        <w:rPr>
          <w:rFonts w:asciiTheme="minorHAnsi" w:eastAsiaTheme="minorEastAsia" w:hAnsiTheme="minorHAnsi" w:cstheme="minorBidi"/>
          <w:b w:val="0"/>
          <w:szCs w:val="24"/>
          <w:lang w:eastAsia="sk-SK"/>
        </w:rPr>
      </w:pPr>
      <w:r>
        <w:t>3</w:t>
      </w:r>
      <w:r>
        <w:rPr>
          <w:rFonts w:asciiTheme="minorHAnsi" w:eastAsiaTheme="minorEastAsia" w:hAnsiTheme="minorHAnsi" w:cstheme="minorBidi"/>
          <w:b w:val="0"/>
          <w:szCs w:val="24"/>
          <w:lang w:eastAsia="sk-SK"/>
        </w:rPr>
        <w:tab/>
      </w:r>
      <w:r>
        <w:t>Výber programovacieho jazyka</w:t>
      </w:r>
      <w:r>
        <w:tab/>
      </w:r>
      <w:r>
        <w:fldChar w:fldCharType="begin"/>
      </w:r>
      <w:r>
        <w:instrText xml:space="preserve"> PAGEREF _Toc71037162 \h </w:instrText>
      </w:r>
      <w:r>
        <w:fldChar w:fldCharType="separate"/>
      </w:r>
      <w:r>
        <w:t>20</w:t>
      </w:r>
      <w:r>
        <w:fldChar w:fldCharType="end"/>
      </w:r>
    </w:p>
    <w:p w14:paraId="3B945D93" w14:textId="32689C11" w:rsidR="00165EA8" w:rsidRDefault="00165EA8">
      <w:pPr>
        <w:pStyle w:val="Obsah2"/>
        <w:rPr>
          <w:rFonts w:asciiTheme="minorHAnsi" w:eastAsiaTheme="minorEastAsia" w:hAnsiTheme="minorHAnsi" w:cstheme="minorBidi"/>
          <w:szCs w:val="24"/>
          <w:lang w:eastAsia="sk-SK"/>
        </w:rPr>
      </w:pPr>
      <w:r>
        <w:t>3.1</w:t>
      </w:r>
      <w:r>
        <w:rPr>
          <w:rFonts w:asciiTheme="minorHAnsi" w:eastAsiaTheme="minorEastAsia" w:hAnsiTheme="minorHAnsi" w:cstheme="minorBidi"/>
          <w:szCs w:val="24"/>
          <w:lang w:eastAsia="sk-SK"/>
        </w:rPr>
        <w:tab/>
      </w:r>
      <w:r>
        <w:t>PHP</w:t>
      </w:r>
      <w:r>
        <w:tab/>
      </w:r>
      <w:r>
        <w:fldChar w:fldCharType="begin"/>
      </w:r>
      <w:r>
        <w:instrText xml:space="preserve"> PAGEREF _Toc71037163 \h </w:instrText>
      </w:r>
      <w:r>
        <w:fldChar w:fldCharType="separate"/>
      </w:r>
      <w:r>
        <w:t>20</w:t>
      </w:r>
      <w:r>
        <w:fldChar w:fldCharType="end"/>
      </w:r>
    </w:p>
    <w:p w14:paraId="45D6AA64" w14:textId="11D50C9A" w:rsidR="00165EA8" w:rsidRDefault="00165EA8">
      <w:pPr>
        <w:pStyle w:val="Obsah2"/>
        <w:rPr>
          <w:rFonts w:asciiTheme="minorHAnsi" w:eastAsiaTheme="minorEastAsia" w:hAnsiTheme="minorHAnsi" w:cstheme="minorBidi"/>
          <w:szCs w:val="24"/>
          <w:lang w:eastAsia="sk-SK"/>
        </w:rPr>
      </w:pPr>
      <w:r w:rsidRPr="00066283">
        <w:rPr>
          <w:lang w:val="en-US"/>
        </w:rPr>
        <w:t>3.2</w:t>
      </w:r>
      <w:r>
        <w:rPr>
          <w:rFonts w:asciiTheme="minorHAnsi" w:eastAsiaTheme="minorEastAsia" w:hAnsiTheme="minorHAnsi" w:cstheme="minorBidi"/>
          <w:szCs w:val="24"/>
          <w:lang w:eastAsia="sk-SK"/>
        </w:rPr>
        <w:tab/>
      </w:r>
      <w:r w:rsidRPr="00066283">
        <w:rPr>
          <w:lang w:val="en-US"/>
        </w:rPr>
        <w:t>Javascript</w:t>
      </w:r>
      <w:r>
        <w:tab/>
      </w:r>
      <w:r>
        <w:fldChar w:fldCharType="begin"/>
      </w:r>
      <w:r>
        <w:instrText xml:space="preserve"> PAGEREF _Toc71037164 \h </w:instrText>
      </w:r>
      <w:r>
        <w:fldChar w:fldCharType="separate"/>
      </w:r>
      <w:r>
        <w:t>21</w:t>
      </w:r>
      <w:r>
        <w:fldChar w:fldCharType="end"/>
      </w:r>
    </w:p>
    <w:p w14:paraId="57539DEF" w14:textId="3D15B377" w:rsidR="00165EA8" w:rsidRDefault="00165EA8">
      <w:pPr>
        <w:pStyle w:val="Obsah1"/>
        <w:rPr>
          <w:rFonts w:asciiTheme="minorHAnsi" w:eastAsiaTheme="minorEastAsia" w:hAnsiTheme="minorHAnsi" w:cstheme="minorBidi"/>
          <w:b w:val="0"/>
          <w:szCs w:val="24"/>
          <w:lang w:eastAsia="sk-SK"/>
        </w:rPr>
      </w:pPr>
      <w:r>
        <w:t>4</w:t>
      </w:r>
      <w:r>
        <w:rPr>
          <w:rFonts w:asciiTheme="minorHAnsi" w:eastAsiaTheme="minorEastAsia" w:hAnsiTheme="minorHAnsi" w:cstheme="minorBidi"/>
          <w:b w:val="0"/>
          <w:szCs w:val="24"/>
          <w:lang w:eastAsia="sk-SK"/>
        </w:rPr>
        <w:tab/>
      </w:r>
      <w:r>
        <w:t>Použité technológie</w:t>
      </w:r>
      <w:r>
        <w:tab/>
      </w:r>
      <w:r>
        <w:fldChar w:fldCharType="begin"/>
      </w:r>
      <w:r>
        <w:instrText xml:space="preserve"> PAGEREF _Toc71037165 \h </w:instrText>
      </w:r>
      <w:r>
        <w:fldChar w:fldCharType="separate"/>
      </w:r>
      <w:r>
        <w:t>22</w:t>
      </w:r>
      <w:r>
        <w:fldChar w:fldCharType="end"/>
      </w:r>
    </w:p>
    <w:p w14:paraId="3DDED156" w14:textId="38287BF0" w:rsidR="00165EA8" w:rsidRDefault="00165EA8">
      <w:pPr>
        <w:pStyle w:val="Obsah2"/>
        <w:rPr>
          <w:rFonts w:asciiTheme="minorHAnsi" w:eastAsiaTheme="minorEastAsia" w:hAnsiTheme="minorHAnsi" w:cstheme="minorBidi"/>
          <w:szCs w:val="24"/>
          <w:lang w:eastAsia="sk-SK"/>
        </w:rPr>
      </w:pPr>
      <w:r>
        <w:t>4.1</w:t>
      </w:r>
      <w:r>
        <w:rPr>
          <w:rFonts w:asciiTheme="minorHAnsi" w:eastAsiaTheme="minorEastAsia" w:hAnsiTheme="minorHAnsi" w:cstheme="minorBidi"/>
          <w:szCs w:val="24"/>
          <w:lang w:eastAsia="sk-SK"/>
        </w:rPr>
        <w:tab/>
      </w:r>
      <w:r>
        <w:t>Virtualizácia</w:t>
      </w:r>
      <w:r>
        <w:tab/>
      </w:r>
      <w:r>
        <w:fldChar w:fldCharType="begin"/>
      </w:r>
      <w:r>
        <w:instrText xml:space="preserve"> PAGEREF _Toc71037166 \h </w:instrText>
      </w:r>
      <w:r>
        <w:fldChar w:fldCharType="separate"/>
      </w:r>
      <w:r>
        <w:t>22</w:t>
      </w:r>
      <w:r>
        <w:fldChar w:fldCharType="end"/>
      </w:r>
    </w:p>
    <w:p w14:paraId="28119F38" w14:textId="2E0C2500" w:rsidR="00165EA8" w:rsidRDefault="00165EA8">
      <w:pPr>
        <w:pStyle w:val="Obsah3"/>
        <w:rPr>
          <w:rFonts w:asciiTheme="minorHAnsi" w:eastAsiaTheme="minorEastAsia" w:hAnsiTheme="minorHAnsi" w:cstheme="minorBidi"/>
          <w:szCs w:val="24"/>
          <w:lang w:eastAsia="sk-SK"/>
        </w:rPr>
      </w:pPr>
      <w:r>
        <w:t>4.1.1</w:t>
      </w:r>
      <w:r>
        <w:rPr>
          <w:rFonts w:asciiTheme="minorHAnsi" w:eastAsiaTheme="minorEastAsia" w:hAnsiTheme="minorHAnsi" w:cstheme="minorBidi"/>
          <w:szCs w:val="24"/>
          <w:lang w:eastAsia="sk-SK"/>
        </w:rPr>
        <w:tab/>
      </w:r>
      <w:r>
        <w:t>Docker</w:t>
      </w:r>
      <w:r>
        <w:tab/>
      </w:r>
      <w:r>
        <w:fldChar w:fldCharType="begin"/>
      </w:r>
      <w:r>
        <w:instrText xml:space="preserve"> PAGEREF _Toc71037167 \h </w:instrText>
      </w:r>
      <w:r>
        <w:fldChar w:fldCharType="separate"/>
      </w:r>
      <w:r>
        <w:t>22</w:t>
      </w:r>
      <w:r>
        <w:fldChar w:fldCharType="end"/>
      </w:r>
    </w:p>
    <w:p w14:paraId="4715EC0E" w14:textId="3C009F9F" w:rsidR="00165EA8" w:rsidRDefault="00165EA8">
      <w:pPr>
        <w:pStyle w:val="Obsah2"/>
        <w:rPr>
          <w:rFonts w:asciiTheme="minorHAnsi" w:eastAsiaTheme="minorEastAsia" w:hAnsiTheme="minorHAnsi" w:cstheme="minorBidi"/>
          <w:szCs w:val="24"/>
          <w:lang w:eastAsia="sk-SK"/>
        </w:rPr>
      </w:pPr>
      <w:r>
        <w:t>4.2</w:t>
      </w:r>
      <w:r>
        <w:rPr>
          <w:rFonts w:asciiTheme="minorHAnsi" w:eastAsiaTheme="minorEastAsia" w:hAnsiTheme="minorHAnsi" w:cstheme="minorBidi"/>
          <w:szCs w:val="24"/>
          <w:lang w:eastAsia="sk-SK"/>
        </w:rPr>
        <w:tab/>
      </w:r>
      <w:r>
        <w:t>MySQL databáza</w:t>
      </w:r>
      <w:r>
        <w:tab/>
      </w:r>
      <w:r>
        <w:fldChar w:fldCharType="begin"/>
      </w:r>
      <w:r>
        <w:instrText xml:space="preserve"> PAGEREF _Toc71037168 \h </w:instrText>
      </w:r>
      <w:r>
        <w:fldChar w:fldCharType="separate"/>
      </w:r>
      <w:r>
        <w:t>23</w:t>
      </w:r>
      <w:r>
        <w:fldChar w:fldCharType="end"/>
      </w:r>
    </w:p>
    <w:p w14:paraId="2F0D9E38" w14:textId="00CC7382" w:rsidR="00165EA8" w:rsidRDefault="00165EA8">
      <w:pPr>
        <w:pStyle w:val="Obsah3"/>
        <w:rPr>
          <w:rFonts w:asciiTheme="minorHAnsi" w:eastAsiaTheme="minorEastAsia" w:hAnsiTheme="minorHAnsi" w:cstheme="minorBidi"/>
          <w:szCs w:val="24"/>
          <w:lang w:eastAsia="sk-SK"/>
        </w:rPr>
      </w:pPr>
      <w:r>
        <w:t>4.2.1</w:t>
      </w:r>
      <w:r>
        <w:rPr>
          <w:rFonts w:asciiTheme="minorHAnsi" w:eastAsiaTheme="minorEastAsia" w:hAnsiTheme="minorHAnsi" w:cstheme="minorBidi"/>
          <w:szCs w:val="24"/>
          <w:lang w:eastAsia="sk-SK"/>
        </w:rPr>
        <w:tab/>
      </w:r>
      <w:r>
        <w:t>MySQL Workbench</w:t>
      </w:r>
      <w:r>
        <w:tab/>
      </w:r>
      <w:r>
        <w:fldChar w:fldCharType="begin"/>
      </w:r>
      <w:r>
        <w:instrText xml:space="preserve"> PAGEREF _Toc71037169 \h </w:instrText>
      </w:r>
      <w:r>
        <w:fldChar w:fldCharType="separate"/>
      </w:r>
      <w:r>
        <w:t>23</w:t>
      </w:r>
      <w:r>
        <w:fldChar w:fldCharType="end"/>
      </w:r>
    </w:p>
    <w:p w14:paraId="387B889C" w14:textId="4407BBA5" w:rsidR="00165EA8" w:rsidRDefault="00165EA8">
      <w:pPr>
        <w:pStyle w:val="Obsah2"/>
        <w:rPr>
          <w:rFonts w:asciiTheme="minorHAnsi" w:eastAsiaTheme="minorEastAsia" w:hAnsiTheme="minorHAnsi" w:cstheme="minorBidi"/>
          <w:szCs w:val="24"/>
          <w:lang w:eastAsia="sk-SK"/>
        </w:rPr>
      </w:pPr>
      <w:r>
        <w:t>4.3</w:t>
      </w:r>
      <w:r>
        <w:rPr>
          <w:rFonts w:asciiTheme="minorHAnsi" w:eastAsiaTheme="minorEastAsia" w:hAnsiTheme="minorHAnsi" w:cstheme="minorBidi"/>
          <w:szCs w:val="24"/>
          <w:lang w:eastAsia="sk-SK"/>
        </w:rPr>
        <w:tab/>
      </w:r>
      <w:r>
        <w:t>Webový server Nginx</w:t>
      </w:r>
      <w:r>
        <w:tab/>
      </w:r>
      <w:r>
        <w:fldChar w:fldCharType="begin"/>
      </w:r>
      <w:r>
        <w:instrText xml:space="preserve"> PAGEREF _Toc71037170 \h </w:instrText>
      </w:r>
      <w:r>
        <w:fldChar w:fldCharType="separate"/>
      </w:r>
      <w:r>
        <w:t>23</w:t>
      </w:r>
      <w:r>
        <w:fldChar w:fldCharType="end"/>
      </w:r>
    </w:p>
    <w:p w14:paraId="7634A056" w14:textId="3914BD90" w:rsidR="00165EA8" w:rsidRDefault="00165EA8">
      <w:pPr>
        <w:pStyle w:val="Obsah2"/>
        <w:rPr>
          <w:rFonts w:asciiTheme="minorHAnsi" w:eastAsiaTheme="minorEastAsia" w:hAnsiTheme="minorHAnsi" w:cstheme="minorBidi"/>
          <w:szCs w:val="24"/>
          <w:lang w:eastAsia="sk-SK"/>
        </w:rPr>
      </w:pPr>
      <w:r>
        <w:t>4.4</w:t>
      </w:r>
      <w:r>
        <w:rPr>
          <w:rFonts w:asciiTheme="minorHAnsi" w:eastAsiaTheme="minorEastAsia" w:hAnsiTheme="minorHAnsi" w:cstheme="minorBidi"/>
          <w:szCs w:val="24"/>
          <w:lang w:eastAsia="sk-SK"/>
        </w:rPr>
        <w:tab/>
      </w:r>
      <w:r>
        <w:t>Ajax volania</w:t>
      </w:r>
      <w:r>
        <w:tab/>
      </w:r>
      <w:r>
        <w:fldChar w:fldCharType="begin"/>
      </w:r>
      <w:r>
        <w:instrText xml:space="preserve"> PAGEREF _Toc71037171 \h </w:instrText>
      </w:r>
      <w:r>
        <w:fldChar w:fldCharType="separate"/>
      </w:r>
      <w:r>
        <w:t>23</w:t>
      </w:r>
      <w:r>
        <w:fldChar w:fldCharType="end"/>
      </w:r>
    </w:p>
    <w:p w14:paraId="5BF7F103" w14:textId="2F5C583C" w:rsidR="00165EA8" w:rsidRDefault="00165EA8">
      <w:pPr>
        <w:pStyle w:val="Obsah2"/>
        <w:rPr>
          <w:rFonts w:asciiTheme="minorHAnsi" w:eastAsiaTheme="minorEastAsia" w:hAnsiTheme="minorHAnsi" w:cstheme="minorBidi"/>
          <w:szCs w:val="24"/>
          <w:lang w:eastAsia="sk-SK"/>
        </w:rPr>
      </w:pPr>
      <w:r w:rsidRPr="00066283">
        <w:rPr>
          <w:lang w:val="en-US"/>
        </w:rPr>
        <w:t>4.5</w:t>
      </w:r>
      <w:r>
        <w:rPr>
          <w:rFonts w:asciiTheme="minorHAnsi" w:eastAsiaTheme="minorEastAsia" w:hAnsiTheme="minorHAnsi" w:cstheme="minorBidi"/>
          <w:szCs w:val="24"/>
          <w:lang w:eastAsia="sk-SK"/>
        </w:rPr>
        <w:tab/>
      </w:r>
      <w:r w:rsidRPr="00066283">
        <w:rPr>
          <w:lang w:val="en-US"/>
        </w:rPr>
        <w:t>PHP composer</w:t>
      </w:r>
      <w:r>
        <w:tab/>
      </w:r>
      <w:r>
        <w:fldChar w:fldCharType="begin"/>
      </w:r>
      <w:r>
        <w:instrText xml:space="preserve"> PAGEREF _Toc71037172 \h </w:instrText>
      </w:r>
      <w:r>
        <w:fldChar w:fldCharType="separate"/>
      </w:r>
      <w:r>
        <w:t>24</w:t>
      </w:r>
      <w:r>
        <w:fldChar w:fldCharType="end"/>
      </w:r>
    </w:p>
    <w:p w14:paraId="51E5DDF9" w14:textId="3805F2FF" w:rsidR="00165EA8" w:rsidRDefault="00165EA8">
      <w:pPr>
        <w:pStyle w:val="Obsah2"/>
        <w:rPr>
          <w:rFonts w:asciiTheme="minorHAnsi" w:eastAsiaTheme="minorEastAsia" w:hAnsiTheme="minorHAnsi" w:cstheme="minorBidi"/>
          <w:szCs w:val="24"/>
          <w:lang w:eastAsia="sk-SK"/>
        </w:rPr>
      </w:pPr>
      <w:r>
        <w:t>4.6</w:t>
      </w:r>
      <w:r>
        <w:rPr>
          <w:rFonts w:asciiTheme="minorHAnsi" w:eastAsiaTheme="minorEastAsia" w:hAnsiTheme="minorHAnsi" w:cstheme="minorBidi"/>
          <w:szCs w:val="24"/>
          <w:lang w:eastAsia="sk-SK"/>
        </w:rPr>
        <w:tab/>
      </w:r>
      <w:r>
        <w:t>Twig</w:t>
      </w:r>
      <w:r>
        <w:tab/>
      </w:r>
      <w:r>
        <w:fldChar w:fldCharType="begin"/>
      </w:r>
      <w:r>
        <w:instrText xml:space="preserve"> PAGEREF _Toc71037173 \h </w:instrText>
      </w:r>
      <w:r>
        <w:fldChar w:fldCharType="separate"/>
      </w:r>
      <w:r>
        <w:t>24</w:t>
      </w:r>
      <w:r>
        <w:fldChar w:fldCharType="end"/>
      </w:r>
    </w:p>
    <w:p w14:paraId="7A818A25" w14:textId="1D095452" w:rsidR="00165EA8" w:rsidRDefault="00165EA8">
      <w:pPr>
        <w:pStyle w:val="Obsah2"/>
        <w:rPr>
          <w:rFonts w:asciiTheme="minorHAnsi" w:eastAsiaTheme="minorEastAsia" w:hAnsiTheme="minorHAnsi" w:cstheme="minorBidi"/>
          <w:szCs w:val="24"/>
          <w:lang w:eastAsia="sk-SK"/>
        </w:rPr>
      </w:pPr>
      <w:r>
        <w:t>4.7</w:t>
      </w:r>
      <w:r>
        <w:rPr>
          <w:rFonts w:asciiTheme="minorHAnsi" w:eastAsiaTheme="minorEastAsia" w:hAnsiTheme="minorHAnsi" w:cstheme="minorBidi"/>
          <w:szCs w:val="24"/>
          <w:lang w:eastAsia="sk-SK"/>
        </w:rPr>
        <w:tab/>
      </w:r>
      <w:r>
        <w:t>Doctrine</w:t>
      </w:r>
      <w:r>
        <w:tab/>
      </w:r>
      <w:r>
        <w:fldChar w:fldCharType="begin"/>
      </w:r>
      <w:r>
        <w:instrText xml:space="preserve"> PAGEREF _Toc71037174 \h </w:instrText>
      </w:r>
      <w:r>
        <w:fldChar w:fldCharType="separate"/>
      </w:r>
      <w:r>
        <w:t>24</w:t>
      </w:r>
      <w:r>
        <w:fldChar w:fldCharType="end"/>
      </w:r>
    </w:p>
    <w:p w14:paraId="569DB4D6" w14:textId="622C8E63" w:rsidR="00165EA8" w:rsidRDefault="00165EA8">
      <w:pPr>
        <w:pStyle w:val="Obsah2"/>
        <w:rPr>
          <w:rFonts w:asciiTheme="minorHAnsi" w:eastAsiaTheme="minorEastAsia" w:hAnsiTheme="minorHAnsi" w:cstheme="minorBidi"/>
          <w:szCs w:val="24"/>
          <w:lang w:eastAsia="sk-SK"/>
        </w:rPr>
      </w:pPr>
      <w:r>
        <w:t>4.8</w:t>
      </w:r>
      <w:r>
        <w:rPr>
          <w:rFonts w:asciiTheme="minorHAnsi" w:eastAsiaTheme="minorEastAsia" w:hAnsiTheme="minorHAnsi" w:cstheme="minorBidi"/>
          <w:szCs w:val="24"/>
          <w:lang w:eastAsia="sk-SK"/>
        </w:rPr>
        <w:tab/>
      </w:r>
      <w:r>
        <w:t>Git</w:t>
      </w:r>
      <w:r>
        <w:tab/>
      </w:r>
      <w:r>
        <w:fldChar w:fldCharType="begin"/>
      </w:r>
      <w:r>
        <w:instrText xml:space="preserve"> PAGEREF _Toc71037175 \h </w:instrText>
      </w:r>
      <w:r>
        <w:fldChar w:fldCharType="separate"/>
      </w:r>
      <w:r>
        <w:t>24</w:t>
      </w:r>
      <w:r>
        <w:fldChar w:fldCharType="end"/>
      </w:r>
    </w:p>
    <w:p w14:paraId="7B2F5845" w14:textId="070FA837" w:rsidR="00165EA8" w:rsidRDefault="00165EA8">
      <w:pPr>
        <w:pStyle w:val="Obsah2"/>
        <w:rPr>
          <w:rFonts w:asciiTheme="minorHAnsi" w:eastAsiaTheme="minorEastAsia" w:hAnsiTheme="minorHAnsi" w:cstheme="minorBidi"/>
          <w:szCs w:val="24"/>
          <w:lang w:eastAsia="sk-SK"/>
        </w:rPr>
      </w:pPr>
      <w:r>
        <w:t>4.9</w:t>
      </w:r>
      <w:r>
        <w:rPr>
          <w:rFonts w:asciiTheme="minorHAnsi" w:eastAsiaTheme="minorEastAsia" w:hAnsiTheme="minorHAnsi" w:cstheme="minorBidi"/>
          <w:szCs w:val="24"/>
          <w:lang w:eastAsia="sk-SK"/>
        </w:rPr>
        <w:tab/>
      </w:r>
      <w:r>
        <w:t>Chart.js</w:t>
      </w:r>
      <w:r>
        <w:tab/>
      </w:r>
      <w:r>
        <w:fldChar w:fldCharType="begin"/>
      </w:r>
      <w:r>
        <w:instrText xml:space="preserve"> PAGEREF _Toc71037176 \h </w:instrText>
      </w:r>
      <w:r>
        <w:fldChar w:fldCharType="separate"/>
      </w:r>
      <w:r>
        <w:t>24</w:t>
      </w:r>
      <w:r>
        <w:fldChar w:fldCharType="end"/>
      </w:r>
    </w:p>
    <w:p w14:paraId="625A49CC" w14:textId="6F25DAC2" w:rsidR="00165EA8" w:rsidRDefault="00165EA8">
      <w:pPr>
        <w:pStyle w:val="Obsah1"/>
        <w:rPr>
          <w:rFonts w:asciiTheme="minorHAnsi" w:eastAsiaTheme="minorEastAsia" w:hAnsiTheme="minorHAnsi" w:cstheme="minorBidi"/>
          <w:b w:val="0"/>
          <w:szCs w:val="24"/>
          <w:lang w:eastAsia="sk-SK"/>
        </w:rPr>
      </w:pPr>
      <w:r>
        <w:t>5</w:t>
      </w:r>
      <w:r>
        <w:rPr>
          <w:rFonts w:asciiTheme="minorHAnsi" w:eastAsiaTheme="minorEastAsia" w:hAnsiTheme="minorHAnsi" w:cstheme="minorBidi"/>
          <w:b w:val="0"/>
          <w:szCs w:val="24"/>
          <w:lang w:eastAsia="sk-SK"/>
        </w:rPr>
        <w:tab/>
      </w:r>
      <w:r>
        <w:t>Architektúra aplikácie</w:t>
      </w:r>
      <w:r>
        <w:tab/>
      </w:r>
      <w:r>
        <w:fldChar w:fldCharType="begin"/>
      </w:r>
      <w:r>
        <w:instrText xml:space="preserve"> PAGEREF _Toc71037177 \h </w:instrText>
      </w:r>
      <w:r>
        <w:fldChar w:fldCharType="separate"/>
      </w:r>
      <w:r>
        <w:t>26</w:t>
      </w:r>
      <w:r>
        <w:fldChar w:fldCharType="end"/>
      </w:r>
    </w:p>
    <w:p w14:paraId="3CCE0554" w14:textId="56EA6DB8" w:rsidR="00165EA8" w:rsidRDefault="00165EA8">
      <w:pPr>
        <w:pStyle w:val="Obsah2"/>
        <w:rPr>
          <w:rFonts w:asciiTheme="minorHAnsi" w:eastAsiaTheme="minorEastAsia" w:hAnsiTheme="minorHAnsi" w:cstheme="minorBidi"/>
          <w:szCs w:val="24"/>
          <w:lang w:eastAsia="sk-SK"/>
        </w:rPr>
      </w:pPr>
      <w:r>
        <w:t>5.1</w:t>
      </w:r>
      <w:r>
        <w:rPr>
          <w:rFonts w:asciiTheme="minorHAnsi" w:eastAsiaTheme="minorEastAsia" w:hAnsiTheme="minorHAnsi" w:cstheme="minorBidi"/>
          <w:szCs w:val="24"/>
          <w:lang w:eastAsia="sk-SK"/>
        </w:rPr>
        <w:tab/>
      </w:r>
      <w:r>
        <w:t>MVC architektúra</w:t>
      </w:r>
      <w:r>
        <w:tab/>
      </w:r>
      <w:r>
        <w:fldChar w:fldCharType="begin"/>
      </w:r>
      <w:r>
        <w:instrText xml:space="preserve"> PAGEREF _Toc71037178 \h </w:instrText>
      </w:r>
      <w:r>
        <w:fldChar w:fldCharType="separate"/>
      </w:r>
      <w:r>
        <w:t>26</w:t>
      </w:r>
      <w:r>
        <w:fldChar w:fldCharType="end"/>
      </w:r>
    </w:p>
    <w:p w14:paraId="46AF48C6" w14:textId="445F5921" w:rsidR="00165EA8" w:rsidRDefault="00165EA8">
      <w:pPr>
        <w:pStyle w:val="Obsah2"/>
        <w:rPr>
          <w:rFonts w:asciiTheme="minorHAnsi" w:eastAsiaTheme="minorEastAsia" w:hAnsiTheme="minorHAnsi" w:cstheme="minorBidi"/>
          <w:szCs w:val="24"/>
          <w:lang w:eastAsia="sk-SK"/>
        </w:rPr>
      </w:pPr>
      <w:r>
        <w:lastRenderedPageBreak/>
        <w:t>5.2</w:t>
      </w:r>
      <w:r>
        <w:rPr>
          <w:rFonts w:asciiTheme="minorHAnsi" w:eastAsiaTheme="minorEastAsia" w:hAnsiTheme="minorHAnsi" w:cstheme="minorBidi"/>
          <w:szCs w:val="24"/>
          <w:lang w:eastAsia="sk-SK"/>
        </w:rPr>
        <w:tab/>
      </w:r>
      <w:r>
        <w:t>Symfony</w:t>
      </w:r>
      <w:r>
        <w:tab/>
      </w:r>
      <w:r>
        <w:fldChar w:fldCharType="begin"/>
      </w:r>
      <w:r>
        <w:instrText xml:space="preserve"> PAGEREF _Toc71037179 \h </w:instrText>
      </w:r>
      <w:r>
        <w:fldChar w:fldCharType="separate"/>
      </w:r>
      <w:r>
        <w:t>27</w:t>
      </w:r>
      <w:r>
        <w:fldChar w:fldCharType="end"/>
      </w:r>
    </w:p>
    <w:p w14:paraId="4D87A4ED" w14:textId="21DFD880" w:rsidR="00165EA8" w:rsidRDefault="00165EA8">
      <w:pPr>
        <w:pStyle w:val="Obsah1"/>
        <w:rPr>
          <w:rFonts w:asciiTheme="minorHAnsi" w:eastAsiaTheme="minorEastAsia" w:hAnsiTheme="minorHAnsi" w:cstheme="minorBidi"/>
          <w:b w:val="0"/>
          <w:szCs w:val="24"/>
          <w:lang w:eastAsia="sk-SK"/>
        </w:rPr>
      </w:pPr>
      <w:r>
        <w:t>6</w:t>
      </w:r>
      <w:r>
        <w:rPr>
          <w:rFonts w:asciiTheme="minorHAnsi" w:eastAsiaTheme="minorEastAsia" w:hAnsiTheme="minorHAnsi" w:cstheme="minorBidi"/>
          <w:b w:val="0"/>
          <w:szCs w:val="24"/>
          <w:lang w:eastAsia="sk-SK"/>
        </w:rPr>
        <w:tab/>
      </w:r>
      <w:r>
        <w:t>Dátový model</w:t>
      </w:r>
      <w:r>
        <w:tab/>
      </w:r>
      <w:r>
        <w:fldChar w:fldCharType="begin"/>
      </w:r>
      <w:r>
        <w:instrText xml:space="preserve"> PAGEREF _Toc71037180 \h </w:instrText>
      </w:r>
      <w:r>
        <w:fldChar w:fldCharType="separate"/>
      </w:r>
      <w:r>
        <w:t>28</w:t>
      </w:r>
      <w:r>
        <w:fldChar w:fldCharType="end"/>
      </w:r>
    </w:p>
    <w:p w14:paraId="67CEFF7F" w14:textId="0BA774FD" w:rsidR="00165EA8" w:rsidRDefault="00165EA8">
      <w:pPr>
        <w:pStyle w:val="Obsah2"/>
        <w:rPr>
          <w:rFonts w:asciiTheme="minorHAnsi" w:eastAsiaTheme="minorEastAsia" w:hAnsiTheme="minorHAnsi" w:cstheme="minorBidi"/>
          <w:szCs w:val="24"/>
          <w:lang w:eastAsia="sk-SK"/>
        </w:rPr>
      </w:pPr>
      <w:r>
        <w:t>6.1</w:t>
      </w:r>
      <w:r>
        <w:rPr>
          <w:rFonts w:asciiTheme="minorHAnsi" w:eastAsiaTheme="minorEastAsia" w:hAnsiTheme="minorHAnsi" w:cstheme="minorBidi"/>
          <w:szCs w:val="24"/>
          <w:lang w:eastAsia="sk-SK"/>
        </w:rPr>
        <w:tab/>
      </w:r>
      <w:r>
        <w:t>Popis entít</w:t>
      </w:r>
      <w:r>
        <w:tab/>
      </w:r>
      <w:r>
        <w:fldChar w:fldCharType="begin"/>
      </w:r>
      <w:r>
        <w:instrText xml:space="preserve"> PAGEREF _Toc71037181 \h </w:instrText>
      </w:r>
      <w:r>
        <w:fldChar w:fldCharType="separate"/>
      </w:r>
      <w:r>
        <w:t>28</w:t>
      </w:r>
      <w:r>
        <w:fldChar w:fldCharType="end"/>
      </w:r>
    </w:p>
    <w:p w14:paraId="0B2C9E74" w14:textId="50CB419D" w:rsidR="00165EA8" w:rsidRDefault="00165EA8">
      <w:pPr>
        <w:pStyle w:val="Obsah2"/>
        <w:rPr>
          <w:rFonts w:asciiTheme="minorHAnsi" w:eastAsiaTheme="minorEastAsia" w:hAnsiTheme="minorHAnsi" w:cstheme="minorBidi"/>
          <w:szCs w:val="24"/>
          <w:lang w:eastAsia="sk-SK"/>
        </w:rPr>
      </w:pPr>
      <w:r>
        <w:t>6.2</w:t>
      </w:r>
      <w:r>
        <w:rPr>
          <w:rFonts w:asciiTheme="minorHAnsi" w:eastAsiaTheme="minorEastAsia" w:hAnsiTheme="minorHAnsi" w:cstheme="minorBidi"/>
          <w:szCs w:val="24"/>
          <w:lang w:eastAsia="sk-SK"/>
        </w:rPr>
        <w:tab/>
      </w:r>
      <w:r>
        <w:t>Popis dátového modelu</w:t>
      </w:r>
      <w:r>
        <w:tab/>
      </w:r>
      <w:r>
        <w:fldChar w:fldCharType="begin"/>
      </w:r>
      <w:r>
        <w:instrText xml:space="preserve"> PAGEREF _Toc71037182 \h </w:instrText>
      </w:r>
      <w:r>
        <w:fldChar w:fldCharType="separate"/>
      </w:r>
      <w:r>
        <w:t>30</w:t>
      </w:r>
      <w:r>
        <w:fldChar w:fldCharType="end"/>
      </w:r>
    </w:p>
    <w:p w14:paraId="49C79085" w14:textId="212797CB" w:rsidR="00165EA8" w:rsidRDefault="00165EA8">
      <w:pPr>
        <w:pStyle w:val="Obsah1"/>
        <w:rPr>
          <w:rFonts w:asciiTheme="minorHAnsi" w:eastAsiaTheme="minorEastAsia" w:hAnsiTheme="minorHAnsi" w:cstheme="minorBidi"/>
          <w:b w:val="0"/>
          <w:szCs w:val="24"/>
          <w:lang w:eastAsia="sk-SK"/>
        </w:rPr>
      </w:pPr>
      <w:r>
        <w:t>7</w:t>
      </w:r>
      <w:r>
        <w:rPr>
          <w:rFonts w:asciiTheme="minorHAnsi" w:eastAsiaTheme="minorEastAsia" w:hAnsiTheme="minorHAnsi" w:cstheme="minorBidi"/>
          <w:b w:val="0"/>
          <w:szCs w:val="24"/>
          <w:lang w:eastAsia="sk-SK"/>
        </w:rPr>
        <w:tab/>
      </w:r>
      <w:r>
        <w:t>Štruktúra projektu</w:t>
      </w:r>
      <w:r>
        <w:tab/>
      </w:r>
      <w:r>
        <w:fldChar w:fldCharType="begin"/>
      </w:r>
      <w:r>
        <w:instrText xml:space="preserve"> PAGEREF _Toc71037183 \h </w:instrText>
      </w:r>
      <w:r>
        <w:fldChar w:fldCharType="separate"/>
      </w:r>
      <w:r>
        <w:t>32</w:t>
      </w:r>
      <w:r>
        <w:fldChar w:fldCharType="end"/>
      </w:r>
    </w:p>
    <w:p w14:paraId="080029FE" w14:textId="388B19BF" w:rsidR="00165EA8" w:rsidRDefault="00165EA8">
      <w:pPr>
        <w:pStyle w:val="Obsah2"/>
        <w:rPr>
          <w:rFonts w:asciiTheme="minorHAnsi" w:eastAsiaTheme="minorEastAsia" w:hAnsiTheme="minorHAnsi" w:cstheme="minorBidi"/>
          <w:szCs w:val="24"/>
          <w:lang w:eastAsia="sk-SK"/>
        </w:rPr>
      </w:pPr>
      <w:r>
        <w:t>7.1</w:t>
      </w:r>
      <w:r>
        <w:rPr>
          <w:rFonts w:asciiTheme="minorHAnsi" w:eastAsiaTheme="minorEastAsia" w:hAnsiTheme="minorHAnsi" w:cstheme="minorBidi"/>
          <w:szCs w:val="24"/>
          <w:lang w:eastAsia="sk-SK"/>
        </w:rPr>
        <w:tab/>
      </w:r>
      <w:r>
        <w:t>Balík Entity</w:t>
      </w:r>
      <w:r>
        <w:tab/>
      </w:r>
      <w:r>
        <w:fldChar w:fldCharType="begin"/>
      </w:r>
      <w:r>
        <w:instrText xml:space="preserve"> PAGEREF _Toc71037184 \h </w:instrText>
      </w:r>
      <w:r>
        <w:fldChar w:fldCharType="separate"/>
      </w:r>
      <w:r>
        <w:t>32</w:t>
      </w:r>
      <w:r>
        <w:fldChar w:fldCharType="end"/>
      </w:r>
    </w:p>
    <w:p w14:paraId="0957A96D" w14:textId="3FCD62E8" w:rsidR="00165EA8" w:rsidRDefault="00165EA8">
      <w:pPr>
        <w:pStyle w:val="Obsah3"/>
        <w:rPr>
          <w:rFonts w:asciiTheme="minorHAnsi" w:eastAsiaTheme="minorEastAsia" w:hAnsiTheme="minorHAnsi" w:cstheme="minorBidi"/>
          <w:szCs w:val="24"/>
          <w:lang w:eastAsia="sk-SK"/>
        </w:rPr>
      </w:pPr>
      <w:r>
        <w:t>7.1.1</w:t>
      </w:r>
      <w:r>
        <w:rPr>
          <w:rFonts w:asciiTheme="minorHAnsi" w:eastAsiaTheme="minorEastAsia" w:hAnsiTheme="minorHAnsi" w:cstheme="minorBidi"/>
          <w:szCs w:val="24"/>
          <w:lang w:eastAsia="sk-SK"/>
        </w:rPr>
        <w:tab/>
      </w:r>
      <w:r>
        <w:t>Mapovanie entít</w:t>
      </w:r>
      <w:r>
        <w:tab/>
      </w:r>
      <w:r>
        <w:fldChar w:fldCharType="begin"/>
      </w:r>
      <w:r>
        <w:instrText xml:space="preserve"> PAGEREF _Toc71037185 \h </w:instrText>
      </w:r>
      <w:r>
        <w:fldChar w:fldCharType="separate"/>
      </w:r>
      <w:r>
        <w:t>32</w:t>
      </w:r>
      <w:r>
        <w:fldChar w:fldCharType="end"/>
      </w:r>
    </w:p>
    <w:p w14:paraId="030B7E43" w14:textId="449EADA8" w:rsidR="00165EA8" w:rsidRDefault="00165EA8">
      <w:pPr>
        <w:pStyle w:val="Obsah2"/>
        <w:rPr>
          <w:rFonts w:asciiTheme="minorHAnsi" w:eastAsiaTheme="minorEastAsia" w:hAnsiTheme="minorHAnsi" w:cstheme="minorBidi"/>
          <w:szCs w:val="24"/>
          <w:lang w:eastAsia="sk-SK"/>
        </w:rPr>
      </w:pPr>
      <w:r>
        <w:t>7.2</w:t>
      </w:r>
      <w:r>
        <w:rPr>
          <w:rFonts w:asciiTheme="minorHAnsi" w:eastAsiaTheme="minorEastAsia" w:hAnsiTheme="minorHAnsi" w:cstheme="minorBidi"/>
          <w:szCs w:val="24"/>
          <w:lang w:eastAsia="sk-SK"/>
        </w:rPr>
        <w:tab/>
      </w:r>
      <w:r>
        <w:t>Balík Repository</w:t>
      </w:r>
      <w:r>
        <w:tab/>
      </w:r>
      <w:r>
        <w:fldChar w:fldCharType="begin"/>
      </w:r>
      <w:r>
        <w:instrText xml:space="preserve"> PAGEREF _Toc71037186 \h </w:instrText>
      </w:r>
      <w:r>
        <w:fldChar w:fldCharType="separate"/>
      </w:r>
      <w:r>
        <w:t>33</w:t>
      </w:r>
      <w:r>
        <w:fldChar w:fldCharType="end"/>
      </w:r>
    </w:p>
    <w:p w14:paraId="6AF784A3" w14:textId="610D142F" w:rsidR="00165EA8" w:rsidRDefault="00165EA8">
      <w:pPr>
        <w:pStyle w:val="Obsah2"/>
        <w:rPr>
          <w:rFonts w:asciiTheme="minorHAnsi" w:eastAsiaTheme="minorEastAsia" w:hAnsiTheme="minorHAnsi" w:cstheme="minorBidi"/>
          <w:szCs w:val="24"/>
          <w:lang w:eastAsia="sk-SK"/>
        </w:rPr>
      </w:pPr>
      <w:r>
        <w:t>7.3</w:t>
      </w:r>
      <w:r>
        <w:rPr>
          <w:rFonts w:asciiTheme="minorHAnsi" w:eastAsiaTheme="minorEastAsia" w:hAnsiTheme="minorHAnsi" w:cstheme="minorBidi"/>
          <w:szCs w:val="24"/>
          <w:lang w:eastAsia="sk-SK"/>
        </w:rPr>
        <w:tab/>
      </w:r>
      <w:r>
        <w:t>Balík Controller</w:t>
      </w:r>
      <w:r>
        <w:tab/>
      </w:r>
      <w:r>
        <w:fldChar w:fldCharType="begin"/>
      </w:r>
      <w:r>
        <w:instrText xml:space="preserve"> PAGEREF _Toc71037187 \h </w:instrText>
      </w:r>
      <w:r>
        <w:fldChar w:fldCharType="separate"/>
      </w:r>
      <w:r>
        <w:t>33</w:t>
      </w:r>
      <w:r>
        <w:fldChar w:fldCharType="end"/>
      </w:r>
    </w:p>
    <w:p w14:paraId="34A8592E" w14:textId="5A91E8AA" w:rsidR="00165EA8" w:rsidRDefault="00165EA8">
      <w:pPr>
        <w:pStyle w:val="Obsah2"/>
        <w:rPr>
          <w:rFonts w:asciiTheme="minorHAnsi" w:eastAsiaTheme="minorEastAsia" w:hAnsiTheme="minorHAnsi" w:cstheme="minorBidi"/>
          <w:szCs w:val="24"/>
          <w:lang w:eastAsia="sk-SK"/>
        </w:rPr>
      </w:pPr>
      <w:r>
        <w:t>7.4</w:t>
      </w:r>
      <w:r>
        <w:rPr>
          <w:rFonts w:asciiTheme="minorHAnsi" w:eastAsiaTheme="minorEastAsia" w:hAnsiTheme="minorHAnsi" w:cstheme="minorBidi"/>
          <w:szCs w:val="24"/>
          <w:lang w:eastAsia="sk-SK"/>
        </w:rPr>
        <w:tab/>
      </w:r>
      <w:r>
        <w:t>Balík Form</w:t>
      </w:r>
      <w:r>
        <w:tab/>
      </w:r>
      <w:r>
        <w:fldChar w:fldCharType="begin"/>
      </w:r>
      <w:r>
        <w:instrText xml:space="preserve"> PAGEREF _Toc71037188 \h </w:instrText>
      </w:r>
      <w:r>
        <w:fldChar w:fldCharType="separate"/>
      </w:r>
      <w:r>
        <w:t>34</w:t>
      </w:r>
      <w:r>
        <w:fldChar w:fldCharType="end"/>
      </w:r>
    </w:p>
    <w:p w14:paraId="3971FCC6" w14:textId="6033D232" w:rsidR="00165EA8" w:rsidRDefault="00165EA8">
      <w:pPr>
        <w:pStyle w:val="Obsah2"/>
        <w:rPr>
          <w:rFonts w:asciiTheme="minorHAnsi" w:eastAsiaTheme="minorEastAsia" w:hAnsiTheme="minorHAnsi" w:cstheme="minorBidi"/>
          <w:szCs w:val="24"/>
          <w:lang w:eastAsia="sk-SK"/>
        </w:rPr>
      </w:pPr>
      <w:r>
        <w:t>7.5</w:t>
      </w:r>
      <w:r>
        <w:rPr>
          <w:rFonts w:asciiTheme="minorHAnsi" w:eastAsiaTheme="minorEastAsia" w:hAnsiTheme="minorHAnsi" w:cstheme="minorBidi"/>
          <w:szCs w:val="24"/>
          <w:lang w:eastAsia="sk-SK"/>
        </w:rPr>
        <w:tab/>
      </w:r>
      <w:r>
        <w:t>Balík Template</w:t>
      </w:r>
      <w:r>
        <w:tab/>
      </w:r>
      <w:r>
        <w:fldChar w:fldCharType="begin"/>
      </w:r>
      <w:r>
        <w:instrText xml:space="preserve"> PAGEREF _Toc71037189 \h </w:instrText>
      </w:r>
      <w:r>
        <w:fldChar w:fldCharType="separate"/>
      </w:r>
      <w:r>
        <w:t>35</w:t>
      </w:r>
      <w:r>
        <w:fldChar w:fldCharType="end"/>
      </w:r>
    </w:p>
    <w:p w14:paraId="64FB0135" w14:textId="61AE518E" w:rsidR="00165EA8" w:rsidRDefault="00165EA8">
      <w:pPr>
        <w:pStyle w:val="Obsah1"/>
        <w:rPr>
          <w:rFonts w:asciiTheme="minorHAnsi" w:eastAsiaTheme="minorEastAsia" w:hAnsiTheme="minorHAnsi" w:cstheme="minorBidi"/>
          <w:b w:val="0"/>
          <w:szCs w:val="24"/>
          <w:lang w:eastAsia="sk-SK"/>
        </w:rPr>
      </w:pPr>
      <w:r>
        <w:t>8</w:t>
      </w:r>
      <w:r>
        <w:rPr>
          <w:rFonts w:asciiTheme="minorHAnsi" w:eastAsiaTheme="minorEastAsia" w:hAnsiTheme="minorHAnsi" w:cstheme="minorBidi"/>
          <w:b w:val="0"/>
          <w:szCs w:val="24"/>
          <w:lang w:eastAsia="sk-SK"/>
        </w:rPr>
        <w:tab/>
      </w:r>
      <w:r>
        <w:t>Frontend</w:t>
      </w:r>
      <w:r>
        <w:tab/>
      </w:r>
      <w:r>
        <w:fldChar w:fldCharType="begin"/>
      </w:r>
      <w:r>
        <w:instrText xml:space="preserve"> PAGEREF _Toc71037190 \h </w:instrText>
      </w:r>
      <w:r>
        <w:fldChar w:fldCharType="separate"/>
      </w:r>
      <w:r>
        <w:t>36</w:t>
      </w:r>
      <w:r>
        <w:fldChar w:fldCharType="end"/>
      </w:r>
    </w:p>
    <w:p w14:paraId="0C6A40D3" w14:textId="7CD4F0CD" w:rsidR="00165EA8" w:rsidRDefault="00165EA8">
      <w:pPr>
        <w:pStyle w:val="Obsah2"/>
        <w:rPr>
          <w:rFonts w:asciiTheme="minorHAnsi" w:eastAsiaTheme="minorEastAsia" w:hAnsiTheme="minorHAnsi" w:cstheme="minorBidi"/>
          <w:szCs w:val="24"/>
          <w:lang w:eastAsia="sk-SK"/>
        </w:rPr>
      </w:pPr>
      <w:r>
        <w:t>8.1</w:t>
      </w:r>
      <w:r>
        <w:rPr>
          <w:rFonts w:asciiTheme="minorHAnsi" w:eastAsiaTheme="minorEastAsia" w:hAnsiTheme="minorHAnsi" w:cstheme="minorBidi"/>
          <w:szCs w:val="24"/>
          <w:lang w:eastAsia="sk-SK"/>
        </w:rPr>
        <w:tab/>
      </w:r>
      <w:r>
        <w:t>Prihlásenie</w:t>
      </w:r>
      <w:r>
        <w:tab/>
      </w:r>
      <w:r>
        <w:fldChar w:fldCharType="begin"/>
      </w:r>
      <w:r>
        <w:instrText xml:space="preserve"> PAGEREF _Toc71037191 \h </w:instrText>
      </w:r>
      <w:r>
        <w:fldChar w:fldCharType="separate"/>
      </w:r>
      <w:r>
        <w:t>36</w:t>
      </w:r>
      <w:r>
        <w:fldChar w:fldCharType="end"/>
      </w:r>
    </w:p>
    <w:p w14:paraId="634587B6" w14:textId="10E1A3FF" w:rsidR="00165EA8" w:rsidRDefault="00165EA8">
      <w:pPr>
        <w:pStyle w:val="Obsah2"/>
        <w:rPr>
          <w:rFonts w:asciiTheme="minorHAnsi" w:eastAsiaTheme="minorEastAsia" w:hAnsiTheme="minorHAnsi" w:cstheme="minorBidi"/>
          <w:szCs w:val="24"/>
          <w:lang w:eastAsia="sk-SK"/>
        </w:rPr>
      </w:pPr>
      <w:r>
        <w:t>8.2</w:t>
      </w:r>
      <w:r>
        <w:rPr>
          <w:rFonts w:asciiTheme="minorHAnsi" w:eastAsiaTheme="minorEastAsia" w:hAnsiTheme="minorHAnsi" w:cstheme="minorBidi"/>
          <w:szCs w:val="24"/>
          <w:lang w:eastAsia="sk-SK"/>
        </w:rPr>
        <w:tab/>
      </w:r>
      <w:r>
        <w:t>Registrácia</w:t>
      </w:r>
      <w:r>
        <w:tab/>
      </w:r>
      <w:r>
        <w:fldChar w:fldCharType="begin"/>
      </w:r>
      <w:r>
        <w:instrText xml:space="preserve"> PAGEREF _Toc71037192 \h </w:instrText>
      </w:r>
      <w:r>
        <w:fldChar w:fldCharType="separate"/>
      </w:r>
      <w:r>
        <w:t>36</w:t>
      </w:r>
      <w:r>
        <w:fldChar w:fldCharType="end"/>
      </w:r>
    </w:p>
    <w:p w14:paraId="7D743FA2" w14:textId="1A18C960" w:rsidR="00165EA8" w:rsidRDefault="00165EA8">
      <w:pPr>
        <w:pStyle w:val="Obsah2"/>
        <w:rPr>
          <w:rFonts w:asciiTheme="minorHAnsi" w:eastAsiaTheme="minorEastAsia" w:hAnsiTheme="minorHAnsi" w:cstheme="minorBidi"/>
          <w:szCs w:val="24"/>
          <w:lang w:eastAsia="sk-SK"/>
        </w:rPr>
      </w:pPr>
      <w:r>
        <w:t>8.3</w:t>
      </w:r>
      <w:r>
        <w:rPr>
          <w:rFonts w:asciiTheme="minorHAnsi" w:eastAsiaTheme="minorEastAsia" w:hAnsiTheme="minorHAnsi" w:cstheme="minorBidi"/>
          <w:szCs w:val="24"/>
          <w:lang w:eastAsia="sk-SK"/>
        </w:rPr>
        <w:tab/>
      </w:r>
      <w:r>
        <w:t>Domovská stránka</w:t>
      </w:r>
      <w:r>
        <w:tab/>
      </w:r>
      <w:r>
        <w:fldChar w:fldCharType="begin"/>
      </w:r>
      <w:r>
        <w:instrText xml:space="preserve"> PAGEREF _Toc71037193 \h </w:instrText>
      </w:r>
      <w:r>
        <w:fldChar w:fldCharType="separate"/>
      </w:r>
      <w:r>
        <w:t>37</w:t>
      </w:r>
      <w:r>
        <w:fldChar w:fldCharType="end"/>
      </w:r>
    </w:p>
    <w:p w14:paraId="6FBA26FB" w14:textId="60022A44" w:rsidR="00165EA8" w:rsidRDefault="00165EA8">
      <w:pPr>
        <w:pStyle w:val="Obsah2"/>
        <w:rPr>
          <w:rFonts w:asciiTheme="minorHAnsi" w:eastAsiaTheme="minorEastAsia" w:hAnsiTheme="minorHAnsi" w:cstheme="minorBidi"/>
          <w:szCs w:val="24"/>
          <w:lang w:eastAsia="sk-SK"/>
        </w:rPr>
      </w:pPr>
      <w:r>
        <w:t>8.4</w:t>
      </w:r>
      <w:r>
        <w:rPr>
          <w:rFonts w:asciiTheme="minorHAnsi" w:eastAsiaTheme="minorEastAsia" w:hAnsiTheme="minorHAnsi" w:cstheme="minorBidi"/>
          <w:szCs w:val="24"/>
          <w:lang w:eastAsia="sk-SK"/>
        </w:rPr>
        <w:tab/>
      </w:r>
      <w:r>
        <w:t>Items</w:t>
      </w:r>
      <w:r>
        <w:tab/>
      </w:r>
      <w:r>
        <w:fldChar w:fldCharType="begin"/>
      </w:r>
      <w:r>
        <w:instrText xml:space="preserve"> PAGEREF _Toc71037194 \h </w:instrText>
      </w:r>
      <w:r>
        <w:fldChar w:fldCharType="separate"/>
      </w:r>
      <w:r>
        <w:t>38</w:t>
      </w:r>
      <w:r>
        <w:fldChar w:fldCharType="end"/>
      </w:r>
    </w:p>
    <w:p w14:paraId="53765236" w14:textId="3948A206" w:rsidR="00165EA8" w:rsidRDefault="00165EA8">
      <w:pPr>
        <w:pStyle w:val="Obsah3"/>
        <w:rPr>
          <w:rFonts w:asciiTheme="minorHAnsi" w:eastAsiaTheme="minorEastAsia" w:hAnsiTheme="minorHAnsi" w:cstheme="minorBidi"/>
          <w:szCs w:val="24"/>
          <w:lang w:eastAsia="sk-SK"/>
        </w:rPr>
      </w:pPr>
      <w:r>
        <w:t>8.4.1</w:t>
      </w:r>
      <w:r>
        <w:rPr>
          <w:rFonts w:asciiTheme="minorHAnsi" w:eastAsiaTheme="minorEastAsia" w:hAnsiTheme="minorHAnsi" w:cstheme="minorBidi"/>
          <w:szCs w:val="24"/>
          <w:lang w:eastAsia="sk-SK"/>
        </w:rPr>
        <w:tab/>
      </w:r>
      <w:r>
        <w:t>Unassigned items</w:t>
      </w:r>
      <w:r>
        <w:tab/>
      </w:r>
      <w:r>
        <w:fldChar w:fldCharType="begin"/>
      </w:r>
      <w:r>
        <w:instrText xml:space="preserve"> PAGEREF _Toc71037195 \h </w:instrText>
      </w:r>
      <w:r>
        <w:fldChar w:fldCharType="separate"/>
      </w:r>
      <w:r>
        <w:t>38</w:t>
      </w:r>
      <w:r>
        <w:fldChar w:fldCharType="end"/>
      </w:r>
    </w:p>
    <w:p w14:paraId="7D3CB229" w14:textId="471287C0" w:rsidR="00165EA8" w:rsidRDefault="00165EA8">
      <w:pPr>
        <w:pStyle w:val="Obsah3"/>
        <w:rPr>
          <w:rFonts w:asciiTheme="minorHAnsi" w:eastAsiaTheme="minorEastAsia" w:hAnsiTheme="minorHAnsi" w:cstheme="minorBidi"/>
          <w:szCs w:val="24"/>
          <w:lang w:eastAsia="sk-SK"/>
        </w:rPr>
      </w:pPr>
      <w:r>
        <w:t>8.4.2</w:t>
      </w:r>
      <w:r>
        <w:rPr>
          <w:rFonts w:asciiTheme="minorHAnsi" w:eastAsiaTheme="minorEastAsia" w:hAnsiTheme="minorHAnsi" w:cstheme="minorBidi"/>
          <w:szCs w:val="24"/>
          <w:lang w:eastAsia="sk-SK"/>
        </w:rPr>
        <w:tab/>
      </w:r>
      <w:r>
        <w:t>Assigned items</w:t>
      </w:r>
      <w:r>
        <w:tab/>
      </w:r>
      <w:r>
        <w:fldChar w:fldCharType="begin"/>
      </w:r>
      <w:r>
        <w:instrText xml:space="preserve"> PAGEREF _Toc71037196 \h </w:instrText>
      </w:r>
      <w:r>
        <w:fldChar w:fldCharType="separate"/>
      </w:r>
      <w:r>
        <w:t>39</w:t>
      </w:r>
      <w:r>
        <w:fldChar w:fldCharType="end"/>
      </w:r>
    </w:p>
    <w:p w14:paraId="1C8BD937" w14:textId="306B42EE" w:rsidR="00165EA8" w:rsidRDefault="00165EA8">
      <w:pPr>
        <w:pStyle w:val="Obsah3"/>
        <w:rPr>
          <w:rFonts w:asciiTheme="minorHAnsi" w:eastAsiaTheme="minorEastAsia" w:hAnsiTheme="minorHAnsi" w:cstheme="minorBidi"/>
          <w:szCs w:val="24"/>
          <w:lang w:eastAsia="sk-SK"/>
        </w:rPr>
      </w:pPr>
      <w:r w:rsidRPr="00066283">
        <w:rPr>
          <w:lang w:val="en-US"/>
        </w:rPr>
        <w:t>8.4.3</w:t>
      </w:r>
      <w:r>
        <w:rPr>
          <w:rFonts w:asciiTheme="minorHAnsi" w:eastAsiaTheme="minorEastAsia" w:hAnsiTheme="minorHAnsi" w:cstheme="minorBidi"/>
          <w:szCs w:val="24"/>
          <w:lang w:eastAsia="sk-SK"/>
        </w:rPr>
        <w:tab/>
      </w:r>
      <w:r>
        <w:t xml:space="preserve">Import </w:t>
      </w:r>
      <w:r w:rsidRPr="00066283">
        <w:rPr>
          <w:lang w:val="en-US"/>
        </w:rPr>
        <w:t>/ Export</w:t>
      </w:r>
      <w:r>
        <w:tab/>
      </w:r>
      <w:r>
        <w:fldChar w:fldCharType="begin"/>
      </w:r>
      <w:r>
        <w:instrText xml:space="preserve"> PAGEREF _Toc71037197 \h </w:instrText>
      </w:r>
      <w:r>
        <w:fldChar w:fldCharType="separate"/>
      </w:r>
      <w:r>
        <w:t>40</w:t>
      </w:r>
      <w:r>
        <w:fldChar w:fldCharType="end"/>
      </w:r>
    </w:p>
    <w:p w14:paraId="3C18D272" w14:textId="5EDFAFC7" w:rsidR="00165EA8" w:rsidRDefault="00165EA8">
      <w:pPr>
        <w:pStyle w:val="Obsah2"/>
        <w:rPr>
          <w:rFonts w:asciiTheme="minorHAnsi" w:eastAsiaTheme="minorEastAsia" w:hAnsiTheme="minorHAnsi" w:cstheme="minorBidi"/>
          <w:szCs w:val="24"/>
          <w:lang w:eastAsia="sk-SK"/>
        </w:rPr>
      </w:pPr>
      <w:r w:rsidRPr="00066283">
        <w:rPr>
          <w:lang w:val="en-US"/>
        </w:rPr>
        <w:t>8.5</w:t>
      </w:r>
      <w:r>
        <w:rPr>
          <w:rFonts w:asciiTheme="minorHAnsi" w:eastAsiaTheme="minorEastAsia" w:hAnsiTheme="minorHAnsi" w:cstheme="minorBidi"/>
          <w:szCs w:val="24"/>
          <w:lang w:eastAsia="sk-SK"/>
        </w:rPr>
        <w:tab/>
      </w:r>
      <w:r w:rsidRPr="00066283">
        <w:rPr>
          <w:lang w:val="en-US"/>
        </w:rPr>
        <w:t>Discarded Items</w:t>
      </w:r>
      <w:r>
        <w:tab/>
      </w:r>
      <w:r>
        <w:fldChar w:fldCharType="begin"/>
      </w:r>
      <w:r>
        <w:instrText xml:space="preserve"> PAGEREF _Toc71037198 \h </w:instrText>
      </w:r>
      <w:r>
        <w:fldChar w:fldCharType="separate"/>
      </w:r>
      <w:r>
        <w:t>41</w:t>
      </w:r>
      <w:r>
        <w:fldChar w:fldCharType="end"/>
      </w:r>
    </w:p>
    <w:p w14:paraId="1F4E337C" w14:textId="04BC48CD" w:rsidR="00165EA8" w:rsidRDefault="00165EA8">
      <w:pPr>
        <w:pStyle w:val="Obsah2"/>
        <w:rPr>
          <w:rFonts w:asciiTheme="minorHAnsi" w:eastAsiaTheme="minorEastAsia" w:hAnsiTheme="minorHAnsi" w:cstheme="minorBidi"/>
          <w:szCs w:val="24"/>
          <w:lang w:eastAsia="sk-SK"/>
        </w:rPr>
      </w:pPr>
      <w:r w:rsidRPr="00066283">
        <w:rPr>
          <w:lang w:val="en-US"/>
        </w:rPr>
        <w:t>8.6</w:t>
      </w:r>
      <w:r>
        <w:rPr>
          <w:rFonts w:asciiTheme="minorHAnsi" w:eastAsiaTheme="minorEastAsia" w:hAnsiTheme="minorHAnsi" w:cstheme="minorBidi"/>
          <w:szCs w:val="24"/>
          <w:lang w:eastAsia="sk-SK"/>
        </w:rPr>
        <w:tab/>
      </w:r>
      <w:r w:rsidRPr="00066283">
        <w:rPr>
          <w:lang w:val="en-US"/>
        </w:rPr>
        <w:t>Users</w:t>
      </w:r>
      <w:r>
        <w:tab/>
      </w:r>
      <w:r>
        <w:fldChar w:fldCharType="begin"/>
      </w:r>
      <w:r>
        <w:instrText xml:space="preserve"> PAGEREF _Toc71037199 \h </w:instrText>
      </w:r>
      <w:r>
        <w:fldChar w:fldCharType="separate"/>
      </w:r>
      <w:r>
        <w:t>41</w:t>
      </w:r>
      <w:r>
        <w:fldChar w:fldCharType="end"/>
      </w:r>
    </w:p>
    <w:p w14:paraId="1619EE3F" w14:textId="3DE0C1B8" w:rsidR="00165EA8" w:rsidRDefault="00165EA8">
      <w:pPr>
        <w:pStyle w:val="Obsah2"/>
        <w:rPr>
          <w:rFonts w:asciiTheme="minorHAnsi" w:eastAsiaTheme="minorEastAsia" w:hAnsiTheme="minorHAnsi" w:cstheme="minorBidi"/>
          <w:szCs w:val="24"/>
          <w:lang w:eastAsia="sk-SK"/>
        </w:rPr>
      </w:pPr>
      <w:r w:rsidRPr="00066283">
        <w:rPr>
          <w:lang w:val="en-US"/>
        </w:rPr>
        <w:t>8.7</w:t>
      </w:r>
      <w:r>
        <w:rPr>
          <w:rFonts w:asciiTheme="minorHAnsi" w:eastAsiaTheme="minorEastAsia" w:hAnsiTheme="minorHAnsi" w:cstheme="minorBidi"/>
          <w:szCs w:val="24"/>
          <w:lang w:eastAsia="sk-SK"/>
        </w:rPr>
        <w:tab/>
      </w:r>
      <w:r w:rsidRPr="00066283">
        <w:rPr>
          <w:lang w:val="en-US"/>
        </w:rPr>
        <w:t>Categories a Locations</w:t>
      </w:r>
      <w:r>
        <w:tab/>
      </w:r>
      <w:r>
        <w:fldChar w:fldCharType="begin"/>
      </w:r>
      <w:r>
        <w:instrText xml:space="preserve"> PAGEREF _Toc71037200 \h </w:instrText>
      </w:r>
      <w:r>
        <w:fldChar w:fldCharType="separate"/>
      </w:r>
      <w:r>
        <w:t>41</w:t>
      </w:r>
      <w:r>
        <w:fldChar w:fldCharType="end"/>
      </w:r>
    </w:p>
    <w:p w14:paraId="7BD5A453" w14:textId="0F3C299C" w:rsidR="00165EA8" w:rsidRDefault="00165EA8">
      <w:pPr>
        <w:pStyle w:val="Obsah2"/>
        <w:rPr>
          <w:rFonts w:asciiTheme="minorHAnsi" w:eastAsiaTheme="minorEastAsia" w:hAnsiTheme="minorHAnsi" w:cstheme="minorBidi"/>
          <w:szCs w:val="24"/>
          <w:lang w:eastAsia="sk-SK"/>
        </w:rPr>
      </w:pPr>
      <w:r>
        <w:t>8.8</w:t>
      </w:r>
      <w:r>
        <w:rPr>
          <w:rFonts w:asciiTheme="minorHAnsi" w:eastAsiaTheme="minorEastAsia" w:hAnsiTheme="minorHAnsi" w:cstheme="minorBidi"/>
          <w:szCs w:val="24"/>
          <w:lang w:eastAsia="sk-SK"/>
        </w:rPr>
        <w:tab/>
      </w:r>
      <w:r>
        <w:t>Notifications</w:t>
      </w:r>
      <w:r>
        <w:tab/>
      </w:r>
      <w:r>
        <w:fldChar w:fldCharType="begin"/>
      </w:r>
      <w:r>
        <w:instrText xml:space="preserve"> PAGEREF _Toc71037201 \h </w:instrText>
      </w:r>
      <w:r>
        <w:fldChar w:fldCharType="separate"/>
      </w:r>
      <w:r>
        <w:t>42</w:t>
      </w:r>
      <w:r>
        <w:fldChar w:fldCharType="end"/>
      </w:r>
    </w:p>
    <w:p w14:paraId="4E0E0242" w14:textId="6C7D9225" w:rsidR="00165EA8" w:rsidRDefault="00165EA8">
      <w:pPr>
        <w:pStyle w:val="Obsah2"/>
        <w:rPr>
          <w:rFonts w:asciiTheme="minorHAnsi" w:eastAsiaTheme="minorEastAsia" w:hAnsiTheme="minorHAnsi" w:cstheme="minorBidi"/>
          <w:szCs w:val="24"/>
          <w:lang w:eastAsia="sk-SK"/>
        </w:rPr>
      </w:pPr>
      <w:r>
        <w:t>8.9</w:t>
      </w:r>
      <w:r>
        <w:rPr>
          <w:rFonts w:asciiTheme="minorHAnsi" w:eastAsiaTheme="minorEastAsia" w:hAnsiTheme="minorHAnsi" w:cstheme="minorBidi"/>
          <w:szCs w:val="24"/>
          <w:lang w:eastAsia="sk-SK"/>
        </w:rPr>
        <w:tab/>
      </w:r>
      <w:r>
        <w:t>Formuláre</w:t>
      </w:r>
      <w:r>
        <w:tab/>
      </w:r>
      <w:r>
        <w:fldChar w:fldCharType="begin"/>
      </w:r>
      <w:r>
        <w:instrText xml:space="preserve"> PAGEREF _Toc71037202 \h </w:instrText>
      </w:r>
      <w:r>
        <w:fldChar w:fldCharType="separate"/>
      </w:r>
      <w:r>
        <w:t>42</w:t>
      </w:r>
      <w:r>
        <w:fldChar w:fldCharType="end"/>
      </w:r>
    </w:p>
    <w:p w14:paraId="0A796C6E" w14:textId="5DF9798F" w:rsidR="00165EA8" w:rsidRDefault="00165EA8">
      <w:pPr>
        <w:pStyle w:val="Obsah3"/>
        <w:rPr>
          <w:rFonts w:asciiTheme="minorHAnsi" w:eastAsiaTheme="minorEastAsia" w:hAnsiTheme="minorHAnsi" w:cstheme="minorBidi"/>
          <w:szCs w:val="24"/>
          <w:lang w:eastAsia="sk-SK"/>
        </w:rPr>
      </w:pPr>
      <w:r>
        <w:t>8.9.1</w:t>
      </w:r>
      <w:r>
        <w:rPr>
          <w:rFonts w:asciiTheme="minorHAnsi" w:eastAsiaTheme="minorEastAsia" w:hAnsiTheme="minorHAnsi" w:cstheme="minorBidi"/>
          <w:szCs w:val="24"/>
          <w:lang w:eastAsia="sk-SK"/>
        </w:rPr>
        <w:tab/>
      </w:r>
      <w:r>
        <w:t>Add form</w:t>
      </w:r>
      <w:r>
        <w:tab/>
      </w:r>
      <w:r>
        <w:fldChar w:fldCharType="begin"/>
      </w:r>
      <w:r>
        <w:instrText xml:space="preserve"> PAGEREF _Toc71037203 \h </w:instrText>
      </w:r>
      <w:r>
        <w:fldChar w:fldCharType="separate"/>
      </w:r>
      <w:r>
        <w:t>42</w:t>
      </w:r>
      <w:r>
        <w:fldChar w:fldCharType="end"/>
      </w:r>
    </w:p>
    <w:p w14:paraId="6F417241" w14:textId="57EDBA58" w:rsidR="00165EA8" w:rsidRDefault="00165EA8">
      <w:pPr>
        <w:pStyle w:val="Obsah3"/>
        <w:rPr>
          <w:rFonts w:asciiTheme="minorHAnsi" w:eastAsiaTheme="minorEastAsia" w:hAnsiTheme="minorHAnsi" w:cstheme="minorBidi"/>
          <w:szCs w:val="24"/>
          <w:lang w:eastAsia="sk-SK"/>
        </w:rPr>
      </w:pPr>
      <w:r>
        <w:t>8.9.2</w:t>
      </w:r>
      <w:r>
        <w:rPr>
          <w:rFonts w:asciiTheme="minorHAnsi" w:eastAsiaTheme="minorEastAsia" w:hAnsiTheme="minorHAnsi" w:cstheme="minorBidi"/>
          <w:szCs w:val="24"/>
          <w:lang w:eastAsia="sk-SK"/>
        </w:rPr>
        <w:tab/>
      </w:r>
      <w:r>
        <w:t>Edit form</w:t>
      </w:r>
      <w:r>
        <w:tab/>
      </w:r>
      <w:r>
        <w:fldChar w:fldCharType="begin"/>
      </w:r>
      <w:r>
        <w:instrText xml:space="preserve"> PAGEREF _Toc71037204 \h </w:instrText>
      </w:r>
      <w:r>
        <w:fldChar w:fldCharType="separate"/>
      </w:r>
      <w:r>
        <w:t>43</w:t>
      </w:r>
      <w:r>
        <w:fldChar w:fldCharType="end"/>
      </w:r>
    </w:p>
    <w:p w14:paraId="3CC90D97" w14:textId="3E84BA08" w:rsidR="00165EA8" w:rsidRDefault="00165EA8">
      <w:pPr>
        <w:pStyle w:val="Obsah2"/>
        <w:rPr>
          <w:rFonts w:asciiTheme="minorHAnsi" w:eastAsiaTheme="minorEastAsia" w:hAnsiTheme="minorHAnsi" w:cstheme="minorBidi"/>
          <w:szCs w:val="24"/>
          <w:lang w:eastAsia="sk-SK"/>
        </w:rPr>
      </w:pPr>
      <w:r>
        <w:t>8.10</w:t>
      </w:r>
      <w:r>
        <w:rPr>
          <w:rFonts w:asciiTheme="minorHAnsi" w:eastAsiaTheme="minorEastAsia" w:hAnsiTheme="minorHAnsi" w:cstheme="minorBidi"/>
          <w:szCs w:val="24"/>
          <w:lang w:eastAsia="sk-SK"/>
        </w:rPr>
        <w:tab/>
      </w:r>
      <w:r>
        <w:t>Item Detail</w:t>
      </w:r>
      <w:r>
        <w:tab/>
      </w:r>
      <w:r>
        <w:fldChar w:fldCharType="begin"/>
      </w:r>
      <w:r>
        <w:instrText xml:space="preserve"> PAGEREF _Toc71037205 \h </w:instrText>
      </w:r>
      <w:r>
        <w:fldChar w:fldCharType="separate"/>
      </w:r>
      <w:r>
        <w:t>43</w:t>
      </w:r>
      <w:r>
        <w:fldChar w:fldCharType="end"/>
      </w:r>
    </w:p>
    <w:p w14:paraId="081B3BF1" w14:textId="163F65EA" w:rsidR="00165EA8" w:rsidRDefault="00165EA8">
      <w:pPr>
        <w:pStyle w:val="Obsah1"/>
        <w:rPr>
          <w:rFonts w:asciiTheme="minorHAnsi" w:eastAsiaTheme="minorEastAsia" w:hAnsiTheme="minorHAnsi" w:cstheme="minorBidi"/>
          <w:b w:val="0"/>
          <w:szCs w:val="24"/>
          <w:lang w:eastAsia="sk-SK"/>
        </w:rPr>
      </w:pPr>
      <w:r>
        <w:t>Záver</w:t>
      </w:r>
      <w:r>
        <w:tab/>
      </w:r>
      <w:r>
        <w:fldChar w:fldCharType="begin"/>
      </w:r>
      <w:r>
        <w:instrText xml:space="preserve"> PAGEREF _Toc71037206 \h </w:instrText>
      </w:r>
      <w:r>
        <w:fldChar w:fldCharType="separate"/>
      </w:r>
      <w:r>
        <w:t>45</w:t>
      </w:r>
      <w:r>
        <w:fldChar w:fldCharType="end"/>
      </w:r>
    </w:p>
    <w:p w14:paraId="17D7371D" w14:textId="64E9C495" w:rsidR="00165EA8" w:rsidRDefault="00165EA8">
      <w:pPr>
        <w:pStyle w:val="Obsah1"/>
        <w:rPr>
          <w:rFonts w:asciiTheme="minorHAnsi" w:eastAsiaTheme="minorEastAsia" w:hAnsiTheme="minorHAnsi" w:cstheme="minorBidi"/>
          <w:b w:val="0"/>
          <w:szCs w:val="24"/>
          <w:lang w:eastAsia="sk-SK"/>
        </w:rPr>
      </w:pPr>
      <w:r>
        <w:t>Zoznam použitej literatúry</w:t>
      </w:r>
      <w:r>
        <w:tab/>
      </w:r>
      <w:r>
        <w:fldChar w:fldCharType="begin"/>
      </w:r>
      <w:r>
        <w:instrText xml:space="preserve"> PAGEREF _Toc71037207 \h </w:instrText>
      </w:r>
      <w:r>
        <w:fldChar w:fldCharType="separate"/>
      </w:r>
      <w:r>
        <w:t>46</w:t>
      </w:r>
      <w:r>
        <w:fldChar w:fldCharType="end"/>
      </w:r>
    </w:p>
    <w:p w14:paraId="366A0D9B" w14:textId="31EFCE57" w:rsidR="00165EA8" w:rsidRDefault="00165EA8">
      <w:pPr>
        <w:pStyle w:val="Obsah1"/>
        <w:rPr>
          <w:rFonts w:asciiTheme="minorHAnsi" w:eastAsiaTheme="minorEastAsia" w:hAnsiTheme="minorHAnsi" w:cstheme="minorBidi"/>
          <w:b w:val="0"/>
          <w:szCs w:val="24"/>
          <w:lang w:eastAsia="sk-SK"/>
        </w:rPr>
      </w:pPr>
      <w:r>
        <w:t>Zoznam príloh</w:t>
      </w:r>
      <w:r>
        <w:tab/>
      </w:r>
      <w:r>
        <w:fldChar w:fldCharType="begin"/>
      </w:r>
      <w:r>
        <w:instrText xml:space="preserve"> PAGEREF _Toc71037208 \h </w:instrText>
      </w:r>
      <w:r>
        <w:fldChar w:fldCharType="separate"/>
      </w:r>
      <w:r>
        <w:t>47</w:t>
      </w:r>
      <w:r>
        <w:fldChar w:fldCharType="end"/>
      </w:r>
    </w:p>
    <w:p w14:paraId="1D98C462" w14:textId="03D2E086" w:rsidR="00165EA8" w:rsidRDefault="00165EA8">
      <w:pPr>
        <w:pStyle w:val="Obsah1"/>
        <w:rPr>
          <w:rFonts w:asciiTheme="minorHAnsi" w:eastAsiaTheme="minorEastAsia" w:hAnsiTheme="minorHAnsi" w:cstheme="minorBidi"/>
          <w:b w:val="0"/>
          <w:szCs w:val="24"/>
          <w:lang w:eastAsia="sk-SK"/>
        </w:rPr>
      </w:pPr>
      <w:r>
        <w:t>Prílohy</w:t>
      </w:r>
      <w:r>
        <w:tab/>
      </w:r>
      <w:r>
        <w:fldChar w:fldCharType="begin"/>
      </w:r>
      <w:r>
        <w:instrText xml:space="preserve"> PAGEREF _Toc71037209 \h </w:instrText>
      </w:r>
      <w:r>
        <w:fldChar w:fldCharType="separate"/>
      </w:r>
      <w:r>
        <w:t>48</w:t>
      </w:r>
      <w:r>
        <w:fldChar w:fldCharType="end"/>
      </w:r>
    </w:p>
    <w:p w14:paraId="08B2AB9D" w14:textId="73DC12F0" w:rsidR="00165EA8" w:rsidRDefault="00165EA8">
      <w:pPr>
        <w:pStyle w:val="Obsah2"/>
        <w:rPr>
          <w:rFonts w:asciiTheme="minorHAnsi" w:eastAsiaTheme="minorEastAsia" w:hAnsiTheme="minorHAnsi" w:cstheme="minorBidi"/>
          <w:szCs w:val="24"/>
          <w:lang w:eastAsia="sk-SK"/>
        </w:rPr>
      </w:pPr>
      <w:r>
        <w:t>Príloha A: Obsah DVD</w:t>
      </w:r>
      <w:r>
        <w:tab/>
      </w:r>
      <w:r>
        <w:fldChar w:fldCharType="begin"/>
      </w:r>
      <w:r>
        <w:instrText xml:space="preserve"> PAGEREF _Toc71037210 \h </w:instrText>
      </w:r>
      <w:r>
        <w:fldChar w:fldCharType="separate"/>
      </w:r>
      <w:r>
        <w:t>49</w:t>
      </w:r>
      <w:r>
        <w:fldChar w:fldCharType="end"/>
      </w:r>
    </w:p>
    <w:p w14:paraId="0861AFCB" w14:textId="496E4880" w:rsidR="00DF773E" w:rsidRPr="00DF773E" w:rsidRDefault="006229D1" w:rsidP="00DF773E">
      <w:pPr>
        <w:rPr>
          <w:lang w:eastAsia="sk-SK"/>
        </w:rPr>
      </w:pPr>
      <w:r>
        <w:rPr>
          <w:lang w:eastAsia="sk-SK"/>
        </w:rPr>
        <w:fldChar w:fldCharType="end"/>
      </w:r>
    </w:p>
    <w:bookmarkStart w:id="0" w:name="_Toc434923879"/>
    <w:p w14:paraId="26A1B585" w14:textId="798B250A" w:rsidR="00492CF1" w:rsidRPr="00817FD0" w:rsidRDefault="006229D1" w:rsidP="003D1942">
      <w:pPr>
        <w:pStyle w:val="Nadpis1"/>
        <w:numPr>
          <w:ilvl w:val="0"/>
          <w:numId w:val="0"/>
        </w:numPr>
        <w:rPr>
          <w:b w:val="0"/>
        </w:rPr>
      </w:pPr>
      <w:r>
        <w:lastRenderedPageBreak/>
        <w:fldChar w:fldCharType="begin"/>
      </w:r>
      <w:r w:rsidR="00DD4125">
        <w:instrText>HYPERLINK "Pokyny_pre_vypracovanie_ZP.docx" \l "Zoznam_obrázkov"</w:instrText>
      </w:r>
      <w:r>
        <w:fldChar w:fldCharType="separate"/>
      </w:r>
      <w:bookmarkStart w:id="1" w:name="_Toc71037144"/>
      <w:r w:rsidR="00DF773E" w:rsidRPr="00492D1B">
        <w:t>Zoznam obrázkov</w:t>
      </w:r>
      <w:bookmarkEnd w:id="0"/>
      <w:bookmarkEnd w:id="1"/>
      <w:r>
        <w:fldChar w:fldCharType="end"/>
      </w:r>
    </w:p>
    <w:p w14:paraId="04071DC1" w14:textId="2BACEDA9" w:rsidR="00426129" w:rsidRPr="00426129" w:rsidRDefault="00817FD0">
      <w:pPr>
        <w:pStyle w:val="Zoznamobrzkov"/>
        <w:tabs>
          <w:tab w:val="right" w:leader="dot" w:pos="8777"/>
        </w:tabs>
        <w:rPr>
          <w:rFonts w:asciiTheme="minorHAnsi" w:eastAsiaTheme="minorEastAsia" w:hAnsiTheme="minorHAnsi" w:cstheme="minorBidi"/>
          <w:noProof/>
          <w:szCs w:val="24"/>
          <w:lang w:eastAsia="sk-SK"/>
        </w:rPr>
      </w:pPr>
      <w:r w:rsidRPr="00817FD0">
        <w:fldChar w:fldCharType="begin"/>
      </w:r>
      <w:r w:rsidRPr="00817FD0">
        <w:instrText xml:space="preserve"> TOC \h \z \c "Obr." </w:instrText>
      </w:r>
      <w:r w:rsidRPr="00817FD0">
        <w:fldChar w:fldCharType="separate"/>
      </w:r>
      <w:hyperlink w:anchor="_Toc69468450" w:history="1">
        <w:r w:rsidR="00426129" w:rsidRPr="00426129">
          <w:rPr>
            <w:rStyle w:val="Hypertextovprepojenie"/>
            <w:noProof/>
          </w:rPr>
          <w:t>Obr. 1.1 Nástroj na evidenciu majetku Sortly</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_Toc69468450 \h </w:instrText>
        </w:r>
        <w:r w:rsidR="00426129" w:rsidRPr="00426129">
          <w:rPr>
            <w:noProof/>
            <w:webHidden/>
          </w:rPr>
        </w:r>
        <w:r w:rsidR="00426129" w:rsidRPr="00426129">
          <w:rPr>
            <w:noProof/>
            <w:webHidden/>
          </w:rPr>
          <w:fldChar w:fldCharType="separate"/>
        </w:r>
        <w:r w:rsidR="005A6644">
          <w:rPr>
            <w:noProof/>
            <w:webHidden/>
          </w:rPr>
          <w:t>13</w:t>
        </w:r>
        <w:r w:rsidR="00426129" w:rsidRPr="00426129">
          <w:rPr>
            <w:noProof/>
            <w:webHidden/>
          </w:rPr>
          <w:fldChar w:fldCharType="end"/>
        </w:r>
      </w:hyperlink>
    </w:p>
    <w:p w14:paraId="200D315C" w14:textId="6A308B2D"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1" w:history="1">
        <w:r w:rsidR="00426129" w:rsidRPr="00426129">
          <w:rPr>
            <w:rStyle w:val="Hypertextovprepojenie"/>
            <w:noProof/>
          </w:rPr>
          <w:t>Obr. 1.2 Nástroj na evidenciu majetku Asset Panda</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_Toc69468451 \h </w:instrText>
        </w:r>
        <w:r w:rsidR="00426129" w:rsidRPr="00426129">
          <w:rPr>
            <w:noProof/>
            <w:webHidden/>
          </w:rPr>
        </w:r>
        <w:r w:rsidR="00426129" w:rsidRPr="00426129">
          <w:rPr>
            <w:noProof/>
            <w:webHidden/>
          </w:rPr>
          <w:fldChar w:fldCharType="separate"/>
        </w:r>
        <w:r w:rsidR="005A6644">
          <w:rPr>
            <w:noProof/>
            <w:webHidden/>
          </w:rPr>
          <w:t>14</w:t>
        </w:r>
        <w:r w:rsidR="00426129" w:rsidRPr="00426129">
          <w:rPr>
            <w:noProof/>
            <w:webHidden/>
          </w:rPr>
          <w:fldChar w:fldCharType="end"/>
        </w:r>
      </w:hyperlink>
    </w:p>
    <w:p w14:paraId="352B4B66" w14:textId="47A64547"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2" w:history="1">
        <w:r w:rsidR="00426129" w:rsidRPr="00426129">
          <w:rPr>
            <w:rStyle w:val="Hypertextovprepojenie"/>
            <w:noProof/>
          </w:rPr>
          <w:t>Obr. 1.3 Nástroj na evidenciu majetku Money S3</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_Toc69468452 \h </w:instrText>
        </w:r>
        <w:r w:rsidR="00426129" w:rsidRPr="00426129">
          <w:rPr>
            <w:noProof/>
            <w:webHidden/>
          </w:rPr>
        </w:r>
        <w:r w:rsidR="00426129" w:rsidRPr="00426129">
          <w:rPr>
            <w:noProof/>
            <w:webHidden/>
          </w:rPr>
          <w:fldChar w:fldCharType="separate"/>
        </w:r>
        <w:r w:rsidR="005A6644">
          <w:rPr>
            <w:noProof/>
            <w:webHidden/>
          </w:rPr>
          <w:t>15</w:t>
        </w:r>
        <w:r w:rsidR="00426129" w:rsidRPr="00426129">
          <w:rPr>
            <w:noProof/>
            <w:webHidden/>
          </w:rPr>
          <w:fldChar w:fldCharType="end"/>
        </w:r>
      </w:hyperlink>
    </w:p>
    <w:p w14:paraId="58F84BA4" w14:textId="6ECF5677"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3" w:history="1">
        <w:r w:rsidR="00426129" w:rsidRPr="00426129">
          <w:rPr>
            <w:rStyle w:val="Hypertextovprepojenie"/>
            <w:noProof/>
          </w:rPr>
          <w:t>Obr. 2.1 Diagram základných prípadov použitia</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_Toc69468453 \h </w:instrText>
        </w:r>
        <w:r w:rsidR="00426129" w:rsidRPr="00426129">
          <w:rPr>
            <w:noProof/>
            <w:webHidden/>
          </w:rPr>
        </w:r>
        <w:r w:rsidR="00426129" w:rsidRPr="00426129">
          <w:rPr>
            <w:noProof/>
            <w:webHidden/>
          </w:rPr>
          <w:fldChar w:fldCharType="separate"/>
        </w:r>
        <w:r w:rsidR="005A6644">
          <w:rPr>
            <w:noProof/>
            <w:webHidden/>
          </w:rPr>
          <w:t>17</w:t>
        </w:r>
        <w:r w:rsidR="00426129" w:rsidRPr="00426129">
          <w:rPr>
            <w:noProof/>
            <w:webHidden/>
          </w:rPr>
          <w:fldChar w:fldCharType="end"/>
        </w:r>
      </w:hyperlink>
    </w:p>
    <w:p w14:paraId="487AA646" w14:textId="4642DA8E"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4" w:history="1">
        <w:r w:rsidR="00426129" w:rsidRPr="00426129">
          <w:rPr>
            <w:rStyle w:val="Hypertextovprepojenie"/>
            <w:noProof/>
          </w:rPr>
          <w:t>Obr. 3.1 Typová deklarácia v jazyku PHP</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_Toc69468454 \h </w:instrText>
        </w:r>
        <w:r w:rsidR="00426129" w:rsidRPr="00426129">
          <w:rPr>
            <w:noProof/>
            <w:webHidden/>
          </w:rPr>
        </w:r>
        <w:r w:rsidR="00426129" w:rsidRPr="00426129">
          <w:rPr>
            <w:noProof/>
            <w:webHidden/>
          </w:rPr>
          <w:fldChar w:fldCharType="separate"/>
        </w:r>
        <w:r w:rsidR="005A6644">
          <w:rPr>
            <w:noProof/>
            <w:webHidden/>
          </w:rPr>
          <w:t>19</w:t>
        </w:r>
        <w:r w:rsidR="00426129" w:rsidRPr="00426129">
          <w:rPr>
            <w:noProof/>
            <w:webHidden/>
          </w:rPr>
          <w:fldChar w:fldCharType="end"/>
        </w:r>
      </w:hyperlink>
    </w:p>
    <w:p w14:paraId="2449A126" w14:textId="3159FF79"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5" w:history="1">
        <w:r w:rsidR="00426129" w:rsidRPr="00426129">
          <w:rPr>
            <w:rStyle w:val="Hypertextovprepojenie"/>
            <w:noProof/>
          </w:rPr>
          <w:t>Obr. 3.2 Arrow funkcia v jazyku PHP</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_Toc69468455 \h </w:instrText>
        </w:r>
        <w:r w:rsidR="00426129" w:rsidRPr="00426129">
          <w:rPr>
            <w:noProof/>
            <w:webHidden/>
          </w:rPr>
        </w:r>
        <w:r w:rsidR="00426129" w:rsidRPr="00426129">
          <w:rPr>
            <w:noProof/>
            <w:webHidden/>
          </w:rPr>
          <w:fldChar w:fldCharType="separate"/>
        </w:r>
        <w:r w:rsidR="005A6644">
          <w:rPr>
            <w:noProof/>
            <w:webHidden/>
          </w:rPr>
          <w:t>20</w:t>
        </w:r>
        <w:r w:rsidR="00426129" w:rsidRPr="00426129">
          <w:rPr>
            <w:noProof/>
            <w:webHidden/>
          </w:rPr>
          <w:fldChar w:fldCharType="end"/>
        </w:r>
      </w:hyperlink>
    </w:p>
    <w:p w14:paraId="37B800DA" w14:textId="7C7059C2"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6" w:history="1">
        <w:r w:rsidR="00426129" w:rsidRPr="00426129">
          <w:rPr>
            <w:rStyle w:val="Hypertextovprepojenie"/>
            <w:noProof/>
          </w:rPr>
          <w:t>Obr. 4.1 Inicializácia lineárneho grafu</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_Toc69468456 \h </w:instrText>
        </w:r>
        <w:r w:rsidR="00426129" w:rsidRPr="00426129">
          <w:rPr>
            <w:noProof/>
            <w:webHidden/>
          </w:rPr>
        </w:r>
        <w:r w:rsidR="00426129" w:rsidRPr="00426129">
          <w:rPr>
            <w:noProof/>
            <w:webHidden/>
          </w:rPr>
          <w:fldChar w:fldCharType="separate"/>
        </w:r>
        <w:r w:rsidR="005A6644">
          <w:rPr>
            <w:noProof/>
            <w:webHidden/>
          </w:rPr>
          <w:t>24</w:t>
        </w:r>
        <w:r w:rsidR="00426129" w:rsidRPr="00426129">
          <w:rPr>
            <w:noProof/>
            <w:webHidden/>
          </w:rPr>
          <w:fldChar w:fldCharType="end"/>
        </w:r>
      </w:hyperlink>
    </w:p>
    <w:p w14:paraId="29058111" w14:textId="441D7A82"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7" w:history="1">
        <w:r w:rsidR="00426129" w:rsidRPr="00426129">
          <w:rPr>
            <w:rStyle w:val="Hypertextovprepojenie"/>
            <w:noProof/>
          </w:rPr>
          <w:t>Obr. 5.1 MVC architektúra</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_Toc69468457 \h </w:instrText>
        </w:r>
        <w:r w:rsidR="00426129" w:rsidRPr="00426129">
          <w:rPr>
            <w:noProof/>
            <w:webHidden/>
          </w:rPr>
        </w:r>
        <w:r w:rsidR="00426129" w:rsidRPr="00426129">
          <w:rPr>
            <w:noProof/>
            <w:webHidden/>
          </w:rPr>
          <w:fldChar w:fldCharType="separate"/>
        </w:r>
        <w:r w:rsidR="005A6644">
          <w:rPr>
            <w:noProof/>
            <w:webHidden/>
          </w:rPr>
          <w:t>25</w:t>
        </w:r>
        <w:r w:rsidR="00426129" w:rsidRPr="00426129">
          <w:rPr>
            <w:noProof/>
            <w:webHidden/>
          </w:rPr>
          <w:fldChar w:fldCharType="end"/>
        </w:r>
      </w:hyperlink>
    </w:p>
    <w:p w14:paraId="533522CB" w14:textId="06F3853B"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8" w:history="1">
        <w:r w:rsidR="00426129" w:rsidRPr="00426129">
          <w:rPr>
            <w:rStyle w:val="Hypertextovprepojenie"/>
            <w:noProof/>
          </w:rPr>
          <w:t>Obr. 6.1 Dátový model systému</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_Toc69468458 \h </w:instrText>
        </w:r>
        <w:r w:rsidR="00426129" w:rsidRPr="00426129">
          <w:rPr>
            <w:noProof/>
            <w:webHidden/>
          </w:rPr>
        </w:r>
        <w:r w:rsidR="00426129" w:rsidRPr="00426129">
          <w:rPr>
            <w:noProof/>
            <w:webHidden/>
          </w:rPr>
          <w:fldChar w:fldCharType="separate"/>
        </w:r>
        <w:r w:rsidR="005A6644">
          <w:rPr>
            <w:noProof/>
            <w:webHidden/>
          </w:rPr>
          <w:t>29</w:t>
        </w:r>
        <w:r w:rsidR="00426129" w:rsidRPr="00426129">
          <w:rPr>
            <w:noProof/>
            <w:webHidden/>
          </w:rPr>
          <w:fldChar w:fldCharType="end"/>
        </w:r>
      </w:hyperlink>
    </w:p>
    <w:p w14:paraId="3884B9BC" w14:textId="1DC68C9D"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59" w:history="1">
        <w:r w:rsidR="00426129" w:rsidRPr="00426129">
          <w:rPr>
            <w:rStyle w:val="Hypertextovprepojenie"/>
            <w:noProof/>
          </w:rPr>
          <w:t>Obr. 7.1  Príklad Doctrine ORM mapovania</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_Toc69468459 \h </w:instrText>
        </w:r>
        <w:r w:rsidR="00426129" w:rsidRPr="00426129">
          <w:rPr>
            <w:noProof/>
            <w:webHidden/>
          </w:rPr>
        </w:r>
        <w:r w:rsidR="00426129" w:rsidRPr="00426129">
          <w:rPr>
            <w:noProof/>
            <w:webHidden/>
          </w:rPr>
          <w:fldChar w:fldCharType="separate"/>
        </w:r>
        <w:r w:rsidR="005A6644">
          <w:rPr>
            <w:noProof/>
            <w:webHidden/>
          </w:rPr>
          <w:t>31</w:t>
        </w:r>
        <w:r w:rsidR="00426129" w:rsidRPr="00426129">
          <w:rPr>
            <w:noProof/>
            <w:webHidden/>
          </w:rPr>
          <w:fldChar w:fldCharType="end"/>
        </w:r>
      </w:hyperlink>
    </w:p>
    <w:p w14:paraId="56D64207" w14:textId="42816D20"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0" w:history="1">
        <w:r w:rsidR="00426129" w:rsidRPr="00426129">
          <w:rPr>
            <w:rStyle w:val="Hypertextovprepojenie"/>
            <w:noProof/>
          </w:rPr>
          <w:t>Obr. 7.2 Príklad Repository triedy</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_Toc69468460 \h </w:instrText>
        </w:r>
        <w:r w:rsidR="00426129" w:rsidRPr="00426129">
          <w:rPr>
            <w:noProof/>
            <w:webHidden/>
          </w:rPr>
        </w:r>
        <w:r w:rsidR="00426129" w:rsidRPr="00426129">
          <w:rPr>
            <w:noProof/>
            <w:webHidden/>
          </w:rPr>
          <w:fldChar w:fldCharType="separate"/>
        </w:r>
        <w:r w:rsidR="005A6644">
          <w:rPr>
            <w:noProof/>
            <w:webHidden/>
          </w:rPr>
          <w:t>32</w:t>
        </w:r>
        <w:r w:rsidR="00426129" w:rsidRPr="00426129">
          <w:rPr>
            <w:noProof/>
            <w:webHidden/>
          </w:rPr>
          <w:fldChar w:fldCharType="end"/>
        </w:r>
      </w:hyperlink>
    </w:p>
    <w:p w14:paraId="74AFF37C" w14:textId="24880AA6"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1" w:history="1">
        <w:r w:rsidR="00426129" w:rsidRPr="00426129">
          <w:rPr>
            <w:rStyle w:val="Hypertextovprepojenie"/>
            <w:noProof/>
          </w:rPr>
          <w:t>Obr. 7.3 Príklad Controller triedy</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_Toc69468461 \h </w:instrText>
        </w:r>
        <w:r w:rsidR="00426129" w:rsidRPr="00426129">
          <w:rPr>
            <w:noProof/>
            <w:webHidden/>
          </w:rPr>
        </w:r>
        <w:r w:rsidR="00426129" w:rsidRPr="00426129">
          <w:rPr>
            <w:noProof/>
            <w:webHidden/>
          </w:rPr>
          <w:fldChar w:fldCharType="separate"/>
        </w:r>
        <w:r w:rsidR="005A6644">
          <w:rPr>
            <w:noProof/>
            <w:webHidden/>
          </w:rPr>
          <w:t>33</w:t>
        </w:r>
        <w:r w:rsidR="00426129" w:rsidRPr="00426129">
          <w:rPr>
            <w:noProof/>
            <w:webHidden/>
          </w:rPr>
          <w:fldChar w:fldCharType="end"/>
        </w:r>
      </w:hyperlink>
    </w:p>
    <w:p w14:paraId="1D1CE04C" w14:textId="23D45D4A"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2" w:history="1">
        <w:r w:rsidR="00426129" w:rsidRPr="00426129">
          <w:rPr>
            <w:rStyle w:val="Hypertextovprepojenie"/>
            <w:noProof/>
          </w:rPr>
          <w:t>Obr. 7.4 Príklad Form triedy</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_Toc69468462 \h </w:instrText>
        </w:r>
        <w:r w:rsidR="00426129" w:rsidRPr="00426129">
          <w:rPr>
            <w:noProof/>
            <w:webHidden/>
          </w:rPr>
        </w:r>
        <w:r w:rsidR="00426129" w:rsidRPr="00426129">
          <w:rPr>
            <w:noProof/>
            <w:webHidden/>
          </w:rPr>
          <w:fldChar w:fldCharType="separate"/>
        </w:r>
        <w:r w:rsidR="005A6644">
          <w:rPr>
            <w:noProof/>
            <w:webHidden/>
          </w:rPr>
          <w:t>33</w:t>
        </w:r>
        <w:r w:rsidR="00426129" w:rsidRPr="00426129">
          <w:rPr>
            <w:noProof/>
            <w:webHidden/>
          </w:rPr>
          <w:fldChar w:fldCharType="end"/>
        </w:r>
      </w:hyperlink>
    </w:p>
    <w:p w14:paraId="77D58E03" w14:textId="4C6B10B1"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3" w:history="1">
        <w:r w:rsidR="00426129" w:rsidRPr="00426129">
          <w:rPr>
            <w:rStyle w:val="Hypertextovprepojenie"/>
            <w:noProof/>
          </w:rPr>
          <w:t>Obr. 7.5 Šablóna pre tlačidlo Detail</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_Toc69468463 \h </w:instrText>
        </w:r>
        <w:r w:rsidR="00426129" w:rsidRPr="00426129">
          <w:rPr>
            <w:noProof/>
            <w:webHidden/>
          </w:rPr>
        </w:r>
        <w:r w:rsidR="00426129" w:rsidRPr="00426129">
          <w:rPr>
            <w:noProof/>
            <w:webHidden/>
          </w:rPr>
          <w:fldChar w:fldCharType="separate"/>
        </w:r>
        <w:r w:rsidR="005A6644">
          <w:rPr>
            <w:noProof/>
            <w:webHidden/>
          </w:rPr>
          <w:t>34</w:t>
        </w:r>
        <w:r w:rsidR="00426129" w:rsidRPr="00426129">
          <w:rPr>
            <w:noProof/>
            <w:webHidden/>
          </w:rPr>
          <w:fldChar w:fldCharType="end"/>
        </w:r>
      </w:hyperlink>
    </w:p>
    <w:p w14:paraId="56B5F117" w14:textId="4B3AA9DA"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4" w:history="1">
        <w:r w:rsidR="00426129" w:rsidRPr="00426129">
          <w:rPr>
            <w:rStyle w:val="Hypertextovprepojenie"/>
            <w:noProof/>
          </w:rPr>
          <w:t>Obr. 8.1 Formulár na prihlásenie</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_Toc69468464 \h </w:instrText>
        </w:r>
        <w:r w:rsidR="00426129" w:rsidRPr="00426129">
          <w:rPr>
            <w:noProof/>
            <w:webHidden/>
          </w:rPr>
        </w:r>
        <w:r w:rsidR="00426129" w:rsidRPr="00426129">
          <w:rPr>
            <w:noProof/>
            <w:webHidden/>
          </w:rPr>
          <w:fldChar w:fldCharType="separate"/>
        </w:r>
        <w:r w:rsidR="005A6644">
          <w:rPr>
            <w:noProof/>
            <w:webHidden/>
          </w:rPr>
          <w:t>35</w:t>
        </w:r>
        <w:r w:rsidR="00426129" w:rsidRPr="00426129">
          <w:rPr>
            <w:noProof/>
            <w:webHidden/>
          </w:rPr>
          <w:fldChar w:fldCharType="end"/>
        </w:r>
      </w:hyperlink>
    </w:p>
    <w:p w14:paraId="1CEEDDB1" w14:textId="366AC770"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5" w:history="1">
        <w:r w:rsidR="00426129" w:rsidRPr="00426129">
          <w:rPr>
            <w:rStyle w:val="Hypertextovprepojenie"/>
            <w:noProof/>
          </w:rPr>
          <w:t>Obr. 8.2 Formulár na registráciu</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_Toc69468465 \h </w:instrText>
        </w:r>
        <w:r w:rsidR="00426129" w:rsidRPr="00426129">
          <w:rPr>
            <w:noProof/>
            <w:webHidden/>
          </w:rPr>
        </w:r>
        <w:r w:rsidR="00426129" w:rsidRPr="00426129">
          <w:rPr>
            <w:noProof/>
            <w:webHidden/>
          </w:rPr>
          <w:fldChar w:fldCharType="separate"/>
        </w:r>
        <w:r w:rsidR="005A6644">
          <w:rPr>
            <w:noProof/>
            <w:webHidden/>
          </w:rPr>
          <w:t>36</w:t>
        </w:r>
        <w:r w:rsidR="00426129" w:rsidRPr="00426129">
          <w:rPr>
            <w:noProof/>
            <w:webHidden/>
          </w:rPr>
          <w:fldChar w:fldCharType="end"/>
        </w:r>
      </w:hyperlink>
    </w:p>
    <w:p w14:paraId="12BB9D14" w14:textId="61C0B094"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6" w:history="1">
        <w:r w:rsidR="00426129" w:rsidRPr="00426129">
          <w:rPr>
            <w:rStyle w:val="Hypertextovprepojenie"/>
            <w:noProof/>
          </w:rPr>
          <w:t>Obr. 8.3 Domovská stránka</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_Toc69468466 \h </w:instrText>
        </w:r>
        <w:r w:rsidR="00426129" w:rsidRPr="00426129">
          <w:rPr>
            <w:noProof/>
            <w:webHidden/>
          </w:rPr>
        </w:r>
        <w:r w:rsidR="00426129" w:rsidRPr="00426129">
          <w:rPr>
            <w:noProof/>
            <w:webHidden/>
          </w:rPr>
          <w:fldChar w:fldCharType="separate"/>
        </w:r>
        <w:r w:rsidR="005A6644">
          <w:rPr>
            <w:noProof/>
            <w:webHidden/>
          </w:rPr>
          <w:t>37</w:t>
        </w:r>
        <w:r w:rsidR="00426129" w:rsidRPr="00426129">
          <w:rPr>
            <w:noProof/>
            <w:webHidden/>
          </w:rPr>
          <w:fldChar w:fldCharType="end"/>
        </w:r>
      </w:hyperlink>
    </w:p>
    <w:p w14:paraId="4285D092" w14:textId="7C330633"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7" w:history="1">
        <w:r w:rsidR="00426129" w:rsidRPr="00426129">
          <w:rPr>
            <w:rStyle w:val="Hypertextovprepojenie"/>
            <w:noProof/>
          </w:rPr>
          <w:t>Obr. 8.4 Unassigned items</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_Toc69468467 \h </w:instrText>
        </w:r>
        <w:r w:rsidR="00426129" w:rsidRPr="00426129">
          <w:rPr>
            <w:noProof/>
            <w:webHidden/>
          </w:rPr>
        </w:r>
        <w:r w:rsidR="00426129" w:rsidRPr="00426129">
          <w:rPr>
            <w:noProof/>
            <w:webHidden/>
          </w:rPr>
          <w:fldChar w:fldCharType="separate"/>
        </w:r>
        <w:r w:rsidR="005A6644">
          <w:rPr>
            <w:noProof/>
            <w:webHidden/>
          </w:rPr>
          <w:t>38</w:t>
        </w:r>
        <w:r w:rsidR="00426129" w:rsidRPr="00426129">
          <w:rPr>
            <w:noProof/>
            <w:webHidden/>
          </w:rPr>
          <w:fldChar w:fldCharType="end"/>
        </w:r>
      </w:hyperlink>
    </w:p>
    <w:p w14:paraId="229F55BF" w14:textId="2D780AEC"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8" w:history="1">
        <w:r w:rsidR="00426129" w:rsidRPr="00426129">
          <w:rPr>
            <w:rStyle w:val="Hypertextovprepojenie"/>
            <w:noProof/>
          </w:rPr>
          <w:t>Obr. 8.5 Assigned items</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_Toc69468468 \h </w:instrText>
        </w:r>
        <w:r w:rsidR="00426129" w:rsidRPr="00426129">
          <w:rPr>
            <w:noProof/>
            <w:webHidden/>
          </w:rPr>
        </w:r>
        <w:r w:rsidR="00426129" w:rsidRPr="00426129">
          <w:rPr>
            <w:noProof/>
            <w:webHidden/>
          </w:rPr>
          <w:fldChar w:fldCharType="separate"/>
        </w:r>
        <w:r w:rsidR="005A6644">
          <w:rPr>
            <w:noProof/>
            <w:webHidden/>
          </w:rPr>
          <w:t>39</w:t>
        </w:r>
        <w:r w:rsidR="00426129" w:rsidRPr="00426129">
          <w:rPr>
            <w:noProof/>
            <w:webHidden/>
          </w:rPr>
          <w:fldChar w:fldCharType="end"/>
        </w:r>
      </w:hyperlink>
    </w:p>
    <w:p w14:paraId="55A938A8" w14:textId="6836FED4"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69" w:history="1">
        <w:r w:rsidR="00426129" w:rsidRPr="00426129">
          <w:rPr>
            <w:rStyle w:val="Hypertextovprepojenie"/>
            <w:noProof/>
          </w:rPr>
          <w:t>Obr. 8.6 Import / Export items</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_Toc69468469 \h </w:instrText>
        </w:r>
        <w:r w:rsidR="00426129" w:rsidRPr="00426129">
          <w:rPr>
            <w:noProof/>
            <w:webHidden/>
          </w:rPr>
        </w:r>
        <w:r w:rsidR="00426129" w:rsidRPr="00426129">
          <w:rPr>
            <w:noProof/>
            <w:webHidden/>
          </w:rPr>
          <w:fldChar w:fldCharType="separate"/>
        </w:r>
        <w:r w:rsidR="005A6644">
          <w:rPr>
            <w:noProof/>
            <w:webHidden/>
          </w:rPr>
          <w:t>39</w:t>
        </w:r>
        <w:r w:rsidR="00426129" w:rsidRPr="00426129">
          <w:rPr>
            <w:noProof/>
            <w:webHidden/>
          </w:rPr>
          <w:fldChar w:fldCharType="end"/>
        </w:r>
      </w:hyperlink>
    </w:p>
    <w:p w14:paraId="57EF6EAE" w14:textId="0B5916E7"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70" w:history="1">
        <w:r w:rsidR="00426129" w:rsidRPr="00426129">
          <w:rPr>
            <w:rStyle w:val="Hypertextovprepojenie"/>
            <w:noProof/>
          </w:rPr>
          <w:t>Obr. 8.7 Podstránka Locations</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_Toc69468470 \h </w:instrText>
        </w:r>
        <w:r w:rsidR="00426129" w:rsidRPr="00426129">
          <w:rPr>
            <w:noProof/>
            <w:webHidden/>
          </w:rPr>
        </w:r>
        <w:r w:rsidR="00426129" w:rsidRPr="00426129">
          <w:rPr>
            <w:noProof/>
            <w:webHidden/>
          </w:rPr>
          <w:fldChar w:fldCharType="separate"/>
        </w:r>
        <w:r w:rsidR="005A6644">
          <w:rPr>
            <w:noProof/>
            <w:webHidden/>
          </w:rPr>
          <w:t>40</w:t>
        </w:r>
        <w:r w:rsidR="00426129" w:rsidRPr="00426129">
          <w:rPr>
            <w:noProof/>
            <w:webHidden/>
          </w:rPr>
          <w:fldChar w:fldCharType="end"/>
        </w:r>
      </w:hyperlink>
    </w:p>
    <w:p w14:paraId="1775E766" w14:textId="1A461E92"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71" w:history="1">
        <w:r w:rsidR="00426129" w:rsidRPr="00426129">
          <w:rPr>
            <w:rStyle w:val="Hypertextovprepojenie"/>
            <w:noProof/>
          </w:rPr>
          <w:t>Obr. 8.8 Notifications podstránka</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_Toc69468471 \h </w:instrText>
        </w:r>
        <w:r w:rsidR="00426129" w:rsidRPr="00426129">
          <w:rPr>
            <w:noProof/>
            <w:webHidden/>
          </w:rPr>
        </w:r>
        <w:r w:rsidR="00426129" w:rsidRPr="00426129">
          <w:rPr>
            <w:noProof/>
            <w:webHidden/>
          </w:rPr>
          <w:fldChar w:fldCharType="separate"/>
        </w:r>
        <w:r w:rsidR="005A6644">
          <w:rPr>
            <w:noProof/>
            <w:webHidden/>
          </w:rPr>
          <w:t>41</w:t>
        </w:r>
        <w:r w:rsidR="00426129" w:rsidRPr="00426129">
          <w:rPr>
            <w:noProof/>
            <w:webHidden/>
          </w:rPr>
          <w:fldChar w:fldCharType="end"/>
        </w:r>
      </w:hyperlink>
    </w:p>
    <w:p w14:paraId="213AF3E5" w14:textId="63CFBE1A"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72" w:history="1">
        <w:r w:rsidR="00426129" w:rsidRPr="00426129">
          <w:rPr>
            <w:rStyle w:val="Hypertextovprepojenie"/>
            <w:noProof/>
          </w:rPr>
          <w:t>Obr. 8.9 Formulár na pridávanie predmetu</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_Toc69468472 \h </w:instrText>
        </w:r>
        <w:r w:rsidR="00426129" w:rsidRPr="00426129">
          <w:rPr>
            <w:noProof/>
            <w:webHidden/>
          </w:rPr>
        </w:r>
        <w:r w:rsidR="00426129" w:rsidRPr="00426129">
          <w:rPr>
            <w:noProof/>
            <w:webHidden/>
          </w:rPr>
          <w:fldChar w:fldCharType="separate"/>
        </w:r>
        <w:r w:rsidR="005A6644">
          <w:rPr>
            <w:noProof/>
            <w:webHidden/>
          </w:rPr>
          <w:t>42</w:t>
        </w:r>
        <w:r w:rsidR="00426129" w:rsidRPr="00426129">
          <w:rPr>
            <w:noProof/>
            <w:webHidden/>
          </w:rPr>
          <w:fldChar w:fldCharType="end"/>
        </w:r>
      </w:hyperlink>
    </w:p>
    <w:p w14:paraId="6DAB68BD" w14:textId="6CEC078D"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73" w:history="1">
        <w:r w:rsidR="00426129" w:rsidRPr="00426129">
          <w:rPr>
            <w:rStyle w:val="Hypertextovprepojenie"/>
            <w:noProof/>
          </w:rPr>
          <w:t>Obr. 8.10 Formulár na úpravu kategórie</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_Toc69468473 \h </w:instrText>
        </w:r>
        <w:r w:rsidR="00426129" w:rsidRPr="00426129">
          <w:rPr>
            <w:noProof/>
            <w:webHidden/>
          </w:rPr>
        </w:r>
        <w:r w:rsidR="00426129" w:rsidRPr="00426129">
          <w:rPr>
            <w:noProof/>
            <w:webHidden/>
          </w:rPr>
          <w:fldChar w:fldCharType="separate"/>
        </w:r>
        <w:r w:rsidR="005A6644">
          <w:rPr>
            <w:noProof/>
            <w:webHidden/>
          </w:rPr>
          <w:t>42</w:t>
        </w:r>
        <w:r w:rsidR="00426129" w:rsidRPr="00426129">
          <w:rPr>
            <w:noProof/>
            <w:webHidden/>
          </w:rPr>
          <w:fldChar w:fldCharType="end"/>
        </w:r>
      </w:hyperlink>
    </w:p>
    <w:p w14:paraId="63DDFE9D" w14:textId="02FD505B" w:rsidR="00426129" w:rsidRPr="00426129"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468474" w:history="1">
        <w:r w:rsidR="00426129" w:rsidRPr="00426129">
          <w:rPr>
            <w:rStyle w:val="Hypertextovprepojenie"/>
            <w:noProof/>
          </w:rPr>
          <w:t>Obr. 8.11 Podstránka Item Detail</w:t>
        </w:r>
        <w:r w:rsidR="00426129" w:rsidRPr="00426129">
          <w:rPr>
            <w:noProof/>
            <w:webHidden/>
          </w:rPr>
          <w:tab/>
        </w:r>
        <w:r w:rsidR="00426129" w:rsidRPr="00426129">
          <w:rPr>
            <w:noProof/>
            <w:webHidden/>
          </w:rPr>
          <w:fldChar w:fldCharType="begin"/>
        </w:r>
        <w:r w:rsidR="00426129" w:rsidRPr="00426129">
          <w:rPr>
            <w:noProof/>
            <w:webHidden/>
          </w:rPr>
          <w:instrText xml:space="preserve"> PAGEREF _Toc69468474 \h </w:instrText>
        </w:r>
        <w:r w:rsidR="00426129" w:rsidRPr="00426129">
          <w:rPr>
            <w:noProof/>
            <w:webHidden/>
          </w:rPr>
        </w:r>
        <w:r w:rsidR="00426129" w:rsidRPr="00426129">
          <w:rPr>
            <w:noProof/>
            <w:webHidden/>
          </w:rPr>
          <w:fldChar w:fldCharType="separate"/>
        </w:r>
        <w:r w:rsidR="005A6644">
          <w:rPr>
            <w:noProof/>
            <w:webHidden/>
          </w:rPr>
          <w:t>43</w:t>
        </w:r>
        <w:r w:rsidR="00426129" w:rsidRPr="00426129">
          <w:rPr>
            <w:noProof/>
            <w:webHidden/>
          </w:rPr>
          <w:fldChar w:fldCharType="end"/>
        </w:r>
      </w:hyperlink>
    </w:p>
    <w:p w14:paraId="6A18F3FB" w14:textId="567DB2DD" w:rsidR="00817FD0" w:rsidRPr="00817FD0" w:rsidRDefault="00817FD0" w:rsidP="002C44AB">
      <w:pPr>
        <w:ind w:firstLine="0"/>
      </w:pPr>
      <w:r w:rsidRPr="00817FD0">
        <w:fldChar w:fldCharType="end"/>
      </w:r>
    </w:p>
    <w:bookmarkStart w:id="2" w:name="_Toc434923880"/>
    <w:p w14:paraId="14FEC3D2" w14:textId="507F7BD5" w:rsidR="000D26FE" w:rsidRDefault="006229D1" w:rsidP="000D26FE">
      <w:pPr>
        <w:pStyle w:val="Nadpis1"/>
        <w:numPr>
          <w:ilvl w:val="0"/>
          <w:numId w:val="0"/>
        </w:numPr>
      </w:pPr>
      <w:r>
        <w:lastRenderedPageBreak/>
        <w:fldChar w:fldCharType="begin"/>
      </w:r>
      <w:r w:rsidR="00DD4125">
        <w:instrText>HYPERLINK "Pokyny_pre_vypracovanie_ZP.docx" \l "Zoznam_obrázkov"</w:instrText>
      </w:r>
      <w:r>
        <w:fldChar w:fldCharType="separate"/>
      </w:r>
      <w:bookmarkStart w:id="3" w:name="_Toc71037145"/>
      <w:r w:rsidR="00DF773E" w:rsidRPr="00492D1B">
        <w:t>Zoznam tabuliek</w:t>
      </w:r>
      <w:bookmarkEnd w:id="2"/>
      <w:bookmarkEnd w:id="3"/>
      <w:r>
        <w:fldChar w:fldCharType="end"/>
      </w:r>
    </w:p>
    <w:p w14:paraId="692B3D79" w14:textId="66D8250F" w:rsidR="00817FD0" w:rsidRDefault="00817FD0">
      <w:pPr>
        <w:pStyle w:val="Zoznamobrzkov"/>
        <w:tabs>
          <w:tab w:val="right" w:leader="dot" w:pos="8777"/>
        </w:tabs>
        <w:rPr>
          <w:rFonts w:asciiTheme="minorHAnsi" w:eastAsiaTheme="minorEastAsia" w:hAnsiTheme="minorHAnsi" w:cstheme="minorBidi"/>
          <w:noProof/>
          <w:szCs w:val="24"/>
          <w:lang w:eastAsia="sk-SK"/>
        </w:rPr>
      </w:pPr>
      <w:r>
        <w:fldChar w:fldCharType="begin"/>
      </w:r>
      <w:r>
        <w:instrText xml:space="preserve"> TOC \h \z \c "Tabuľka" </w:instrText>
      </w:r>
      <w:r>
        <w:fldChar w:fldCharType="separate"/>
      </w:r>
      <w:hyperlink w:anchor="_Toc69306896" w:history="1">
        <w:r w:rsidRPr="00D77E5E">
          <w:rPr>
            <w:rStyle w:val="Hypertextovprepojenie"/>
            <w:noProof/>
          </w:rPr>
          <w:t>Tabuľka 6.1 Popis entity – Item</w:t>
        </w:r>
        <w:r>
          <w:rPr>
            <w:noProof/>
            <w:webHidden/>
          </w:rPr>
          <w:tab/>
        </w:r>
        <w:r>
          <w:rPr>
            <w:noProof/>
            <w:webHidden/>
          </w:rPr>
          <w:fldChar w:fldCharType="begin"/>
        </w:r>
        <w:r>
          <w:rPr>
            <w:noProof/>
            <w:webHidden/>
          </w:rPr>
          <w:instrText xml:space="preserve"> PAGEREF _Toc69306896 \h </w:instrText>
        </w:r>
        <w:r>
          <w:rPr>
            <w:noProof/>
            <w:webHidden/>
          </w:rPr>
        </w:r>
        <w:r>
          <w:rPr>
            <w:noProof/>
            <w:webHidden/>
          </w:rPr>
          <w:fldChar w:fldCharType="separate"/>
        </w:r>
        <w:r w:rsidR="005A6644">
          <w:rPr>
            <w:noProof/>
            <w:webHidden/>
          </w:rPr>
          <w:t>27</w:t>
        </w:r>
        <w:r>
          <w:rPr>
            <w:noProof/>
            <w:webHidden/>
          </w:rPr>
          <w:fldChar w:fldCharType="end"/>
        </w:r>
      </w:hyperlink>
    </w:p>
    <w:p w14:paraId="3AE249BD" w14:textId="1C63FE24" w:rsidR="00817FD0"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306897" w:history="1">
        <w:r w:rsidR="00817FD0" w:rsidRPr="00D77E5E">
          <w:rPr>
            <w:rStyle w:val="Hypertextovprepojenie"/>
            <w:noProof/>
          </w:rPr>
          <w:t>Tabuľka 6.2 Popis entity – Category</w:t>
        </w:r>
        <w:r w:rsidR="00817FD0">
          <w:rPr>
            <w:noProof/>
            <w:webHidden/>
          </w:rPr>
          <w:tab/>
        </w:r>
        <w:r w:rsidR="00817FD0">
          <w:rPr>
            <w:noProof/>
            <w:webHidden/>
          </w:rPr>
          <w:fldChar w:fldCharType="begin"/>
        </w:r>
        <w:r w:rsidR="00817FD0">
          <w:rPr>
            <w:noProof/>
            <w:webHidden/>
          </w:rPr>
          <w:instrText xml:space="preserve"> PAGEREF _Toc69306897 \h </w:instrText>
        </w:r>
        <w:r w:rsidR="00817FD0">
          <w:rPr>
            <w:noProof/>
            <w:webHidden/>
          </w:rPr>
        </w:r>
        <w:r w:rsidR="00817FD0">
          <w:rPr>
            <w:noProof/>
            <w:webHidden/>
          </w:rPr>
          <w:fldChar w:fldCharType="separate"/>
        </w:r>
        <w:r w:rsidR="005A6644">
          <w:rPr>
            <w:noProof/>
            <w:webHidden/>
          </w:rPr>
          <w:t>28</w:t>
        </w:r>
        <w:r w:rsidR="00817FD0">
          <w:rPr>
            <w:noProof/>
            <w:webHidden/>
          </w:rPr>
          <w:fldChar w:fldCharType="end"/>
        </w:r>
      </w:hyperlink>
    </w:p>
    <w:p w14:paraId="16339807" w14:textId="432FD283" w:rsidR="00817FD0"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306898" w:history="1">
        <w:r w:rsidR="00817FD0" w:rsidRPr="00D77E5E">
          <w:rPr>
            <w:rStyle w:val="Hypertextovprepojenie"/>
            <w:noProof/>
          </w:rPr>
          <w:t>Tabuľka 6.3 Popis entity – Location</w:t>
        </w:r>
        <w:r w:rsidR="00817FD0">
          <w:rPr>
            <w:noProof/>
            <w:webHidden/>
          </w:rPr>
          <w:tab/>
        </w:r>
        <w:r w:rsidR="00817FD0">
          <w:rPr>
            <w:noProof/>
            <w:webHidden/>
          </w:rPr>
          <w:fldChar w:fldCharType="begin"/>
        </w:r>
        <w:r w:rsidR="00817FD0">
          <w:rPr>
            <w:noProof/>
            <w:webHidden/>
          </w:rPr>
          <w:instrText xml:space="preserve"> PAGEREF _Toc69306898 \h </w:instrText>
        </w:r>
        <w:r w:rsidR="00817FD0">
          <w:rPr>
            <w:noProof/>
            <w:webHidden/>
          </w:rPr>
        </w:r>
        <w:r w:rsidR="00817FD0">
          <w:rPr>
            <w:noProof/>
            <w:webHidden/>
          </w:rPr>
          <w:fldChar w:fldCharType="separate"/>
        </w:r>
        <w:r w:rsidR="005A6644">
          <w:rPr>
            <w:noProof/>
            <w:webHidden/>
          </w:rPr>
          <w:t>28</w:t>
        </w:r>
        <w:r w:rsidR="00817FD0">
          <w:rPr>
            <w:noProof/>
            <w:webHidden/>
          </w:rPr>
          <w:fldChar w:fldCharType="end"/>
        </w:r>
      </w:hyperlink>
    </w:p>
    <w:p w14:paraId="545BF924" w14:textId="03B96A89" w:rsidR="00817FD0"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306899" w:history="1">
        <w:r w:rsidR="00817FD0" w:rsidRPr="00D77E5E">
          <w:rPr>
            <w:rStyle w:val="Hypertextovprepojenie"/>
            <w:noProof/>
          </w:rPr>
          <w:t>Tabuľka 6.4 Popis entity – User</w:t>
        </w:r>
        <w:r w:rsidR="00817FD0">
          <w:rPr>
            <w:noProof/>
            <w:webHidden/>
          </w:rPr>
          <w:tab/>
        </w:r>
        <w:r w:rsidR="00817FD0">
          <w:rPr>
            <w:noProof/>
            <w:webHidden/>
          </w:rPr>
          <w:fldChar w:fldCharType="begin"/>
        </w:r>
        <w:r w:rsidR="00817FD0">
          <w:rPr>
            <w:noProof/>
            <w:webHidden/>
          </w:rPr>
          <w:instrText xml:space="preserve"> PAGEREF _Toc69306899 \h </w:instrText>
        </w:r>
        <w:r w:rsidR="00817FD0">
          <w:rPr>
            <w:noProof/>
            <w:webHidden/>
          </w:rPr>
        </w:r>
        <w:r w:rsidR="00817FD0">
          <w:rPr>
            <w:noProof/>
            <w:webHidden/>
          </w:rPr>
          <w:fldChar w:fldCharType="separate"/>
        </w:r>
        <w:r w:rsidR="005A6644">
          <w:rPr>
            <w:noProof/>
            <w:webHidden/>
          </w:rPr>
          <w:t>28</w:t>
        </w:r>
        <w:r w:rsidR="00817FD0">
          <w:rPr>
            <w:noProof/>
            <w:webHidden/>
          </w:rPr>
          <w:fldChar w:fldCharType="end"/>
        </w:r>
      </w:hyperlink>
    </w:p>
    <w:p w14:paraId="6771C78C" w14:textId="4A033418" w:rsidR="00817FD0"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306900" w:history="1">
        <w:r w:rsidR="00817FD0" w:rsidRPr="00D77E5E">
          <w:rPr>
            <w:rStyle w:val="Hypertextovprepojenie"/>
            <w:noProof/>
          </w:rPr>
          <w:t>Tabuľka 6.5 Popis entity – Notification</w:t>
        </w:r>
        <w:r w:rsidR="00817FD0">
          <w:rPr>
            <w:noProof/>
            <w:webHidden/>
          </w:rPr>
          <w:tab/>
        </w:r>
        <w:r w:rsidR="00817FD0">
          <w:rPr>
            <w:noProof/>
            <w:webHidden/>
          </w:rPr>
          <w:fldChar w:fldCharType="begin"/>
        </w:r>
        <w:r w:rsidR="00817FD0">
          <w:rPr>
            <w:noProof/>
            <w:webHidden/>
          </w:rPr>
          <w:instrText xml:space="preserve"> PAGEREF _Toc69306900 \h </w:instrText>
        </w:r>
        <w:r w:rsidR="00817FD0">
          <w:rPr>
            <w:noProof/>
            <w:webHidden/>
          </w:rPr>
        </w:r>
        <w:r w:rsidR="00817FD0">
          <w:rPr>
            <w:noProof/>
            <w:webHidden/>
          </w:rPr>
          <w:fldChar w:fldCharType="separate"/>
        </w:r>
        <w:r w:rsidR="005A6644">
          <w:rPr>
            <w:noProof/>
            <w:webHidden/>
          </w:rPr>
          <w:t>29</w:t>
        </w:r>
        <w:r w:rsidR="00817FD0">
          <w:rPr>
            <w:noProof/>
            <w:webHidden/>
          </w:rPr>
          <w:fldChar w:fldCharType="end"/>
        </w:r>
      </w:hyperlink>
    </w:p>
    <w:p w14:paraId="13012E2A" w14:textId="27627873" w:rsidR="00817FD0" w:rsidRDefault="001E2D91">
      <w:pPr>
        <w:pStyle w:val="Zoznamobrzkov"/>
        <w:tabs>
          <w:tab w:val="right" w:leader="dot" w:pos="8777"/>
        </w:tabs>
        <w:rPr>
          <w:rFonts w:asciiTheme="minorHAnsi" w:eastAsiaTheme="minorEastAsia" w:hAnsiTheme="minorHAnsi" w:cstheme="minorBidi"/>
          <w:noProof/>
          <w:szCs w:val="24"/>
          <w:lang w:eastAsia="sk-SK"/>
        </w:rPr>
      </w:pPr>
      <w:hyperlink w:anchor="_Toc69306901" w:history="1">
        <w:r w:rsidR="00817FD0" w:rsidRPr="00D77E5E">
          <w:rPr>
            <w:rStyle w:val="Hypertextovprepojenie"/>
            <w:noProof/>
          </w:rPr>
          <w:t>Tabuľka 6.6 Popis entity – History</w:t>
        </w:r>
        <w:r w:rsidR="00817FD0">
          <w:rPr>
            <w:noProof/>
            <w:webHidden/>
          </w:rPr>
          <w:tab/>
        </w:r>
        <w:r w:rsidR="00817FD0">
          <w:rPr>
            <w:noProof/>
            <w:webHidden/>
          </w:rPr>
          <w:fldChar w:fldCharType="begin"/>
        </w:r>
        <w:r w:rsidR="00817FD0">
          <w:rPr>
            <w:noProof/>
            <w:webHidden/>
          </w:rPr>
          <w:instrText xml:space="preserve"> PAGEREF _Toc69306901 \h </w:instrText>
        </w:r>
        <w:r w:rsidR="00817FD0">
          <w:rPr>
            <w:noProof/>
            <w:webHidden/>
          </w:rPr>
        </w:r>
        <w:r w:rsidR="00817FD0">
          <w:rPr>
            <w:noProof/>
            <w:webHidden/>
          </w:rPr>
          <w:fldChar w:fldCharType="separate"/>
        </w:r>
        <w:r w:rsidR="005A6644">
          <w:rPr>
            <w:noProof/>
            <w:webHidden/>
          </w:rPr>
          <w:t>29</w:t>
        </w:r>
        <w:r w:rsidR="00817FD0">
          <w:rPr>
            <w:noProof/>
            <w:webHidden/>
          </w:rPr>
          <w:fldChar w:fldCharType="end"/>
        </w:r>
      </w:hyperlink>
    </w:p>
    <w:p w14:paraId="45BE77BD" w14:textId="2F54AEBE" w:rsidR="00817FD0" w:rsidRPr="00817FD0" w:rsidRDefault="00817FD0" w:rsidP="00817FD0">
      <w:r>
        <w:fldChar w:fldCharType="end"/>
      </w:r>
    </w:p>
    <w:bookmarkStart w:id="4" w:name="_Toc434923881"/>
    <w:p w14:paraId="1850C279" w14:textId="78C773A3" w:rsidR="00492CF1" w:rsidRDefault="006229D1" w:rsidP="003D1942">
      <w:pPr>
        <w:pStyle w:val="Nadpis1"/>
        <w:numPr>
          <w:ilvl w:val="0"/>
          <w:numId w:val="0"/>
        </w:numPr>
      </w:pPr>
      <w:r>
        <w:lastRenderedPageBreak/>
        <w:fldChar w:fldCharType="begin"/>
      </w:r>
      <w:r w:rsidR="006C6427">
        <w:instrText>HYPERLINK "</w:instrText>
      </w:r>
      <w:r w:rsidR="00DD4125">
        <w:instrText>Pokyny_pre_vypracovanie_ZP.docx" \l "Zoznam_skratiek"</w:instrText>
      </w:r>
      <w:r>
        <w:fldChar w:fldCharType="separate"/>
      </w:r>
      <w:bookmarkStart w:id="5" w:name="_Toc71037146"/>
      <w:r w:rsidR="00B267A6" w:rsidRPr="00492D1B">
        <w:t>Zoznam skratiek</w:t>
      </w:r>
      <w:bookmarkEnd w:id="4"/>
      <w:bookmarkEnd w:id="5"/>
      <w:r>
        <w:fldChar w:fldCharType="end"/>
      </w:r>
    </w:p>
    <w:p w14:paraId="16AC3971" w14:textId="1D83B183" w:rsidR="002C761D" w:rsidRDefault="002C761D" w:rsidP="002C761D">
      <w:pPr>
        <w:pStyle w:val="Skratky"/>
      </w:pPr>
      <w:r w:rsidRPr="00767A81">
        <w:rPr>
          <w:b/>
          <w:bCs/>
        </w:rPr>
        <w:t>OS</w:t>
      </w:r>
      <w:r w:rsidR="009012EC">
        <w:tab/>
      </w:r>
      <w:proofErr w:type="spellStart"/>
      <w:r w:rsidR="009012EC" w:rsidRPr="00767A81">
        <w:rPr>
          <w:b/>
          <w:bCs/>
        </w:rPr>
        <w:t>O</w:t>
      </w:r>
      <w:r>
        <w:t>p</w:t>
      </w:r>
      <w:r w:rsidR="0035590C">
        <w:t>erating</w:t>
      </w:r>
      <w:proofErr w:type="spellEnd"/>
      <w:r>
        <w:t xml:space="preserve"> </w:t>
      </w:r>
      <w:proofErr w:type="spellStart"/>
      <w:r w:rsidR="009012EC" w:rsidRPr="00767A81">
        <w:rPr>
          <w:b/>
          <w:bCs/>
        </w:rPr>
        <w:t>S</w:t>
      </w:r>
      <w:r>
        <w:t>ys</w:t>
      </w:r>
      <w:r w:rsidR="0035590C">
        <w:t>tem</w:t>
      </w:r>
      <w:proofErr w:type="spellEnd"/>
    </w:p>
    <w:p w14:paraId="69D526EF" w14:textId="1390F190" w:rsidR="0035590C" w:rsidRPr="00D039EE" w:rsidRDefault="0035590C" w:rsidP="002C761D">
      <w:pPr>
        <w:pStyle w:val="Skratky"/>
      </w:pPr>
      <w:r>
        <w:rPr>
          <w:b/>
          <w:bCs/>
        </w:rPr>
        <w:t>API</w:t>
      </w:r>
      <w:r>
        <w:rPr>
          <w:b/>
          <w:bCs/>
        </w:rPr>
        <w:tab/>
      </w:r>
      <w:proofErr w:type="spellStart"/>
      <w:r w:rsidRPr="0035590C">
        <w:rPr>
          <w:b/>
          <w:bCs/>
        </w:rPr>
        <w:t>A</w:t>
      </w:r>
      <w:r>
        <w:t>pplication</w:t>
      </w:r>
      <w:proofErr w:type="spellEnd"/>
      <w:r w:rsidR="00117D84">
        <w:t xml:space="preserve"> </w:t>
      </w:r>
      <w:proofErr w:type="spellStart"/>
      <w:r w:rsidR="00117D84">
        <w:rPr>
          <w:b/>
          <w:bCs/>
        </w:rPr>
        <w:t>P</w:t>
      </w:r>
      <w:r w:rsidR="00117D84">
        <w:t>rogramming</w:t>
      </w:r>
      <w:proofErr w:type="spellEnd"/>
      <w:r>
        <w:t xml:space="preserve"> </w:t>
      </w:r>
      <w:r w:rsidR="00D039EE">
        <w:rPr>
          <w:b/>
          <w:bCs/>
        </w:rPr>
        <w:t>I</w:t>
      </w:r>
      <w:r w:rsidR="00D039EE">
        <w:t>nterface</w:t>
      </w:r>
    </w:p>
    <w:p w14:paraId="54B5A99A" w14:textId="0FEE1C44" w:rsidR="00CF2B28" w:rsidRPr="00790D52" w:rsidRDefault="00CF2B28" w:rsidP="002C761D">
      <w:pPr>
        <w:pStyle w:val="Skratky"/>
      </w:pPr>
      <w:r>
        <w:rPr>
          <w:b/>
          <w:bCs/>
        </w:rPr>
        <w:t>URL</w:t>
      </w:r>
      <w:r>
        <w:rPr>
          <w:b/>
          <w:bCs/>
        </w:rPr>
        <w:tab/>
      </w:r>
      <w:proofErr w:type="spellStart"/>
      <w:r w:rsidRPr="000E1915">
        <w:rPr>
          <w:b/>
          <w:bCs/>
        </w:rPr>
        <w:t>U</w:t>
      </w:r>
      <w:r w:rsidRPr="00CF2B28">
        <w:t>niform</w:t>
      </w:r>
      <w:proofErr w:type="spellEnd"/>
      <w:r>
        <w:t xml:space="preserve"> </w:t>
      </w:r>
      <w:proofErr w:type="spellStart"/>
      <w:r w:rsidRPr="00CF2B28">
        <w:rPr>
          <w:b/>
          <w:bCs/>
        </w:rPr>
        <w:t>R</w:t>
      </w:r>
      <w:r>
        <w:t>esource</w:t>
      </w:r>
      <w:proofErr w:type="spellEnd"/>
      <w:r>
        <w:t xml:space="preserve"> </w:t>
      </w:r>
      <w:proofErr w:type="spellStart"/>
      <w:r>
        <w:rPr>
          <w:b/>
          <w:bCs/>
        </w:rPr>
        <w:t>L</w:t>
      </w:r>
      <w:r>
        <w:t>ocator</w:t>
      </w:r>
      <w:proofErr w:type="spellEnd"/>
    </w:p>
    <w:p w14:paraId="5C777571" w14:textId="66FE00B5" w:rsidR="00237977" w:rsidRDefault="00A44516" w:rsidP="00237977">
      <w:pPr>
        <w:pStyle w:val="Nadpis1"/>
        <w:numPr>
          <w:ilvl w:val="0"/>
          <w:numId w:val="0"/>
        </w:numPr>
      </w:pPr>
      <w:bookmarkStart w:id="6" w:name="_Toc434923882"/>
      <w:bookmarkStart w:id="7" w:name="_Toc71037147"/>
      <w:r w:rsidRPr="000D424E">
        <w:lastRenderedPageBreak/>
        <w:t>Ú</w:t>
      </w:r>
      <w:bookmarkEnd w:id="6"/>
      <w:r w:rsidR="00237977">
        <w:t>VOD</w:t>
      </w:r>
      <w:bookmarkEnd w:id="7"/>
    </w:p>
    <w:p w14:paraId="1E738150" w14:textId="1C4998C1" w:rsidR="001E18E2" w:rsidRDefault="00A161B7" w:rsidP="00630846">
      <w:r>
        <w:t>Obrovský rozmach v odvetví hromadnej výroby so sebou prináša nespornú potrebu mať veci pod kontrolou</w:t>
      </w:r>
      <w:r w:rsidR="00FF2DF5">
        <w:t xml:space="preserve">. Keďže evidencia majetku sa stáva čoraz náročnejšia a na </w:t>
      </w:r>
      <w:r w:rsidR="00D17E17">
        <w:t xml:space="preserve">jeho </w:t>
      </w:r>
      <w:r w:rsidR="00FF2DF5">
        <w:t>samotnú správu</w:t>
      </w:r>
      <w:r w:rsidR="00D17E17">
        <w:t xml:space="preserve"> </w:t>
      </w:r>
      <w:r w:rsidR="00FF2DF5">
        <w:t>už dávno nestačia ručne písané papierové záznamy</w:t>
      </w:r>
      <w:r w:rsidR="00D17E17">
        <w:t>, p</w:t>
      </w:r>
      <w:r w:rsidR="00FF2DF5">
        <w:t>reniesli sa tieto nástroje do sveta technológi</w:t>
      </w:r>
      <w:r w:rsidR="00630846">
        <w:t>í</w:t>
      </w:r>
      <w:r w:rsidR="00D17E17">
        <w:t xml:space="preserve">. </w:t>
      </w:r>
    </w:p>
    <w:p w14:paraId="4E75EA65" w14:textId="5193C21D" w:rsidR="00A7098B" w:rsidRDefault="00A7098B" w:rsidP="00A7098B">
      <w:pPr>
        <w:ind w:firstLine="0"/>
      </w:pPr>
      <w:r>
        <w:t xml:space="preserve">Aj z tohto dôvodu sme sa rozhodli navrhnúť </w:t>
      </w:r>
      <w:r w:rsidR="00CF337F">
        <w:t>systém</w:t>
      </w:r>
      <w:r>
        <w:t xml:space="preserve"> zameraný na evidenciu a správu majetku.</w:t>
      </w:r>
      <w:r w:rsidR="00494E8D">
        <w:t xml:space="preserve"> Softvér bol tvorený so zámerom možného využitia v prostredí Žilinskej univerzity, ktorá podobným systémom aktuálne nedisponuje.</w:t>
      </w:r>
    </w:p>
    <w:p w14:paraId="0AF4A9A4" w14:textId="798C8266" w:rsidR="00D17E17" w:rsidRDefault="00D17E17" w:rsidP="00630846">
      <w:pPr>
        <w:ind w:firstLine="0"/>
      </w:pPr>
      <w:r>
        <w:t>V posledných rokoch sa dostáva do popredia najmä oblasť</w:t>
      </w:r>
      <w:r w:rsidR="00441F3F">
        <w:t>, ktorá sa zaoberá tvorbou webových stránok. Dôvod</w:t>
      </w:r>
      <w:r w:rsidR="006A1A6A">
        <w:t>om</w:t>
      </w:r>
      <w:r w:rsidR="00441F3F">
        <w:t xml:space="preserve"> je </w:t>
      </w:r>
      <w:r w:rsidR="000C0F43">
        <w:t xml:space="preserve">hlavne </w:t>
      </w:r>
      <w:r w:rsidR="00441F3F">
        <w:t>jednoduchý prístup k informáciám bez nutnosti dodatočnej inštalácie</w:t>
      </w:r>
      <w:r w:rsidR="00653F0D">
        <w:t xml:space="preserve"> </w:t>
      </w:r>
      <w:r w:rsidR="00052178">
        <w:t>softvéru</w:t>
      </w:r>
      <w:r w:rsidR="00441F3F">
        <w:t>.</w:t>
      </w:r>
      <w:r w:rsidR="00052178">
        <w:t xml:space="preserve"> Spoločnosti sa čoraz viac obracajú na tvorcov webových aplikácií so žiadosťou spracovania ich požiadaviek. </w:t>
      </w:r>
    </w:p>
    <w:p w14:paraId="1E0813AC" w14:textId="36E77664" w:rsidR="00A7098B" w:rsidRDefault="00052178" w:rsidP="00E17BB6">
      <w:pPr>
        <w:ind w:firstLine="0"/>
      </w:pPr>
      <w:r>
        <w:t>Takto spracované riešenia majú hneď niekoľko výhod. K ich použitiu stačí obyčajný webový prehliadač, ktorý zvykne byť súčasťou každého zakúpeného zariadenia. Obsah</w:t>
      </w:r>
      <w:r w:rsidR="000C0F43">
        <w:t xml:space="preserve"> stránky je</w:t>
      </w:r>
      <w:r w:rsidR="005730D0">
        <w:t xml:space="preserve"> tak</w:t>
      </w:r>
      <w:r w:rsidR="000C0F43">
        <w:t xml:space="preserve"> možné prezerať ako na počítači, tak aj na každom </w:t>
      </w:r>
      <w:r w:rsidR="00797FAF">
        <w:t>smartfóne.</w:t>
      </w:r>
      <w:r w:rsidR="001E18E2">
        <w:t xml:space="preserve"> </w:t>
      </w:r>
      <w:r w:rsidR="007A6A1C">
        <w:t>Práve preto s</w:t>
      </w:r>
      <w:r w:rsidR="00A956AA">
        <w:t>me</w:t>
      </w:r>
      <w:r w:rsidR="007A6A1C">
        <w:t xml:space="preserve"> sa pri spracovaní zadania </w:t>
      </w:r>
      <w:r w:rsidR="00630846">
        <w:t>tiež</w:t>
      </w:r>
      <w:r w:rsidR="007A6A1C">
        <w:t xml:space="preserve"> vydal</w:t>
      </w:r>
      <w:r w:rsidR="00A956AA">
        <w:t>i</w:t>
      </w:r>
      <w:r w:rsidR="007A6A1C">
        <w:t xml:space="preserve"> cestou webového rozhrania, ktoré v sebe zahŕňa najnovšie použité technológie</w:t>
      </w:r>
      <w:r w:rsidR="00653F0D">
        <w:t>.</w:t>
      </w:r>
    </w:p>
    <w:p w14:paraId="1C3E756E" w14:textId="7507CF25" w:rsidR="001E18E2" w:rsidRDefault="00653F0D" w:rsidP="00E17BB6">
      <w:pPr>
        <w:ind w:firstLine="0"/>
      </w:pPr>
      <w:r>
        <w:t>Výsledný produkt tak poskytuje užívateľsky prívetivé prostredie</w:t>
      </w:r>
      <w:r w:rsidR="00220221">
        <w:t xml:space="preserve">. </w:t>
      </w:r>
      <w:r>
        <w:t>Oproti mnohým iným nástrojom</w:t>
      </w:r>
      <w:r w:rsidR="008C4326">
        <w:t>,</w:t>
      </w:r>
      <w:r>
        <w:t xml:space="preserve"> </w:t>
      </w:r>
      <w:r w:rsidR="00544415">
        <w:t>ten náš</w:t>
      </w:r>
      <w:r>
        <w:t xml:space="preserve"> nevyžaduje kúpu licencie</w:t>
      </w:r>
      <w:r w:rsidR="001D1DEF">
        <w:t xml:space="preserve"> či žiadnu</w:t>
      </w:r>
      <w:r w:rsidR="00A01D03">
        <w:t xml:space="preserve"> inú</w:t>
      </w:r>
      <w:r w:rsidR="001D1DEF">
        <w:t xml:space="preserve"> formu platby za používanie. Vďaka tomu, že je </w:t>
      </w:r>
      <w:r w:rsidR="00A01D03">
        <w:t>celý</w:t>
      </w:r>
      <w:r w:rsidR="001D1DEF">
        <w:t xml:space="preserve"> softvér zasadený do prostredia prehliadača</w:t>
      </w:r>
      <w:r w:rsidR="0011049F">
        <w:t>,</w:t>
      </w:r>
      <w:r w:rsidR="001D1DEF">
        <w:t xml:space="preserve"> nie je obmedzená </w:t>
      </w:r>
      <w:r w:rsidR="00797FAF">
        <w:t xml:space="preserve">ani </w:t>
      </w:r>
      <w:r w:rsidR="001D1DEF">
        <w:t>užívateľská platforma a stránku je tak</w:t>
      </w:r>
      <w:r w:rsidR="00367D0C">
        <w:t>tiež</w:t>
      </w:r>
      <w:r w:rsidR="001D1DEF">
        <w:t xml:space="preserve"> možné navštíviť </w:t>
      </w:r>
      <w:r w:rsidR="00B371AB">
        <w:t xml:space="preserve">s použitím </w:t>
      </w:r>
      <w:r w:rsidR="001D1DEF">
        <w:t>viacerých operačných systémov.</w:t>
      </w:r>
    </w:p>
    <w:p w14:paraId="1601600D" w14:textId="0CB5E3FB" w:rsidR="00E30C6B" w:rsidRDefault="004905E5" w:rsidP="00E17BB6">
      <w:pPr>
        <w:ind w:firstLine="0"/>
      </w:pPr>
      <w:r>
        <w:t>Cieľom</w:t>
      </w:r>
      <w:r w:rsidR="006C03FC">
        <w:t xml:space="preserve"> tejto</w:t>
      </w:r>
      <w:r w:rsidR="00544415">
        <w:t xml:space="preserve"> </w:t>
      </w:r>
      <w:r w:rsidR="00F71778">
        <w:t xml:space="preserve">práce </w:t>
      </w:r>
      <w:r w:rsidR="006C03FC">
        <w:t>je</w:t>
      </w:r>
      <w:r w:rsidR="00F71778">
        <w:t xml:space="preserve"> </w:t>
      </w:r>
      <w:r w:rsidR="00B2517D">
        <w:t>oboznámiť čitateľa s procesom návrhu, implementácie a výsledným produktom.</w:t>
      </w:r>
      <w:r w:rsidR="00C461D9">
        <w:t xml:space="preserve"> </w:t>
      </w:r>
      <w:r w:rsidR="00E30C6B" w:rsidRPr="00E30C6B">
        <w:t xml:space="preserve">V úvodných kapitolách sa bližšie venujeme analýze aktuálne existujúcich systémov pre správu majetku. Porovnávame všetky klady a zápory </w:t>
      </w:r>
      <w:r w:rsidR="00677EC2">
        <w:t xml:space="preserve">existujúcich nástrojov </w:t>
      </w:r>
      <w:r w:rsidR="00E30C6B" w:rsidRPr="00E30C6B">
        <w:t>a poskytujeme tak čitateľovi ucelený pohľad na danú problematiku.</w:t>
      </w:r>
      <w:r w:rsidR="00D05839">
        <w:t xml:space="preserve"> </w:t>
      </w:r>
    </w:p>
    <w:p w14:paraId="68FD7606" w14:textId="64692D6D" w:rsidR="00642FFB" w:rsidRDefault="002172C4" w:rsidP="00E17BB6">
      <w:pPr>
        <w:ind w:firstLine="0"/>
      </w:pPr>
      <w:r>
        <w:t>Práca</w:t>
      </w:r>
      <w:r w:rsidR="00F94A16">
        <w:t xml:space="preserve"> ďalej</w:t>
      </w:r>
      <w:r>
        <w:t xml:space="preserve"> obsahuje špecifikáciu požiadaviek, </w:t>
      </w:r>
      <w:r w:rsidR="003B6142">
        <w:t>opis použitých technológií a venuje sa aj dátovému modelu a použitej architektúre.</w:t>
      </w:r>
    </w:p>
    <w:p w14:paraId="22E48FB6" w14:textId="38E030B6" w:rsidR="004F26B8" w:rsidRDefault="003B6142" w:rsidP="00A269BB">
      <w:pPr>
        <w:ind w:firstLine="0"/>
      </w:pPr>
      <w:r>
        <w:t xml:space="preserve">V závere práce </w:t>
      </w:r>
      <w:r w:rsidR="00014A1F">
        <w:t>vysvet</w:t>
      </w:r>
      <w:r w:rsidR="000A681F">
        <w:t>ľ</w:t>
      </w:r>
      <w:r w:rsidR="00014A1F">
        <w:t>ujeme</w:t>
      </w:r>
      <w:r>
        <w:t xml:space="preserve"> funkčnos</w:t>
      </w:r>
      <w:r w:rsidR="00014A1F">
        <w:t>ť</w:t>
      </w:r>
      <w:r w:rsidR="00AE6A86">
        <w:t xml:space="preserve"> </w:t>
      </w:r>
      <w:r>
        <w:t xml:space="preserve">jednotlivých </w:t>
      </w:r>
      <w:r w:rsidR="00AE6A86">
        <w:t>podstránok</w:t>
      </w:r>
      <w:r w:rsidR="0091006E">
        <w:t xml:space="preserve">, ktoré </w:t>
      </w:r>
      <w:r w:rsidR="00893193">
        <w:t>sa v aplikácií nachádzajú.</w:t>
      </w:r>
      <w:bookmarkStart w:id="8" w:name="_Toc434923883"/>
    </w:p>
    <w:p w14:paraId="356A0578" w14:textId="5273D034" w:rsidR="00492CF1" w:rsidRDefault="001E2D91" w:rsidP="004F26B8">
      <w:pPr>
        <w:pStyle w:val="Nadpis1"/>
      </w:pPr>
      <w:hyperlink r:id="rId15" w:anchor="Súčasný_stav_riešenia" w:history="1">
        <w:bookmarkStart w:id="9" w:name="_Toc71037148"/>
        <w:bookmarkEnd w:id="8"/>
        <w:r w:rsidR="000211BE">
          <w:t>Analýza</w:t>
        </w:r>
      </w:hyperlink>
      <w:r w:rsidR="000211BE">
        <w:t xml:space="preserve"> súčasného stavu</w:t>
      </w:r>
      <w:bookmarkEnd w:id="9"/>
    </w:p>
    <w:p w14:paraId="69021745" w14:textId="77777777" w:rsidR="00423F0B" w:rsidRDefault="00E70455" w:rsidP="0076213B">
      <w:r>
        <w:t>Skôr než sme sa pustili do samotnej tvorby systému bolo potrebné vykonať analýzu a</w:t>
      </w:r>
      <w:r w:rsidR="00AA0637">
        <w:t> </w:t>
      </w:r>
      <w:r>
        <w:t>preskúmať</w:t>
      </w:r>
      <w:r w:rsidR="00AA0637">
        <w:t xml:space="preserve"> tak</w:t>
      </w:r>
      <w:r>
        <w:t xml:space="preserve"> aktuálnu ponuku softvérov</w:t>
      </w:r>
      <w:r w:rsidR="00AA0637">
        <w:t xml:space="preserve"> dostupných na </w:t>
      </w:r>
      <w:r>
        <w:t>t</w:t>
      </w:r>
      <w:r w:rsidR="00AA0637">
        <w:t>rhu.</w:t>
      </w:r>
      <w:r w:rsidR="00C23A20">
        <w:t xml:space="preserve"> </w:t>
      </w:r>
    </w:p>
    <w:p w14:paraId="10123321" w14:textId="4C2804AE" w:rsidR="00423F0B" w:rsidRDefault="00D446D0" w:rsidP="00423F0B">
      <w:pPr>
        <w:pStyle w:val="Nadpis2"/>
      </w:pPr>
      <w:bookmarkStart w:id="10" w:name="_Toc71037149"/>
      <w:r>
        <w:t>Postup pri analýze súčasného stavu</w:t>
      </w:r>
      <w:bookmarkEnd w:id="10"/>
    </w:p>
    <w:p w14:paraId="36486BD7" w14:textId="68759FF1" w:rsidR="00D446D0" w:rsidRPr="00D446D0" w:rsidRDefault="00D446D0" w:rsidP="00D446D0">
      <w:r>
        <w:t>Analýzou sme chceli dospieť k preskúmaniu čo najširšieho spektra systémov ponúkaných na trhu</w:t>
      </w:r>
      <w:r w:rsidR="00943F13">
        <w:t xml:space="preserve">. </w:t>
      </w:r>
      <w:r w:rsidR="008B55FF">
        <w:t>Najčastejším problémom pri samotnej analýze</w:t>
      </w:r>
      <w:r w:rsidR="00B614B3">
        <w:t>,</w:t>
      </w:r>
      <w:r w:rsidR="008B55FF">
        <w:t xml:space="preserve"> bol</w:t>
      </w:r>
      <w:r w:rsidR="00F43CF9">
        <w:t xml:space="preserve">a nutnosť zakúpenia licencie pre </w:t>
      </w:r>
      <w:r w:rsidR="00B51CF7">
        <w:t>prístup ku základným funkcionalitám softvéru</w:t>
      </w:r>
      <w:r w:rsidR="00DA0CF3">
        <w:t xml:space="preserve"> a tiež</w:t>
      </w:r>
      <w:r w:rsidR="008B55FF">
        <w:t xml:space="preserve"> chýbajúca voľne dostupná testovacia verzia. Preto sme sa obracali na video dokumentáciu a články poskytujúce bližší popis systému.</w:t>
      </w:r>
      <w:r w:rsidR="00F43CF9">
        <w:t xml:space="preserve"> </w:t>
      </w:r>
      <w:r w:rsidR="00943F13">
        <w:t>Zahrnúť sme chceli produkty zahraničných ale aj domácich poskytovateľov</w:t>
      </w:r>
      <w:r w:rsidR="0096799C">
        <w:t>.</w:t>
      </w:r>
    </w:p>
    <w:p w14:paraId="6AA26039" w14:textId="6BE24098" w:rsidR="0076213B" w:rsidRDefault="00365297" w:rsidP="006F161A">
      <w:pPr>
        <w:ind w:firstLine="0"/>
      </w:pPr>
      <w:r>
        <w:t>Medzi</w:t>
      </w:r>
      <w:r w:rsidR="00AC0AF8">
        <w:t xml:space="preserve"> niektoré z nich patria napríklad systémy:</w:t>
      </w:r>
    </w:p>
    <w:p w14:paraId="1702AE30" w14:textId="4F5A5350" w:rsidR="00642406" w:rsidRDefault="00642406" w:rsidP="00642406">
      <w:pPr>
        <w:pStyle w:val="Odsekzoznamu"/>
        <w:numPr>
          <w:ilvl w:val="0"/>
          <w:numId w:val="23"/>
        </w:numPr>
      </w:pPr>
      <w:r>
        <w:t>So</w:t>
      </w:r>
      <w:r w:rsidR="00F8117D">
        <w:t>r</w:t>
      </w:r>
      <w:r>
        <w:t>tly</w:t>
      </w:r>
    </w:p>
    <w:p w14:paraId="360B1267" w14:textId="653305AB" w:rsidR="00642406" w:rsidRDefault="00642406" w:rsidP="00642406">
      <w:pPr>
        <w:pStyle w:val="Odsekzoznamu"/>
        <w:numPr>
          <w:ilvl w:val="0"/>
          <w:numId w:val="23"/>
        </w:numPr>
      </w:pPr>
      <w:r>
        <w:t>Asset Panda</w:t>
      </w:r>
    </w:p>
    <w:p w14:paraId="716D5E4A" w14:textId="243DAD69" w:rsidR="00C549E3" w:rsidRDefault="00423F0B" w:rsidP="00642406">
      <w:pPr>
        <w:pStyle w:val="Odsekzoznamu"/>
        <w:numPr>
          <w:ilvl w:val="0"/>
          <w:numId w:val="23"/>
        </w:numPr>
      </w:pPr>
      <w:r>
        <w:t>Money S</w:t>
      </w:r>
      <w:r w:rsidR="0053637F">
        <w:t>3</w:t>
      </w:r>
    </w:p>
    <w:p w14:paraId="092BEDAA" w14:textId="7222A58A" w:rsidR="00365297" w:rsidRDefault="00EA15B0" w:rsidP="0076213B">
      <w:pPr>
        <w:ind w:firstLine="0"/>
      </w:pPr>
      <w:r>
        <w:t>Avšak skôr ako si opíšeme jednotlivé systémy</w:t>
      </w:r>
      <w:r w:rsidR="00B614B3">
        <w:t>,</w:t>
      </w:r>
      <w:r>
        <w:t xml:space="preserve"> je potrebné povedať </w:t>
      </w:r>
      <w:r w:rsidR="003854FE">
        <w:t xml:space="preserve">čo všetko so sebou evidencia </w:t>
      </w:r>
      <w:r w:rsidR="007F6422">
        <w:t xml:space="preserve">a správa </w:t>
      </w:r>
      <w:r w:rsidR="003854FE">
        <w:t>majetku prináša.</w:t>
      </w:r>
    </w:p>
    <w:p w14:paraId="00368B26" w14:textId="49B6D429" w:rsidR="00EA15B0" w:rsidRDefault="003854FE" w:rsidP="00EA15B0">
      <w:pPr>
        <w:pStyle w:val="Nadpis2"/>
      </w:pPr>
      <w:bookmarkStart w:id="11" w:name="_Toc71037150"/>
      <w:r>
        <w:t>E</w:t>
      </w:r>
      <w:r w:rsidR="00EA15B0">
        <w:t>videnci</w:t>
      </w:r>
      <w:r w:rsidR="00D170BD">
        <w:t>a</w:t>
      </w:r>
      <w:r w:rsidR="00EA15B0">
        <w:t xml:space="preserve"> </w:t>
      </w:r>
      <w:r w:rsidR="007F6422">
        <w:t xml:space="preserve">a správa </w:t>
      </w:r>
      <w:r w:rsidR="00EA15B0">
        <w:t>majetku</w:t>
      </w:r>
      <w:bookmarkEnd w:id="11"/>
    </w:p>
    <w:p w14:paraId="3B732AA8" w14:textId="1E132CEA" w:rsidR="00EA15B0" w:rsidRDefault="00892631" w:rsidP="00EA15B0">
      <w:r>
        <w:t>Pod e</w:t>
      </w:r>
      <w:r w:rsidR="00EA15B0">
        <w:t>videnci</w:t>
      </w:r>
      <w:r>
        <w:t>u</w:t>
      </w:r>
      <w:r w:rsidR="00EA15B0">
        <w:t xml:space="preserve"> a správ</w:t>
      </w:r>
      <w:r>
        <w:t>u</w:t>
      </w:r>
      <w:r w:rsidR="00EA15B0">
        <w:t xml:space="preserve"> majetku </w:t>
      </w:r>
      <w:r>
        <w:t>spadá</w:t>
      </w:r>
      <w:r w:rsidR="00EA15B0">
        <w:t xml:space="preserve"> mnoho oblastí, ktoré musíme spojiť do jedného celku. Každý spravovaný predmet sa vyvíja v</w:t>
      </w:r>
      <w:r w:rsidR="00B614B3">
        <w:t> </w:t>
      </w:r>
      <w:r w:rsidR="00EA15B0">
        <w:t>čase</w:t>
      </w:r>
      <w:r w:rsidR="00B614B3">
        <w:t>,</w:t>
      </w:r>
      <w:r w:rsidR="00EA15B0">
        <w:t xml:space="preserve"> čo zahŕňa nevyhnutnosť monitorovať jeho históriu zmien. </w:t>
      </w:r>
      <w:r w:rsidR="004D29D9">
        <w:t>Predmet m</w:t>
      </w:r>
      <w:r w:rsidR="0076213B">
        <w:t>á svoj názov, kategóriu, lokalitu či</w:t>
      </w:r>
      <w:r w:rsidR="004D29D9">
        <w:t xml:space="preserve"> napríklad</w:t>
      </w:r>
      <w:r w:rsidR="0076213B">
        <w:t xml:space="preserve"> správcu ktorý naň dohliada</w:t>
      </w:r>
      <w:r w:rsidR="004D29D9">
        <w:t xml:space="preserve">. O predmetoch je </w:t>
      </w:r>
      <w:r w:rsidR="00DC4B45">
        <w:t>teda</w:t>
      </w:r>
      <w:r w:rsidR="004D29D9">
        <w:t xml:space="preserve"> potrebné viesť záznamy s pravidelným zachytávaním sledovaných dát.</w:t>
      </w:r>
    </w:p>
    <w:p w14:paraId="18C60C21" w14:textId="21D6DC19" w:rsidR="0076213B" w:rsidRDefault="0076213B" w:rsidP="0076213B">
      <w:pPr>
        <w:ind w:firstLine="0"/>
      </w:pPr>
      <w:r>
        <w:t xml:space="preserve">Systém pre správu </w:t>
      </w:r>
      <w:r w:rsidR="00DC4B45">
        <w:t>preto</w:t>
      </w:r>
      <w:r>
        <w:t xml:space="preserve"> musí obsahovať spojenie</w:t>
      </w:r>
      <w:r w:rsidR="00D170BD">
        <w:t xml:space="preserve"> všetkých oblastí tak, aby sa výsledné riešenie dalo použiť pre akúkoľvek organizáciu</w:t>
      </w:r>
      <w:r w:rsidR="00C02D70">
        <w:t>, ktorá disponuje majetkom a potrebou jeho evidencie</w:t>
      </w:r>
      <w:r w:rsidR="00D170BD">
        <w:t>.</w:t>
      </w:r>
      <w:r w:rsidR="00C02D70">
        <w:t xml:space="preserve"> </w:t>
      </w:r>
    </w:p>
    <w:p w14:paraId="4AC66A19" w14:textId="3FD051B8" w:rsidR="00F8117D" w:rsidRDefault="00F8117D" w:rsidP="00F8117D">
      <w:pPr>
        <w:pStyle w:val="Nadpis2"/>
      </w:pPr>
      <w:bookmarkStart w:id="12" w:name="_Toc71037151"/>
      <w:r>
        <w:lastRenderedPageBreak/>
        <w:t>Nástroj na evidenciu majetku Sortly</w:t>
      </w:r>
      <w:bookmarkEnd w:id="12"/>
    </w:p>
    <w:p w14:paraId="7B9DCE2C" w14:textId="590CD2FE" w:rsidR="00F8117D" w:rsidRDefault="00F8117D" w:rsidP="00677EC2">
      <w:r>
        <w:t xml:space="preserve">Softvér Sortly je veľmi jednoduchý a prehľadný nástroj na správu akýchkoľvek predmetov. </w:t>
      </w:r>
      <w:r w:rsidR="0015236E">
        <w:t>Rozhranie</w:t>
      </w:r>
      <w:r>
        <w:t xml:space="preserve"> tohto systému je zasadené do prehľadného prostredia, ktoré poskytuje príjemný užívateľský zážitok. </w:t>
      </w:r>
      <w:r w:rsidR="00B614B3">
        <w:t>Keďže</w:t>
      </w:r>
      <w:r>
        <w:t xml:space="preserve"> sa Sortly radí ku webovým aplikáciám</w:t>
      </w:r>
      <w:r w:rsidR="00B614B3">
        <w:t xml:space="preserve"> je veľkým pozitívom aj platformová nezávislosť</w:t>
      </w:r>
      <w:r>
        <w:t>.</w:t>
      </w:r>
    </w:p>
    <w:p w14:paraId="07157F90" w14:textId="5445B6EA" w:rsidR="007F6422" w:rsidRDefault="00552B2D" w:rsidP="00F8117D">
      <w:pPr>
        <w:ind w:firstLine="0"/>
      </w:pPr>
      <w:r>
        <w:t xml:space="preserve">Prostredie webového </w:t>
      </w:r>
      <w:r w:rsidR="007C5CB9">
        <w:t>prehliadača</w:t>
      </w:r>
      <w:r>
        <w:t xml:space="preserve"> poskytuje okrem iného aj možnosti ako skenovanie čiarového kódu a QR kódu pomocou fotoaparátu</w:t>
      </w:r>
      <w:r w:rsidR="006852F5">
        <w:t xml:space="preserve"> čo prináša </w:t>
      </w:r>
      <w:r w:rsidR="00E17DF3">
        <w:t xml:space="preserve">zásadne </w:t>
      </w:r>
      <w:r w:rsidR="006852F5">
        <w:t>rýchlejšie pridávanie záznamov do systému.</w:t>
      </w:r>
      <w:r w:rsidR="00677EC2">
        <w:t xml:space="preserve"> </w:t>
      </w:r>
      <w:r w:rsidR="00030D04">
        <w:t xml:space="preserve">Výhodou môže byť aj </w:t>
      </w:r>
      <w:r w:rsidR="00B26C87">
        <w:t>dokumentácia, ktorá je vo</w:t>
      </w:r>
      <w:r w:rsidR="00F759BE">
        <w:t>ľne dostupná vo</w:t>
      </w:r>
      <w:r w:rsidR="00B26C87">
        <w:t xml:space="preserve"> forme krátkych video návodov</w:t>
      </w:r>
      <w:r w:rsidR="00F759BE">
        <w:t>.</w:t>
      </w:r>
    </w:p>
    <w:p w14:paraId="1187124A" w14:textId="77777777" w:rsidR="00871877" w:rsidRDefault="00871877" w:rsidP="00F8117D">
      <w:pPr>
        <w:ind w:firstLine="0"/>
      </w:pPr>
    </w:p>
    <w:p w14:paraId="29B56097" w14:textId="77777777" w:rsidR="00840607" w:rsidRDefault="00840607" w:rsidP="00515B09">
      <w:pPr>
        <w:pStyle w:val="Obrzok"/>
      </w:pPr>
      <w:r>
        <w:rPr>
          <w:noProof/>
        </w:rPr>
        <w:drawing>
          <wp:inline distT="0" distB="0" distL="0" distR="0" wp14:anchorId="33BFC042" wp14:editId="2362ECA2">
            <wp:extent cx="4186410" cy="2355005"/>
            <wp:effectExtent l="0" t="0" r="508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144" cy="2364981"/>
                    </a:xfrm>
                    <a:prstGeom prst="rect">
                      <a:avLst/>
                    </a:prstGeom>
                  </pic:spPr>
                </pic:pic>
              </a:graphicData>
            </a:graphic>
          </wp:inline>
        </w:drawing>
      </w:r>
    </w:p>
    <w:p w14:paraId="1EF0AFEB" w14:textId="7346F2DF" w:rsidR="00B26C87" w:rsidRPr="004E486B" w:rsidRDefault="00840607" w:rsidP="00840607">
      <w:pPr>
        <w:pStyle w:val="Obrzok"/>
        <w:rPr>
          <w:b/>
          <w:bCs/>
        </w:rPr>
      </w:pPr>
      <w:bookmarkStart w:id="13" w:name="_Toc69468450"/>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1</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1</w:t>
      </w:r>
      <w:r w:rsidR="00E71CC7">
        <w:rPr>
          <w:b/>
          <w:bCs/>
        </w:rPr>
        <w:fldChar w:fldCharType="end"/>
      </w:r>
      <w:r w:rsidRPr="004E486B">
        <w:rPr>
          <w:b/>
          <w:bCs/>
        </w:rPr>
        <w:t xml:space="preserve"> Nástroj na evidenciu majetku Sortly</w:t>
      </w:r>
      <w:bookmarkEnd w:id="13"/>
    </w:p>
    <w:p w14:paraId="39DA62A0" w14:textId="77777777" w:rsidR="00840607" w:rsidRDefault="00840607" w:rsidP="00840607">
      <w:pPr>
        <w:pStyle w:val="Obrzok"/>
      </w:pPr>
    </w:p>
    <w:p w14:paraId="2E691460" w14:textId="188E9C06" w:rsidR="0016158A" w:rsidRDefault="00B26C87" w:rsidP="00F8117D">
      <w:pPr>
        <w:ind w:firstLine="0"/>
      </w:pPr>
      <w:r>
        <w:t>Jednou z nevýhod systému Sortly je, že ak by sme sa rozhodli túto službu používať</w:t>
      </w:r>
      <w:r w:rsidR="004E1E6B">
        <w:t>,</w:t>
      </w:r>
      <w:r>
        <w:t xml:space="preserve"> museli by sme pristúpiť </w:t>
      </w:r>
      <w:r w:rsidR="0061663C">
        <w:t xml:space="preserve">na </w:t>
      </w:r>
      <w:r w:rsidR="004E1E6B">
        <w:t>spoplatnený mesačný plán</w:t>
      </w:r>
      <w:r>
        <w:t xml:space="preserve">. Na výber je hneď </w:t>
      </w:r>
      <w:r w:rsidR="00C474F2">
        <w:t>niekoľko</w:t>
      </w:r>
      <w:r w:rsidR="000D6ED4">
        <w:t xml:space="preserve"> takýchto</w:t>
      </w:r>
      <w:r w:rsidR="00BB52F5">
        <w:t xml:space="preserve"> </w:t>
      </w:r>
      <w:r>
        <w:t>plánov</w:t>
      </w:r>
      <w:r w:rsidR="0061663C">
        <w:t>,</w:t>
      </w:r>
      <w:r>
        <w:t xml:space="preserve"> no </w:t>
      </w:r>
      <w:r w:rsidR="00BB52F5">
        <w:t>časť z nich je</w:t>
      </w:r>
      <w:r w:rsidR="00691678">
        <w:t xml:space="preserve"> </w:t>
      </w:r>
      <w:r>
        <w:t>obmedzen</w:t>
      </w:r>
      <w:r w:rsidR="00E04B26">
        <w:t>á</w:t>
      </w:r>
      <w:r w:rsidR="00691678">
        <w:t xml:space="preserve"> počtom funkcionalít</w:t>
      </w:r>
      <w:r w:rsidR="005508A7">
        <w:t>. P</w:t>
      </w:r>
      <w:r>
        <w:t xml:space="preserve">lnú slobodu používania nám ponúka až najdrahší plán, ktorého cena sa však </w:t>
      </w:r>
      <w:r w:rsidR="00A84131">
        <w:t>šplhá</w:t>
      </w:r>
      <w:r w:rsidR="00E40410">
        <w:t xml:space="preserve"> </w:t>
      </w:r>
      <w:r w:rsidR="00A84131">
        <w:t xml:space="preserve">do </w:t>
      </w:r>
      <w:r w:rsidR="00F56A35">
        <w:t>vysokých</w:t>
      </w:r>
      <w:r w:rsidR="00A84131">
        <w:t xml:space="preserve"> čísel.</w:t>
      </w:r>
    </w:p>
    <w:p w14:paraId="0C29A9DC" w14:textId="0D32155B" w:rsidR="00EC46DF" w:rsidRPr="00EC46DF" w:rsidRDefault="00272BD4" w:rsidP="0016158A">
      <w:pPr>
        <w:pStyle w:val="Nadpis2"/>
      </w:pPr>
      <w:bookmarkStart w:id="14" w:name="_Toc71037152"/>
      <w:r>
        <w:t xml:space="preserve">Nástroj na evidenciu majetku </w:t>
      </w:r>
      <w:r w:rsidR="004E01E4">
        <w:t>Asset panda</w:t>
      </w:r>
      <w:bookmarkEnd w:id="14"/>
    </w:p>
    <w:p w14:paraId="71877A1F" w14:textId="14C51AAA" w:rsidR="006852F5" w:rsidRDefault="00097DE0" w:rsidP="00EC46DF">
      <w:r>
        <w:t xml:space="preserve">Ďalším z nástrojov </w:t>
      </w:r>
      <w:r w:rsidR="004E01E4">
        <w:t xml:space="preserve">je Asset </w:t>
      </w:r>
      <w:r w:rsidR="00EC46DF">
        <w:t>P</w:t>
      </w:r>
      <w:r w:rsidR="004E01E4">
        <w:t>anda.</w:t>
      </w:r>
      <w:r w:rsidR="007D12CC">
        <w:t xml:space="preserve"> </w:t>
      </w:r>
      <w:r w:rsidR="004E01E4">
        <w:t xml:space="preserve">Jedná sa o systém, ktorý </w:t>
      </w:r>
      <w:r w:rsidR="007D12CC">
        <w:t>je určený</w:t>
      </w:r>
      <w:r w:rsidR="00EC46DF">
        <w:t xml:space="preserve"> </w:t>
      </w:r>
      <w:r w:rsidR="007D12CC">
        <w:t xml:space="preserve">predovšetkým väčším spoločnostiam, v ktorých sa správa a evidencia majetku vzhľadom na jeho množstvo stáva nemožná. </w:t>
      </w:r>
    </w:p>
    <w:p w14:paraId="3DAA1FA6" w14:textId="0B24D08A" w:rsidR="006852F5" w:rsidRDefault="007D12CC" w:rsidP="00F8117D">
      <w:pPr>
        <w:ind w:firstLine="0"/>
      </w:pPr>
      <w:r>
        <w:lastRenderedPageBreak/>
        <w:t>Celá štruktúra aplikácie je zameraná najmä na synchronizáciu</w:t>
      </w:r>
      <w:r w:rsidR="00EC46DF">
        <w:t xml:space="preserve"> a súhru</w:t>
      </w:r>
      <w:r>
        <w:t xml:space="preserve"> medzi pracovníkmi, ktor</w:t>
      </w:r>
      <w:r w:rsidR="00EC46DF">
        <w:t xml:space="preserve">í ju používajú. Ak chceme rozprávať o flexibilite tak Asset Panda ju vo veľkej miere poskytuje. </w:t>
      </w:r>
    </w:p>
    <w:p w14:paraId="65214D73" w14:textId="05D56E36" w:rsidR="00C653E3" w:rsidRDefault="00DD4183" w:rsidP="00F8117D">
      <w:pPr>
        <w:ind w:firstLine="0"/>
      </w:pPr>
      <w:r>
        <w:t>V prostredí nástroja môžeme nájsť aj veľké množstvo štatistík, ktoré sú tvorené na základe údajov množstva či histórie pohybu spravovaných predmetov. Štatistiky je možné taktiež v prehľadnej forme exportovať napríklad vo forme tabuliek.</w:t>
      </w:r>
    </w:p>
    <w:p w14:paraId="67F1D279" w14:textId="77777777" w:rsidR="00871877" w:rsidRDefault="00871877" w:rsidP="00F8117D">
      <w:pPr>
        <w:ind w:firstLine="0"/>
      </w:pPr>
    </w:p>
    <w:p w14:paraId="44112B32" w14:textId="77777777" w:rsidR="007F3001" w:rsidRDefault="007F3001" w:rsidP="00677EC2">
      <w:pPr>
        <w:pStyle w:val="Obrzok"/>
      </w:pPr>
      <w:r>
        <w:rPr>
          <w:noProof/>
        </w:rPr>
        <w:drawing>
          <wp:inline distT="0" distB="0" distL="0" distR="0" wp14:anchorId="05730559" wp14:editId="0CEAB813">
            <wp:extent cx="4307595" cy="2291526"/>
            <wp:effectExtent l="0" t="0" r="0" b="0"/>
            <wp:docPr id="3" name="Obrázok 3" descr="Obrázok, na ktorom je text, snímka obrazovky, vnútri&#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 snímka obrazovky, vnútri&#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3547" cy="2321291"/>
                    </a:xfrm>
                    <a:prstGeom prst="rect">
                      <a:avLst/>
                    </a:prstGeom>
                  </pic:spPr>
                </pic:pic>
              </a:graphicData>
            </a:graphic>
          </wp:inline>
        </w:drawing>
      </w:r>
    </w:p>
    <w:p w14:paraId="2ED05276" w14:textId="5E59A59C" w:rsidR="00F8117D" w:rsidRPr="004E486B" w:rsidRDefault="007F3001" w:rsidP="00C653E3">
      <w:pPr>
        <w:pStyle w:val="Obrzok"/>
        <w:rPr>
          <w:b/>
          <w:bCs/>
        </w:rPr>
      </w:pPr>
      <w:bookmarkStart w:id="15" w:name="_Toc69468451"/>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1</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2</w:t>
      </w:r>
      <w:r w:rsidR="00E71CC7">
        <w:rPr>
          <w:b/>
          <w:bCs/>
        </w:rPr>
        <w:fldChar w:fldCharType="end"/>
      </w:r>
      <w:r w:rsidRPr="004E486B">
        <w:rPr>
          <w:b/>
          <w:bCs/>
        </w:rPr>
        <w:t xml:space="preserve"> Nástroj na evidenciu majetku Asset Panda</w:t>
      </w:r>
      <w:bookmarkEnd w:id="15"/>
    </w:p>
    <w:p w14:paraId="27D850F0" w14:textId="77777777" w:rsidR="00C653E3" w:rsidRDefault="00C653E3" w:rsidP="00C653E3">
      <w:pPr>
        <w:pStyle w:val="Obrzok"/>
      </w:pPr>
    </w:p>
    <w:p w14:paraId="2CDF2186" w14:textId="66CF9A7A" w:rsidR="00F8117D" w:rsidRPr="005D6451" w:rsidRDefault="003D28DE" w:rsidP="003D28DE">
      <w:pPr>
        <w:ind w:firstLine="0"/>
        <w:rPr>
          <w:lang w:val="en-US"/>
        </w:rPr>
      </w:pPr>
      <w:r>
        <w:t>Ako aj pri predchádzajú</w:t>
      </w:r>
      <w:r w:rsidR="006265D6">
        <w:t xml:space="preserve">com nástroji nevýhodou tohto je absencia používania zadarmo. </w:t>
      </w:r>
      <w:r w:rsidR="00AE7817">
        <w:t>Avšak vďaka skúšobnému obdobiu je pred rozhodnutím o zakúpení užívateľovi poskytnutý krátky pohľad do vnútra systému.</w:t>
      </w:r>
    </w:p>
    <w:p w14:paraId="03F7D1CE" w14:textId="520ABB56" w:rsidR="000F24D6" w:rsidRDefault="000F24D6" w:rsidP="000F24D6">
      <w:pPr>
        <w:pStyle w:val="Nadpis2"/>
      </w:pPr>
      <w:bookmarkStart w:id="16" w:name="_Toc71037153"/>
      <w:r>
        <w:t xml:space="preserve">Nástroj na evidenciu majetku </w:t>
      </w:r>
      <w:r w:rsidR="00423F0B">
        <w:t>Money S</w:t>
      </w:r>
      <w:r w:rsidR="0053637F">
        <w:t>3</w:t>
      </w:r>
      <w:r>
        <w:t xml:space="preserve"> inventory</w:t>
      </w:r>
      <w:bookmarkEnd w:id="16"/>
    </w:p>
    <w:p w14:paraId="7FDF23D9" w14:textId="7D428206" w:rsidR="00B16D4D" w:rsidRDefault="00F46AF2" w:rsidP="00B16D4D">
      <w:r>
        <w:t xml:space="preserve">Nástroj </w:t>
      </w:r>
      <w:r w:rsidR="00423F0B">
        <w:t>Money S</w:t>
      </w:r>
      <w:r w:rsidR="003E312A">
        <w:t>3</w:t>
      </w:r>
      <w:r w:rsidR="00512BA7">
        <w:t xml:space="preserve"> </w:t>
      </w:r>
      <w:r w:rsidR="00FF54DA">
        <w:t xml:space="preserve">sa radí k najväčším slovenským systémom pre správu majetku. Medzi hlavné zamerania softvéru patrí najmä skladová agenda. Jedným z hlavných dôvodov </w:t>
      </w:r>
      <w:r w:rsidR="00B16D4D">
        <w:t xml:space="preserve">jeho </w:t>
      </w:r>
      <w:r w:rsidR="00FF54DA">
        <w:t>popularity je</w:t>
      </w:r>
      <w:r w:rsidR="00B16D4D">
        <w:t xml:space="preserve"> </w:t>
      </w:r>
      <w:r w:rsidR="00FF54DA">
        <w:t>prepojenie systému s</w:t>
      </w:r>
      <w:r w:rsidR="005D6451">
        <w:t> internetovým obchodom</w:t>
      </w:r>
      <w:r w:rsidR="00FF54DA">
        <w:t>.</w:t>
      </w:r>
      <w:r w:rsidR="00B16D4D">
        <w:t xml:space="preserve"> Vďaka predajom z minulého obdobia </w:t>
      </w:r>
      <w:r w:rsidR="00927BD3">
        <w:t>softvér</w:t>
      </w:r>
      <w:r w:rsidR="00B16D4D">
        <w:t xml:space="preserve"> presnejšie odhadne, koľko tovaru bude potrebné v jednotlivých obdobiach zaobstarať.</w:t>
      </w:r>
      <w:r w:rsidR="00927BD3">
        <w:t xml:space="preserve"> Okrem toho Money S</w:t>
      </w:r>
      <w:r w:rsidR="0053637F">
        <w:t>3</w:t>
      </w:r>
      <w:r w:rsidR="00927BD3">
        <w:t xml:space="preserve"> poskytuje aj vedenie účtovníctva vrátane odpisových plánov či vytvárania faktúr. Prepojenie účtovníctva </w:t>
      </w:r>
      <w:r w:rsidR="00B07110">
        <w:t>s </w:t>
      </w:r>
      <w:r w:rsidR="00927BD3">
        <w:t>prípra</w:t>
      </w:r>
      <w:r w:rsidR="00B07110">
        <w:t xml:space="preserve">vou </w:t>
      </w:r>
      <w:r w:rsidR="00927BD3">
        <w:t xml:space="preserve">prehľadných grafov umožňuje užívateľovi získať manažérsky pohľad na svoje dáta. </w:t>
      </w:r>
    </w:p>
    <w:p w14:paraId="4EC2FA6F" w14:textId="77777777" w:rsidR="0053637F" w:rsidRDefault="0053637F" w:rsidP="00677EC2">
      <w:pPr>
        <w:pStyle w:val="Obrzok"/>
      </w:pPr>
      <w:r>
        <w:rPr>
          <w:noProof/>
        </w:rPr>
        <w:lastRenderedPageBreak/>
        <w:drawing>
          <wp:inline distT="0" distB="0" distL="0" distR="0" wp14:anchorId="04EC19BE" wp14:editId="6E739416">
            <wp:extent cx="4230477" cy="2644108"/>
            <wp:effectExtent l="0" t="0" r="0" b="0"/>
            <wp:docPr id="4" name="Obrázok 4"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stôl&#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1947" cy="2676277"/>
                    </a:xfrm>
                    <a:prstGeom prst="rect">
                      <a:avLst/>
                    </a:prstGeom>
                  </pic:spPr>
                </pic:pic>
              </a:graphicData>
            </a:graphic>
          </wp:inline>
        </w:drawing>
      </w:r>
    </w:p>
    <w:p w14:paraId="1295120F" w14:textId="731EF158" w:rsidR="0053637F" w:rsidRPr="004E486B" w:rsidRDefault="0053637F" w:rsidP="0053637F">
      <w:pPr>
        <w:pStyle w:val="Obrzok"/>
        <w:rPr>
          <w:b/>
          <w:bCs/>
        </w:rPr>
      </w:pPr>
      <w:bookmarkStart w:id="17" w:name="_Toc69468452"/>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1</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3</w:t>
      </w:r>
      <w:r w:rsidR="00E71CC7">
        <w:rPr>
          <w:b/>
          <w:bCs/>
        </w:rPr>
        <w:fldChar w:fldCharType="end"/>
      </w:r>
      <w:r w:rsidRPr="004E486B">
        <w:rPr>
          <w:b/>
          <w:bCs/>
        </w:rPr>
        <w:t xml:space="preserve"> Nástroj na evidenciu majetku Money S</w:t>
      </w:r>
      <w:r w:rsidR="003E312A" w:rsidRPr="004E486B">
        <w:rPr>
          <w:b/>
          <w:bCs/>
        </w:rPr>
        <w:t>3</w:t>
      </w:r>
      <w:bookmarkEnd w:id="17"/>
    </w:p>
    <w:p w14:paraId="17CD7C90" w14:textId="413058F5" w:rsidR="0053637F" w:rsidRDefault="0053637F" w:rsidP="00B16D4D"/>
    <w:p w14:paraId="76D19521" w14:textId="0A5BBDCF" w:rsidR="0053637F" w:rsidRDefault="003E312A" w:rsidP="00B16D4D">
      <w:r>
        <w:t>Slabou stránkou tohto nástroj</w:t>
      </w:r>
      <w:r w:rsidR="00677EC2">
        <w:t>a</w:t>
      </w:r>
      <w:r>
        <w:t xml:space="preserve"> je menej intuitívne užívateľské rozhranie, ktoré môže na prvý pohľad pôsobiť zastarane. </w:t>
      </w:r>
      <w:r w:rsidR="009F2871">
        <w:t>Na záver treba ešte podotknúť</w:t>
      </w:r>
      <w:r w:rsidR="003A5192">
        <w:t>,</w:t>
      </w:r>
      <w:r w:rsidR="009F2871">
        <w:t xml:space="preserve"> že Money S3</w:t>
      </w:r>
      <w:r>
        <w:t xml:space="preserve"> vyžaduje stiahnutie softvéru do počítača </w:t>
      </w:r>
      <w:r w:rsidR="001064E3">
        <w:t xml:space="preserve">čo </w:t>
      </w:r>
      <w:r w:rsidR="00960FC8">
        <w:t xml:space="preserve">obmedzuje voľnosť v použití ľubovoľnej platformy. </w:t>
      </w:r>
    </w:p>
    <w:p w14:paraId="4FFE6403" w14:textId="49712AC5" w:rsidR="001E0C3B" w:rsidRDefault="001E0C3B" w:rsidP="001E0C3B">
      <w:pPr>
        <w:pStyle w:val="Nadpis2"/>
      </w:pPr>
      <w:bookmarkStart w:id="18" w:name="_Toc71037154"/>
      <w:r>
        <w:t>Analýza správy majetku v prostredí UNIZA</w:t>
      </w:r>
      <w:bookmarkEnd w:id="18"/>
    </w:p>
    <w:p w14:paraId="36EB0387" w14:textId="0B037C80" w:rsidR="00032EF4" w:rsidRDefault="001E0C3B" w:rsidP="00677EC2">
      <w:r>
        <w:t xml:space="preserve">Žilinská univerzita sa radí k najväčším študentským inštitúciám na Slovensku a preto </w:t>
      </w:r>
      <w:r w:rsidR="006350AC">
        <w:t xml:space="preserve">je zrejmé, že disponuje veľkým množstvom majetku. Či už sa jedná o výbavu učební, prednáškových sál alebo iných priestorov školy, je potrebné viesť záznamy o každom existujúcom </w:t>
      </w:r>
      <w:r w:rsidR="00F061FC">
        <w:t xml:space="preserve">predmete ktorý sa v priestoroch nachádza alebo o každom, ktorý je zakúpený a následne do priestorov </w:t>
      </w:r>
      <w:r w:rsidR="00AE1A24">
        <w:t>priradený</w:t>
      </w:r>
      <w:r w:rsidR="006350AC">
        <w:t xml:space="preserve">. </w:t>
      </w:r>
      <w:r w:rsidR="00FC6A26">
        <w:t>Celá univerzita má hierarchickú štruktúru, ktorá je zložená z viacerých fakúlt.</w:t>
      </w:r>
      <w:r w:rsidR="00032EF4">
        <w:t xml:space="preserve"> Tie sú ďalej členené na katedry.</w:t>
      </w:r>
      <w:r w:rsidR="00FC6A26">
        <w:t xml:space="preserve"> </w:t>
      </w:r>
      <w:r w:rsidR="00032EF4">
        <w:t xml:space="preserve">V súčasnosti neexistuje žiaden ucelený systém, ktorý by otázku správy majetku v rámci školy riešil čo celú evidenciu sťažuje. </w:t>
      </w:r>
    </w:p>
    <w:p w14:paraId="1CD05DB9" w14:textId="1AC3E82C" w:rsidR="001E0C3B" w:rsidRDefault="009B039D" w:rsidP="00032EF4">
      <w:pPr>
        <w:pStyle w:val="Nadpis2"/>
      </w:pPr>
      <w:bookmarkStart w:id="19" w:name="_Toc71037155"/>
      <w:r>
        <w:t xml:space="preserve">Záver získaný </w:t>
      </w:r>
      <w:r w:rsidR="000640CA">
        <w:t>anal</w:t>
      </w:r>
      <w:r w:rsidR="003163B4">
        <w:t>ýzou</w:t>
      </w:r>
      <w:bookmarkEnd w:id="19"/>
    </w:p>
    <w:p w14:paraId="0D937391" w14:textId="686DE166" w:rsidR="007E569A" w:rsidRDefault="00924ECD" w:rsidP="007E569A">
      <w:r>
        <w:t>Po podrobnom vykonaní analýzy, dôslednom preskúmaní aktuálneho stavu a </w:t>
      </w:r>
      <w:r w:rsidR="00A74296">
        <w:t>zistení</w:t>
      </w:r>
      <w:r>
        <w:t xml:space="preserve">, že Žilinská univerzita nedisponuje žiadnym podobným systémom sme dospeli k záveru, že má zmysel takýto softvér vytvoriť. Pri vývoji sme sa snažili vyhýbať </w:t>
      </w:r>
      <w:r w:rsidR="007E569A">
        <w:t xml:space="preserve">nedostatkom existujúcich nástrojov pričom sme sa snažili dbať na jednoduchosť </w:t>
      </w:r>
      <w:r w:rsidR="007E569A">
        <w:lastRenderedPageBreak/>
        <w:t xml:space="preserve">používania. Otázka správy majetku so sebou prináša okrem iného aj potrebu zabezpečiť zdieľané dáta v systéme. Každý užívateľ má svoju rolu, na základe ktorej má prístup k funkciám systému. Hierarchická štruktúra vyžaduje aj rolu administrátora, ktorý je správcom celého systému. Jeho úlohou je vytvoriť štruktúru organizácie a zadefinovať kategórie predmetov. Následne má administrátor možnosť prerozdeliť užívateľom prístup k správe lokalít a spraviť z nich tak správcov daných lokalít. Pri návrhu sme sa snažili dbať na nezávislosť užívateľskej platformy a chceli sme aby boli všetky funkcie dostupné zadarmo bez potreby dodatočného zakúpenia licencie. </w:t>
      </w:r>
    </w:p>
    <w:p w14:paraId="468320AE" w14:textId="6CC53B98" w:rsidR="00032EF4" w:rsidRDefault="00032EF4" w:rsidP="00924ECD"/>
    <w:p w14:paraId="4759F4F0" w14:textId="6116874F" w:rsidR="003F5277" w:rsidRDefault="003F5277" w:rsidP="001E0C3B">
      <w:pPr>
        <w:ind w:firstLine="0"/>
      </w:pPr>
    </w:p>
    <w:p w14:paraId="6D4152C6" w14:textId="77777777" w:rsidR="00F8117D" w:rsidRPr="00F8117D" w:rsidRDefault="00F8117D" w:rsidP="00831156">
      <w:pPr>
        <w:ind w:firstLine="0"/>
      </w:pPr>
    </w:p>
    <w:p w14:paraId="71162A34" w14:textId="7F83CDAD" w:rsidR="00EA15B0" w:rsidRPr="00EA15B0" w:rsidRDefault="00EA15B0" w:rsidP="00EA15B0"/>
    <w:p w14:paraId="3F60A9F4" w14:textId="77777777" w:rsidR="008B6EFA" w:rsidRPr="008B6EFA" w:rsidRDefault="008B6EFA" w:rsidP="008B6EFA"/>
    <w:p w14:paraId="7A64DBEA" w14:textId="7072AE10" w:rsidR="009B5C52" w:rsidRPr="00180BD3" w:rsidRDefault="00A001F3" w:rsidP="00492D1B">
      <w:pPr>
        <w:pStyle w:val="Nadpis1"/>
      </w:pPr>
      <w:bookmarkStart w:id="20" w:name="_Toc71037156"/>
      <w:r>
        <w:lastRenderedPageBreak/>
        <w:t>Požiadavky na systém</w:t>
      </w:r>
      <w:bookmarkEnd w:id="20"/>
    </w:p>
    <w:p w14:paraId="51B2A635" w14:textId="6D8CDBC2" w:rsidR="00EF1301" w:rsidRDefault="00EF1301" w:rsidP="00EF1301">
      <w:pPr>
        <w:pStyle w:val="Nadpis2"/>
      </w:pPr>
      <w:bookmarkStart w:id="21" w:name="_Toc71037157"/>
      <w:r>
        <w:t>Všeobecné požiadavky</w:t>
      </w:r>
      <w:bookmarkEnd w:id="21"/>
    </w:p>
    <w:p w14:paraId="0C7E2CF5" w14:textId="1E9EF3EE" w:rsidR="00EF1301" w:rsidRDefault="00EF1301" w:rsidP="00FF441E">
      <w:r>
        <w:t xml:space="preserve">Pri skúmaní problematiky sme zisťovali akú funkčnosť by novo vytvorený systém mal spĺňať. V systéme nesmie chýbať možnosť zadefinovať základnú štruktúru, nad ktorou bude mať administrátor plnú kontrolu. Menším celkom hierarchickej štruktúry sa bude dať následne priradiť správcov, ktorí ich budú mať na starosti. O predmetoch sa musí viesť história, ktorá zaznamenáva celý priebeh vývoja každej zmeny. Predmety v systéme sa musia deliť na voľne dostupné, </w:t>
      </w:r>
      <w:r w:rsidR="00250043">
        <w:t>tie</w:t>
      </w:r>
      <w:r>
        <w:t xml:space="preserve"> ktoré sú priradené do existujúcej lokality, vyradené alebo úplne zmazané.</w:t>
      </w:r>
    </w:p>
    <w:p w14:paraId="5BEC6F8A" w14:textId="77777777" w:rsidR="00A76A12" w:rsidRDefault="00A76A12" w:rsidP="00A76A12">
      <w:pPr>
        <w:pStyle w:val="Obrzok"/>
      </w:pPr>
      <w:r>
        <w:rPr>
          <w:noProof/>
        </w:rPr>
        <w:drawing>
          <wp:inline distT="0" distB="0" distL="0" distR="0" wp14:anchorId="7B90392B" wp14:editId="66EE2DA4">
            <wp:extent cx="3225342" cy="274412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6537" cy="2762160"/>
                    </a:xfrm>
                    <a:prstGeom prst="rect">
                      <a:avLst/>
                    </a:prstGeom>
                  </pic:spPr>
                </pic:pic>
              </a:graphicData>
            </a:graphic>
          </wp:inline>
        </w:drawing>
      </w:r>
    </w:p>
    <w:p w14:paraId="5300ACA7" w14:textId="5AF5DEB2" w:rsidR="00A76A12" w:rsidRPr="005D5448" w:rsidRDefault="00A76A12" w:rsidP="005D5448">
      <w:pPr>
        <w:pStyle w:val="Obrzok"/>
        <w:rPr>
          <w:b/>
          <w:bCs/>
        </w:rPr>
      </w:pPr>
      <w:bookmarkStart w:id="22" w:name="_Toc69468453"/>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2</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1</w:t>
      </w:r>
      <w:r w:rsidR="00E71CC7">
        <w:rPr>
          <w:b/>
          <w:bCs/>
        </w:rPr>
        <w:fldChar w:fldCharType="end"/>
      </w:r>
      <w:r w:rsidRPr="004E486B">
        <w:rPr>
          <w:b/>
          <w:bCs/>
        </w:rPr>
        <w:t xml:space="preserve"> Diagram základných prípadov použitia</w:t>
      </w:r>
      <w:bookmarkEnd w:id="22"/>
    </w:p>
    <w:p w14:paraId="2394C5E7" w14:textId="36060072" w:rsidR="00035C15" w:rsidRDefault="0003482F" w:rsidP="00035C15">
      <w:pPr>
        <w:pStyle w:val="Nadpis2"/>
      </w:pPr>
      <w:bookmarkStart w:id="23" w:name="_Toc71037158"/>
      <w:r>
        <w:t>Bezpečnosť</w:t>
      </w:r>
      <w:bookmarkEnd w:id="23"/>
    </w:p>
    <w:p w14:paraId="29EEFE66" w14:textId="243B1140" w:rsidR="00035C15" w:rsidRDefault="00A001F3" w:rsidP="000A0E04">
      <w:r>
        <w:t xml:space="preserve">Užívateľovi by malo byť poskytnuté konto, ktoré </w:t>
      </w:r>
      <w:r w:rsidR="006C406B">
        <w:t xml:space="preserve">si </w:t>
      </w:r>
      <w:r>
        <w:t xml:space="preserve">má možnosť vytvoriť pomocou registračného formulára a prístup do systému by mal byť následne dostupný skrz prihlasovací formulár. </w:t>
      </w:r>
      <w:r w:rsidR="00035C15">
        <w:t>Heslo zadané pri registrácií musí byť zakódované podľa dnešných štandardov a bezpečne uložené v</w:t>
      </w:r>
      <w:r w:rsidR="009621B1">
        <w:t> </w:t>
      </w:r>
      <w:r w:rsidR="00035C15">
        <w:t>databáze</w:t>
      </w:r>
      <w:r w:rsidR="009621B1">
        <w:t xml:space="preserve"> rovnako ako všetky údaje, ktoré sú pri registrácií zadané.</w:t>
      </w:r>
    </w:p>
    <w:p w14:paraId="0D4DF6FD" w14:textId="28202B2A" w:rsidR="00B506C4" w:rsidRDefault="004B42E0" w:rsidP="004B42E0">
      <w:pPr>
        <w:pStyle w:val="Nadpis2"/>
      </w:pPr>
      <w:bookmarkStart w:id="24" w:name="_Toc71037159"/>
      <w:r>
        <w:lastRenderedPageBreak/>
        <w:t>Užívateľské rozhranie</w:t>
      </w:r>
      <w:bookmarkEnd w:id="24"/>
    </w:p>
    <w:p w14:paraId="4179E66C" w14:textId="716E0EDA" w:rsidR="004B42E0" w:rsidRPr="004B42E0" w:rsidRDefault="00C37858" w:rsidP="003509DC">
      <w:r>
        <w:t>Ako sme si všimli už pri práci s pozorovanými nástrojmi základom je jednoduché rozhranie a prístup do systému bez nutnosti dodatočného sťahovania softvéru.</w:t>
      </w:r>
      <w:r w:rsidR="00EF43B3">
        <w:t xml:space="preserve"> V nástroji by sa nemali nachádzať žiadne rušivé prvky, či už vo forme reklám a</w:t>
      </w:r>
      <w:r w:rsidR="00A22BC8">
        <w:t> podobne.</w:t>
      </w:r>
      <w:r w:rsidR="00EB7686">
        <w:t xml:space="preserve"> Používateľa by po prihlásení mala privítať úvodná </w:t>
      </w:r>
      <w:r w:rsidR="00851174">
        <w:t xml:space="preserve">domovská </w:t>
      </w:r>
      <w:r w:rsidR="00EB7686">
        <w:t>stránka s prehľadnými údajmi o systéme.</w:t>
      </w:r>
      <w:r w:rsidR="009F65C3">
        <w:t xml:space="preserve"> </w:t>
      </w:r>
      <w:r w:rsidR="00F86E67">
        <w:t xml:space="preserve">Keďže sa v systéme vyskytujú dva druhy </w:t>
      </w:r>
      <w:r w:rsidR="007B0AEC">
        <w:t>užívateľov</w:t>
      </w:r>
      <w:r w:rsidR="00F86E67">
        <w:t>, kde jeden má na starosti správu celého systému a druhý len správu lokalít, ktoré mu boli pridelené je nutné zadefinovať rolu administrátora a</w:t>
      </w:r>
      <w:r w:rsidR="00732A85">
        <w:t xml:space="preserve"> </w:t>
      </w:r>
      <w:r w:rsidR="00F86E67">
        <w:t xml:space="preserve">správcu. </w:t>
      </w:r>
      <w:r w:rsidR="00AA1447">
        <w:t>Vzhľadom na rozličnosť ich úloh sa bude líšiť aj ich rozhranie.</w:t>
      </w:r>
    </w:p>
    <w:p w14:paraId="2A36E895" w14:textId="77777777" w:rsidR="007C3F4E" w:rsidRDefault="007C3F4E" w:rsidP="002417E1">
      <w:pPr>
        <w:pStyle w:val="Obrzok"/>
      </w:pPr>
    </w:p>
    <w:p w14:paraId="2F6EC8A7" w14:textId="3124EF8F" w:rsidR="006B6B8C" w:rsidRDefault="006B6B8C" w:rsidP="007C3F4E">
      <w:pPr>
        <w:pStyle w:val="Nadpis3"/>
      </w:pPr>
      <w:bookmarkStart w:id="25" w:name="_Toc71037160"/>
      <w:r>
        <w:t>Administrátorské rozhranie</w:t>
      </w:r>
      <w:bookmarkEnd w:id="25"/>
    </w:p>
    <w:p w14:paraId="70685C51" w14:textId="3852670D" w:rsidR="007C3F4E" w:rsidRDefault="006B6B8C" w:rsidP="007C3F4E">
      <w:r>
        <w:t>Ako už bolo spomenuté správu celého systému má na starosti Administrátor. Ten by mal vedieť vkladať resp. importovať predmety do systému. Tento proces musí zahŕňať aj vkladanie väčšieho množstva dát naraz.</w:t>
      </w:r>
      <w:r w:rsidR="00573189">
        <w:t xml:space="preserve"> Najčastejší spôsob takéhoto hromadného vkladani</w:t>
      </w:r>
      <w:r w:rsidR="00541997">
        <w:t>a</w:t>
      </w:r>
      <w:r w:rsidR="00573189">
        <w:t xml:space="preserve"> je pomocou </w:t>
      </w:r>
      <w:proofErr w:type="spellStart"/>
      <w:r w:rsidR="00573189">
        <w:t>csv</w:t>
      </w:r>
      <w:proofErr w:type="spellEnd"/>
      <w:r w:rsidR="00573189">
        <w:t xml:space="preserve"> súborov, ktorých štruktúra sa vopred zadefinuje.</w:t>
      </w:r>
      <w:r>
        <w:t xml:space="preserve"> Predmety spadajú pod kategórie, ktorých vytváranie</w:t>
      </w:r>
      <w:r w:rsidR="001E7B15">
        <w:t xml:space="preserve"> </w:t>
      </w:r>
      <w:r>
        <w:t xml:space="preserve">a správu má mať na starosti taktiež administrátor. </w:t>
      </w:r>
      <w:r w:rsidR="001E7B15">
        <w:t>Okrem iného by a</w:t>
      </w:r>
      <w:r w:rsidR="00FA79F4">
        <w:t xml:space="preserve">ko najvyšší správca </w:t>
      </w:r>
      <w:r>
        <w:t xml:space="preserve">mal byť schopný tie najdôležitejšie </w:t>
      </w:r>
      <w:r w:rsidR="00FA79F4">
        <w:t xml:space="preserve">údaje a štatistiky systému </w:t>
      </w:r>
      <w:r>
        <w:t>zobraziť v prehľadných štatistikách</w:t>
      </w:r>
      <w:r w:rsidR="00DA56D1">
        <w:t>,</w:t>
      </w:r>
      <w:r>
        <w:t xml:space="preserve"> prípadne si ich vygenerovať vo forme PDF súboru.</w:t>
      </w:r>
      <w:r w:rsidR="008C3FB0">
        <w:t xml:space="preserve"> Štatistiky by mali zahŕňať celkový počet predmetov, počet spravovaných lokalít či ukazovateľ všetkých užívateľov</w:t>
      </w:r>
      <w:r w:rsidR="00B973A5">
        <w:t>.</w:t>
      </w:r>
    </w:p>
    <w:p w14:paraId="66B1B61F" w14:textId="77777777" w:rsidR="007C3F4E" w:rsidRPr="006B6B8C" w:rsidRDefault="007C3F4E" w:rsidP="007C3F4E"/>
    <w:p w14:paraId="3F970B28" w14:textId="778E822D" w:rsidR="006B6B8C" w:rsidRPr="006B6B8C" w:rsidRDefault="006B6B8C" w:rsidP="007C3F4E">
      <w:pPr>
        <w:pStyle w:val="Nadpis3"/>
      </w:pPr>
      <w:bookmarkStart w:id="26" w:name="_Toc71037161"/>
      <w:r>
        <w:t>Správcovské rozhranie</w:t>
      </w:r>
      <w:bookmarkEnd w:id="26"/>
    </w:p>
    <w:p w14:paraId="2B32CE25" w14:textId="2CD9CD55" w:rsidR="006B6B8C" w:rsidRPr="008371C3" w:rsidRDefault="00A001F3" w:rsidP="00725DC9">
      <w:pPr>
        <w:ind w:firstLine="0"/>
      </w:pPr>
      <w:r>
        <w:t xml:space="preserve">Správcovia by mali mať možnosť priradiť akýkoľvek voľne dostupný predmet do lokality, ktorú spravuje alebo naopak ho z nej odstrániť. Pri vyradení predmetu má mať možnosť napísať doplňujúce údaje s dôvodom vyradenia. </w:t>
      </w:r>
      <w:r w:rsidR="00D46396">
        <w:t>Každému správcovi má byť taktiež poskytnutý podrobnejší pohľad na svoje vlastné štatistiky a taktiež si má vedieť zobraziť</w:t>
      </w:r>
      <w:r w:rsidR="00742893">
        <w:t xml:space="preserve"> detail voľn</w:t>
      </w:r>
      <w:r w:rsidR="00E53CAE">
        <w:t>é</w:t>
      </w:r>
      <w:r w:rsidR="00742893">
        <w:t>ho, vyradeného či zmazaného predmetu.</w:t>
      </w:r>
    </w:p>
    <w:p w14:paraId="6247D478" w14:textId="07F14252" w:rsidR="00AF309E" w:rsidRDefault="00AF309E" w:rsidP="00AF309E">
      <w:pPr>
        <w:pStyle w:val="Obrzok"/>
      </w:pPr>
    </w:p>
    <w:p w14:paraId="661A62A9" w14:textId="68FF86FC" w:rsidR="00BE45E9" w:rsidRDefault="008B0FD3">
      <w:pPr>
        <w:pStyle w:val="Nadpis1"/>
      </w:pPr>
      <w:bookmarkStart w:id="27" w:name="_Toc71037162"/>
      <w:r>
        <w:lastRenderedPageBreak/>
        <w:t>Výber programovacieho jazyka</w:t>
      </w:r>
      <w:bookmarkEnd w:id="27"/>
    </w:p>
    <w:p w14:paraId="1B805249" w14:textId="2F18CD4D" w:rsidR="00CC6F66" w:rsidRDefault="00CC6F66" w:rsidP="00CC6F66">
      <w:r>
        <w:t>Ako vieme, programovacie jazyky slúžia na opis objektov a ich vlastností. Pri tomto výbere sme brali do úvahy</w:t>
      </w:r>
      <w:r w:rsidR="00CE3D07">
        <w:t xml:space="preserve">, </w:t>
      </w:r>
      <w:r>
        <w:t xml:space="preserve">ktoré programovacie jazyky budú najviac vhodné </w:t>
      </w:r>
      <w:r w:rsidR="00CE3D07">
        <w:t xml:space="preserve">na opis nášho systému. </w:t>
      </w:r>
      <w:r w:rsidR="00C1533F">
        <w:t xml:space="preserve">Zohľadňovali sme predovšetkým aktuálnosť daného programovacieho jazyka a schopnosť </w:t>
      </w:r>
      <w:r w:rsidR="007A0307">
        <w:t>splniť požiadavky na systém</w:t>
      </w:r>
      <w:r w:rsidR="00C1533F">
        <w:t xml:space="preserve">. </w:t>
      </w:r>
      <w:r w:rsidR="00CE3D07">
        <w:t>Keďže náš systém vyžaduje webové rozhranie, rozhodli sme sa pre jazyk PHP, ktorý má širokú históriu používania. S týmto jazykom sme mali dokonca aj predchádzajúce skúsenosti pri vývoji iných webových stránok, čo nás vo výbere utvrdilo.</w:t>
      </w:r>
      <w:r w:rsidR="003509DC">
        <w:t xml:space="preserve"> Navyše je PHP jazyk veľmi flexibilný a jednoduchý na používanie. Disponuje širokou dokumentáciou a veľkými komunitami používateľov na programátorských fórach.</w:t>
      </w:r>
      <w:r w:rsidR="00622723">
        <w:t xml:space="preserve"> O vizuálnu stránku sme sa postarali značkovacím jazykom HTML. Ten sme doplnili o jazyk CSS, ktorý slúži na</w:t>
      </w:r>
      <w:r w:rsidR="00747578">
        <w:t xml:space="preserve"> rozšírenie a formátovanie</w:t>
      </w:r>
      <w:r w:rsidR="00622723">
        <w:t xml:space="preserve"> HTML elementov.</w:t>
      </w:r>
    </w:p>
    <w:p w14:paraId="258A2EFA" w14:textId="4A0BF64F" w:rsidR="00622723" w:rsidRDefault="00622723" w:rsidP="00622723">
      <w:pPr>
        <w:ind w:firstLine="0"/>
      </w:pPr>
      <w:r>
        <w:t xml:space="preserve">Na dosiahnutie toho aby bola naša stránka interaktívna sme použili skriptovací programovací jazyk </w:t>
      </w:r>
      <w:r w:rsidR="00862852">
        <w:t>J</w:t>
      </w:r>
      <w:r>
        <w:t>avascript.</w:t>
      </w:r>
    </w:p>
    <w:p w14:paraId="1335D505" w14:textId="26429276" w:rsidR="00622723" w:rsidRDefault="00622723" w:rsidP="004A64FD">
      <w:pPr>
        <w:pStyle w:val="Nadpis2"/>
      </w:pPr>
      <w:bookmarkStart w:id="28" w:name="_Toc71037163"/>
      <w:r>
        <w:t>PHP</w:t>
      </w:r>
      <w:bookmarkEnd w:id="28"/>
    </w:p>
    <w:p w14:paraId="335A8A85" w14:textId="0FDB92C4" w:rsidR="00833DD8" w:rsidRDefault="00560125" w:rsidP="00083C19">
      <w:r>
        <w:t xml:space="preserve">Čo sa týka jazyka PHP, rozhodli sme sa pre verziu 7.4, ktorá sa aktuálne radí k najnovším stabilným verziám </w:t>
      </w:r>
      <w:r w:rsidR="00A7396F">
        <w:t xml:space="preserve">tohto jazyka. </w:t>
      </w:r>
      <w:r w:rsidR="004A3EB9">
        <w:t xml:space="preserve">Oproti predošlým verziám poskytuje hneď niekoľko nových </w:t>
      </w:r>
      <w:r w:rsidR="00123CE4">
        <w:t xml:space="preserve">vylepšení a možností. Verzia 7.4 je prvou verziou jazyka PHP, ktorá podporuje </w:t>
      </w:r>
      <w:r w:rsidR="00D65846">
        <w:t>typy atribútov.</w:t>
      </w:r>
      <w:r w:rsidR="00833DD8" w:rsidRPr="00833DD8">
        <w:rPr>
          <w:noProof/>
        </w:rPr>
        <w:t xml:space="preserve"> </w:t>
      </w:r>
    </w:p>
    <w:p w14:paraId="76AEB9A6" w14:textId="77777777" w:rsidR="00833DD8" w:rsidRDefault="00833DD8" w:rsidP="00833DD8">
      <w:pPr>
        <w:pStyle w:val="Obrzok"/>
      </w:pPr>
      <w:r>
        <w:rPr>
          <w:noProof/>
          <w:lang w:val="en-US"/>
        </w:rPr>
        <w:drawing>
          <wp:inline distT="0" distB="0" distL="0" distR="0" wp14:anchorId="3857CF32" wp14:editId="2D1B3AFB">
            <wp:extent cx="2381353" cy="131121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7801" cy="1358815"/>
                    </a:xfrm>
                    <a:prstGeom prst="rect">
                      <a:avLst/>
                    </a:prstGeom>
                  </pic:spPr>
                </pic:pic>
              </a:graphicData>
            </a:graphic>
          </wp:inline>
        </w:drawing>
      </w:r>
    </w:p>
    <w:p w14:paraId="48C863B7" w14:textId="5A0AD173" w:rsidR="00083C19" w:rsidRPr="004E486B" w:rsidRDefault="00833DD8" w:rsidP="00083C19">
      <w:pPr>
        <w:pStyle w:val="Obrzok"/>
        <w:rPr>
          <w:b/>
          <w:bCs/>
        </w:rPr>
      </w:pPr>
      <w:bookmarkStart w:id="29" w:name="_Toc69468454"/>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3</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1</w:t>
      </w:r>
      <w:r w:rsidR="00E71CC7">
        <w:rPr>
          <w:b/>
          <w:bCs/>
        </w:rPr>
        <w:fldChar w:fldCharType="end"/>
      </w:r>
      <w:r w:rsidRPr="004E486B">
        <w:rPr>
          <w:b/>
          <w:bCs/>
        </w:rPr>
        <w:t xml:space="preserve"> Typová deklarácia v jazyku PHP</w:t>
      </w:r>
      <w:bookmarkStart w:id="30" w:name="_Toc434923885"/>
      <w:bookmarkEnd w:id="29"/>
    </w:p>
    <w:p w14:paraId="47542EEC" w14:textId="14BE72BF" w:rsidR="00083C19" w:rsidRDefault="00083C19" w:rsidP="004873B1">
      <w:pPr>
        <w:ind w:firstLine="0"/>
      </w:pPr>
    </w:p>
    <w:p w14:paraId="6944C10E" w14:textId="7B83D809" w:rsidR="004873B1" w:rsidRDefault="004873B1" w:rsidP="004873B1">
      <w:pPr>
        <w:ind w:firstLine="0"/>
      </w:pPr>
      <w:r>
        <w:t xml:space="preserve">Tento príklad hovorí o tom, že atribúty triedy </w:t>
      </w:r>
      <w:r w:rsidRPr="004873B1">
        <w:rPr>
          <w:i/>
          <w:iCs/>
        </w:rPr>
        <w:t>Uzivatel</w:t>
      </w:r>
      <w:r>
        <w:t xml:space="preserve"> sú typovo viazané. </w:t>
      </w:r>
      <w:r w:rsidR="00ED4D3C">
        <w:t>A</w:t>
      </w:r>
      <w:r>
        <w:t>tribút id môže nadobúdať</w:t>
      </w:r>
      <w:r w:rsidR="00ED4D3C">
        <w:t xml:space="preserve"> teda</w:t>
      </w:r>
      <w:r>
        <w:t xml:space="preserve"> len číselné hodnoty a atribút meno len hodnoty typu string.</w:t>
      </w:r>
      <w:r w:rsidR="00ED4D3C">
        <w:t xml:space="preserve"> </w:t>
      </w:r>
      <w:r w:rsidR="00EE65D8">
        <w:t xml:space="preserve">Vďaka kompatibilite s predchádzajúcimi verziami jazyka PHP je však stále možnosť použiť slabé </w:t>
      </w:r>
      <w:r w:rsidR="00EE65D8">
        <w:lastRenderedPageBreak/>
        <w:t xml:space="preserve">typovanie, pri ktorom </w:t>
      </w:r>
      <w:r w:rsidR="00046052">
        <w:t xml:space="preserve">by </w:t>
      </w:r>
      <w:r w:rsidR="00643FE5">
        <w:t>atribúty</w:t>
      </w:r>
      <w:r w:rsidR="00046052">
        <w:t xml:space="preserve"> v tomto príklade</w:t>
      </w:r>
      <w:r w:rsidR="00643FE5">
        <w:t xml:space="preserve"> neboli viazané na </w:t>
      </w:r>
      <w:r w:rsidR="00D46D73">
        <w:t xml:space="preserve">žiadnu </w:t>
      </w:r>
      <w:r w:rsidR="00643FE5">
        <w:t>hodnotu</w:t>
      </w:r>
      <w:r w:rsidR="001752D6">
        <w:t xml:space="preserve"> čo prináša programátorovi široké možnosti využitia.</w:t>
      </w:r>
      <w:r w:rsidR="00C621C3">
        <w:t xml:space="preserve"> </w:t>
      </w:r>
    </w:p>
    <w:p w14:paraId="0C03BDFE" w14:textId="77777777" w:rsidR="00934168" w:rsidRDefault="00934168" w:rsidP="004873B1">
      <w:pPr>
        <w:ind w:firstLine="0"/>
      </w:pPr>
    </w:p>
    <w:p w14:paraId="0381434B" w14:textId="77777777" w:rsidR="00362E86" w:rsidRDefault="00362E86" w:rsidP="00362E86">
      <w:pPr>
        <w:pStyle w:val="Obrzok"/>
      </w:pPr>
      <w:r>
        <w:rPr>
          <w:noProof/>
        </w:rPr>
        <w:drawing>
          <wp:inline distT="0" distB="0" distL="0" distR="0" wp14:anchorId="37F8BCA1" wp14:editId="076ABB3C">
            <wp:extent cx="3577088" cy="1426845"/>
            <wp:effectExtent l="0" t="0" r="4445" b="0"/>
            <wp:docPr id="7" name="Obrázok 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3645" cy="1429461"/>
                    </a:xfrm>
                    <a:prstGeom prst="rect">
                      <a:avLst/>
                    </a:prstGeom>
                  </pic:spPr>
                </pic:pic>
              </a:graphicData>
            </a:graphic>
          </wp:inline>
        </w:drawing>
      </w:r>
    </w:p>
    <w:p w14:paraId="17F553D3" w14:textId="2CA36BB9" w:rsidR="00362E86" w:rsidRPr="004E486B" w:rsidRDefault="00362E86" w:rsidP="00362E86">
      <w:pPr>
        <w:pStyle w:val="Obrzok"/>
        <w:rPr>
          <w:b/>
          <w:bCs/>
        </w:rPr>
      </w:pPr>
      <w:bookmarkStart w:id="31" w:name="_Toc69468455"/>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3</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2</w:t>
      </w:r>
      <w:r w:rsidR="00E71CC7">
        <w:rPr>
          <w:b/>
          <w:bCs/>
        </w:rPr>
        <w:fldChar w:fldCharType="end"/>
      </w:r>
      <w:r w:rsidRPr="004E486B">
        <w:rPr>
          <w:b/>
          <w:bCs/>
        </w:rPr>
        <w:t xml:space="preserve"> Arrow funkcia v jazyku PHP</w:t>
      </w:r>
      <w:bookmarkEnd w:id="31"/>
    </w:p>
    <w:p w14:paraId="1714460C" w14:textId="77777777" w:rsidR="00E86075" w:rsidRDefault="00E86075" w:rsidP="00362E86">
      <w:pPr>
        <w:pStyle w:val="Obrzok"/>
      </w:pPr>
    </w:p>
    <w:p w14:paraId="14835530" w14:textId="0D67BD60" w:rsidR="00D540AB" w:rsidRPr="00D540AB" w:rsidRDefault="00934168" w:rsidP="00D540AB">
      <w:pPr>
        <w:ind w:firstLine="0"/>
      </w:pPr>
      <w:r>
        <w:t xml:space="preserve">Ďalšou novinkou tejto verzie sú arrow funkcie, ktoré sú </w:t>
      </w:r>
      <w:r w:rsidR="00F27F5E">
        <w:t>najčastejšie</w:t>
      </w:r>
      <w:r>
        <w:t xml:space="preserve"> využívané pri anonymných funkciách.</w:t>
      </w:r>
      <w:r w:rsidR="00133F6C">
        <w:t xml:space="preserve"> Poskytujú skrátenú syntax </w:t>
      </w:r>
      <w:r w:rsidR="00657AC2">
        <w:t>pre</w:t>
      </w:r>
      <w:r w:rsidR="00133F6C">
        <w:t xml:space="preserve"> zapísanie implicitných funkcií</w:t>
      </w:r>
      <w:r w:rsidR="00B607FA">
        <w:t>.</w:t>
      </w:r>
      <w:r w:rsidR="002929CA">
        <w:t xml:space="preserve"> Príklad zobrazuje použitie funkcie array_map, ktorá aplikuje spätné volania na prvky poľa. Tie sú vynásobené vopred definovanou konštantou. </w:t>
      </w:r>
    </w:p>
    <w:p w14:paraId="69521A6E" w14:textId="4AAD3845" w:rsidR="000A198E" w:rsidRDefault="003334A2" w:rsidP="007C56EB">
      <w:pPr>
        <w:pStyle w:val="Nadpis2"/>
        <w:rPr>
          <w:lang w:val="en-US"/>
        </w:rPr>
      </w:pPr>
      <w:bookmarkStart w:id="32" w:name="_Toc71037164"/>
      <w:r>
        <w:rPr>
          <w:lang w:val="en-US"/>
        </w:rPr>
        <w:t>Javascript</w:t>
      </w:r>
      <w:bookmarkEnd w:id="32"/>
    </w:p>
    <w:p w14:paraId="72548A07" w14:textId="67751F83" w:rsidR="007C56EB" w:rsidRDefault="007C56EB" w:rsidP="00C357ED">
      <w:pPr>
        <w:ind w:firstLine="0"/>
      </w:pPr>
      <w:r>
        <w:t xml:space="preserve">Jazyk Javascript je skriptovacím jazykom, ktorý sme si vybrali z dôvodu aby sme </w:t>
      </w:r>
      <w:r w:rsidR="00C25201">
        <w:t>vytvorili interaktívnu stránku. Využíva zabudované objekty a objekty prehliadača čo prináša programátorovi mnohé možnosti jeho použitia.</w:t>
      </w:r>
      <w:r w:rsidR="00750418">
        <w:t xml:space="preserve"> </w:t>
      </w:r>
      <w:r w:rsidR="00123A63">
        <w:t>To</w:t>
      </w:r>
      <w:r w:rsidR="00C357ED">
        <w:t>, že sa zdrojový kód písaný v</w:t>
      </w:r>
      <w:r w:rsidR="00375383">
        <w:t xml:space="preserve"> tomto</w:t>
      </w:r>
      <w:r w:rsidR="00C357ED">
        <w:t> jazyku</w:t>
      </w:r>
      <w:r w:rsidR="00375383">
        <w:t xml:space="preserve"> </w:t>
      </w:r>
      <w:r w:rsidR="00C357ED">
        <w:t>vykonáva až v prehliadači, umožňuje napríklad zmenu obsahu</w:t>
      </w:r>
      <w:r w:rsidR="00F30619">
        <w:t xml:space="preserve"> </w:t>
      </w:r>
      <w:r w:rsidR="00C357ED">
        <w:t xml:space="preserve">bez nutnosti znovu načítania stránky. </w:t>
      </w:r>
    </w:p>
    <w:p w14:paraId="0451009A" w14:textId="0514D5CB" w:rsidR="00750418" w:rsidRPr="00A21EBA" w:rsidRDefault="00750418" w:rsidP="00750418">
      <w:pPr>
        <w:ind w:firstLine="0"/>
      </w:pPr>
      <w:r>
        <w:t>Čo sa týka nášho systému, Javascript bol skvelým pomocníkom pri tvorbe farebných animácií, pohyblivého menu či vykresľovaní štatistík vo forme koláčového alebo lineárneho grafu.</w:t>
      </w:r>
    </w:p>
    <w:p w14:paraId="7E147261" w14:textId="77777777" w:rsidR="000A198E" w:rsidRPr="000A198E" w:rsidRDefault="000A198E" w:rsidP="000A198E">
      <w:pPr>
        <w:rPr>
          <w:lang w:val="en-US"/>
        </w:rPr>
      </w:pPr>
    </w:p>
    <w:p w14:paraId="014E20AD" w14:textId="2D483B4E" w:rsidR="00D540AB" w:rsidRDefault="00D540AB" w:rsidP="00D540AB">
      <w:pPr>
        <w:rPr>
          <w:lang w:val="en-US"/>
        </w:rPr>
      </w:pPr>
    </w:p>
    <w:p w14:paraId="3CA70E03" w14:textId="26EE7EEA" w:rsidR="00D540AB" w:rsidRDefault="00D540AB" w:rsidP="004A64FD">
      <w:pPr>
        <w:pStyle w:val="Nadpis1"/>
      </w:pPr>
      <w:bookmarkStart w:id="33" w:name="_Toc71037165"/>
      <w:r w:rsidRPr="00D540AB">
        <w:lastRenderedPageBreak/>
        <w:t>Použité technológie</w:t>
      </w:r>
      <w:bookmarkEnd w:id="33"/>
      <w:r w:rsidRPr="00D540AB">
        <w:t xml:space="preserve"> </w:t>
      </w:r>
    </w:p>
    <w:p w14:paraId="26879D24" w14:textId="1EB20F89" w:rsidR="004A64FD" w:rsidRPr="004A64FD" w:rsidRDefault="00AC3C24" w:rsidP="004A64FD">
      <w:r>
        <w:t>Výsledný s</w:t>
      </w:r>
      <w:r w:rsidR="004A64FD">
        <w:t xml:space="preserve">ystém sa skladá z viacerých celkov. </w:t>
      </w:r>
      <w:r w:rsidR="00BD5CBA">
        <w:t xml:space="preserve">Pri </w:t>
      </w:r>
      <w:r w:rsidR="00C51707">
        <w:t>návrhu</w:t>
      </w:r>
      <w:r w:rsidR="00BD5CBA">
        <w:t xml:space="preserve"> sme zohľadňovali aj zapojenie externých knižníc, či iných </w:t>
      </w:r>
      <w:r>
        <w:t xml:space="preserve">pomocných nástrojov, ktoré by nám pomohli zjednodušiť </w:t>
      </w:r>
      <w:r w:rsidR="00FE7863">
        <w:t xml:space="preserve">celkový vývoj. Snažili sme sa </w:t>
      </w:r>
      <w:r w:rsidR="00A121BA">
        <w:t>vybrať tie, ktoré sú stabilné aktuálne a najviac používané.</w:t>
      </w:r>
      <w:r w:rsidR="006536DD">
        <w:t xml:space="preserve"> </w:t>
      </w:r>
    </w:p>
    <w:p w14:paraId="2C02AAF7" w14:textId="300AC0D4" w:rsidR="00BC32CA" w:rsidRDefault="00BC32CA" w:rsidP="004A64FD">
      <w:pPr>
        <w:pStyle w:val="Nadpis2"/>
      </w:pPr>
      <w:bookmarkStart w:id="34" w:name="_Toc71037166"/>
      <w:r>
        <w:t>Virtualizácia</w:t>
      </w:r>
      <w:bookmarkEnd w:id="34"/>
    </w:p>
    <w:p w14:paraId="4191EB2E" w14:textId="5E63B9C9" w:rsidR="00104101" w:rsidRDefault="002C761D" w:rsidP="00A53567">
      <w:r>
        <w:t xml:space="preserve">Existuje viacero techník virtualizácie. My sme si v našom prípade zvolili </w:t>
      </w:r>
      <w:r w:rsidRPr="00104101">
        <w:t>OS-level</w:t>
      </w:r>
      <w:r>
        <w:t xml:space="preserve"> virtualizáciu, v ktorej oddeľujeme  systémové zdroje</w:t>
      </w:r>
      <w:r w:rsidR="00D715C7">
        <w:t>.</w:t>
      </w:r>
    </w:p>
    <w:p w14:paraId="17BFCA50" w14:textId="77777777" w:rsidR="00A53567" w:rsidRDefault="00A53567" w:rsidP="00A53567"/>
    <w:p w14:paraId="2C59DD27" w14:textId="15F8159C" w:rsidR="00104101" w:rsidRDefault="00104101" w:rsidP="00104101">
      <w:pPr>
        <w:pStyle w:val="Nadpis3"/>
      </w:pPr>
      <w:bookmarkStart w:id="35" w:name="_Toc71037167"/>
      <w:r>
        <w:t>Docker</w:t>
      </w:r>
      <w:bookmarkEnd w:id="35"/>
    </w:p>
    <w:p w14:paraId="37E337D4" w14:textId="5CE92198" w:rsidR="007D022D" w:rsidRDefault="00104101" w:rsidP="007D022D">
      <w:r>
        <w:t>Docker sa radí k nástrojom, ktoré sprostredkovávajú virtualizáciu. Jeho obrovskou výhodou je multiplatformová nezávislosť</w:t>
      </w:r>
      <w:r w:rsidR="00B16C82">
        <w:t xml:space="preserve">. </w:t>
      </w:r>
      <w:r w:rsidR="00B942DA">
        <w:t>Okrem iného</w:t>
      </w:r>
      <w:r w:rsidR="00B16C82">
        <w:t xml:space="preserve"> ponúka jednoduché ovládanie pre správu kontajnerov.</w:t>
      </w:r>
      <w:r w:rsidR="00414168">
        <w:t xml:space="preserve"> </w:t>
      </w:r>
      <w:r w:rsidR="00BB52BC">
        <w:t>Kontajner</w:t>
      </w:r>
      <w:r w:rsidR="000A198E">
        <w:t>y</w:t>
      </w:r>
      <w:r w:rsidR="00414168">
        <w:t xml:space="preserve"> indikuj</w:t>
      </w:r>
      <w:r w:rsidR="00BB52BC">
        <w:t>ú</w:t>
      </w:r>
      <w:r w:rsidR="00414168">
        <w:t xml:space="preserve"> </w:t>
      </w:r>
      <w:r w:rsidR="00BB52BC">
        <w:t>nádoby</w:t>
      </w:r>
      <w:r w:rsidR="00414168">
        <w:t xml:space="preserve"> na prepravu tovaru. Znamená to teda, že kontajner</w:t>
      </w:r>
      <w:r w:rsidR="0050352C">
        <w:t>y</w:t>
      </w:r>
      <w:r w:rsidR="00414168">
        <w:t xml:space="preserve"> zapuzdria aplikáciu tak aby sa dala jednoducho prepraviť do iných systémov. </w:t>
      </w:r>
      <w:r w:rsidR="00774E03">
        <w:t>Ak</w:t>
      </w:r>
      <w:r w:rsidR="006E56CA">
        <w:t xml:space="preserve"> </w:t>
      </w:r>
      <w:r w:rsidR="00774E03">
        <w:t>však chceme</w:t>
      </w:r>
      <w:r w:rsidR="006E56CA">
        <w:t xml:space="preserve"> takýchto kontajnerov</w:t>
      </w:r>
      <w:r w:rsidR="00774E03">
        <w:t xml:space="preserve"> vytvoriť viacero naraz je </w:t>
      </w:r>
      <w:r w:rsidR="000A198E">
        <w:t>vhodné použiť</w:t>
      </w:r>
      <w:r w:rsidR="00774E03">
        <w:t xml:space="preserve"> Docker </w:t>
      </w:r>
      <w:proofErr w:type="spellStart"/>
      <w:r w:rsidR="00774E03">
        <w:t>Compose</w:t>
      </w:r>
      <w:proofErr w:type="spellEnd"/>
      <w:r w:rsidR="00774E03">
        <w:t xml:space="preserve">. </w:t>
      </w:r>
    </w:p>
    <w:p w14:paraId="5464DE39" w14:textId="0FE26970" w:rsidR="00A201B3" w:rsidRDefault="00321633" w:rsidP="00A63072">
      <w:pPr>
        <w:ind w:firstLine="0"/>
      </w:pPr>
      <w:r>
        <w:t xml:space="preserve">Nástroj </w:t>
      </w:r>
      <w:r w:rsidR="00774E03">
        <w:t xml:space="preserve">Docker </w:t>
      </w:r>
      <w:proofErr w:type="spellStart"/>
      <w:r w:rsidR="00774E03">
        <w:t>Compose</w:t>
      </w:r>
      <w:proofErr w:type="spellEnd"/>
      <w:r w:rsidR="00774E03">
        <w:t xml:space="preserve"> nám </w:t>
      </w:r>
      <w:r w:rsidR="00D350FA">
        <w:t>dáva</w:t>
      </w:r>
      <w:r w:rsidR="00774E03">
        <w:t xml:space="preserve"> možnosť </w:t>
      </w:r>
      <w:r w:rsidR="004D4502">
        <w:t xml:space="preserve">pomocou jedného príkazu spustiť viacero pripravených kontajnerov. </w:t>
      </w:r>
      <w:r w:rsidR="00192259">
        <w:t>Dá sa</w:t>
      </w:r>
      <w:r w:rsidR="00A63072">
        <w:t xml:space="preserve"> tak spraviť vytvorením </w:t>
      </w:r>
      <w:proofErr w:type="spellStart"/>
      <w:r w:rsidR="00A63072">
        <w:t>yaml</w:t>
      </w:r>
      <w:proofErr w:type="spellEnd"/>
      <w:r w:rsidR="00A63072">
        <w:t xml:space="preserve"> súboru, ktorý má svoju </w:t>
      </w:r>
      <w:r w:rsidR="0047541C">
        <w:t xml:space="preserve">konkrétnu </w:t>
      </w:r>
      <w:r w:rsidR="00A63072">
        <w:t xml:space="preserve">štruktúru a v ktorom bližšie špecifikujeme </w:t>
      </w:r>
      <w:r w:rsidR="003D7F5B">
        <w:t>požiadavky</w:t>
      </w:r>
      <w:r w:rsidR="000A198E">
        <w:t>,</w:t>
      </w:r>
      <w:r w:rsidR="00A63072">
        <w:t xml:space="preserve"> ktoré chceme zapuzdriť.</w:t>
      </w:r>
    </w:p>
    <w:p w14:paraId="4CEDFF8D" w14:textId="412AE6EE" w:rsidR="00A201B3" w:rsidRDefault="00A201B3" w:rsidP="00A63072">
      <w:pPr>
        <w:ind w:firstLine="0"/>
      </w:pPr>
      <w:r>
        <w:t xml:space="preserve">V priebehu </w:t>
      </w:r>
      <w:r w:rsidR="0047541C">
        <w:t>krátkeho času</w:t>
      </w:r>
      <w:r>
        <w:t xml:space="preserve"> je vďaka tomuto nástroju možné vytvoriť</w:t>
      </w:r>
      <w:r w:rsidR="005B2A9A">
        <w:t xml:space="preserve"> komplexnú</w:t>
      </w:r>
      <w:r>
        <w:t xml:space="preserve"> infraštruktúru kontajnerov, ktoré </w:t>
      </w:r>
      <w:r w:rsidR="00295380">
        <w:t>môžeme</w:t>
      </w:r>
      <w:r>
        <w:t xml:space="preserve"> jednoducho spravovať</w:t>
      </w:r>
      <w:r w:rsidR="007C3D35">
        <w:t>.</w:t>
      </w:r>
      <w:r>
        <w:t xml:space="preserve"> </w:t>
      </w:r>
      <w:r w:rsidR="007C3D35">
        <w:t xml:space="preserve">Každý kontajner pritom zabezpečuje samostatné </w:t>
      </w:r>
      <w:r w:rsidR="00977B39">
        <w:t>oddelenie</w:t>
      </w:r>
      <w:r w:rsidR="007C3D35">
        <w:t xml:space="preserve"> pre </w:t>
      </w:r>
      <w:r w:rsidR="009C2AB1">
        <w:t>chod aplikácie</w:t>
      </w:r>
      <w:r w:rsidR="007C3D35">
        <w:t>.</w:t>
      </w:r>
    </w:p>
    <w:p w14:paraId="15F03328" w14:textId="3FBD08E7" w:rsidR="00B16C82" w:rsidRDefault="00572DBE" w:rsidP="00B16C82">
      <w:pPr>
        <w:ind w:firstLine="0"/>
      </w:pPr>
      <w:r>
        <w:t xml:space="preserve">Ako teda už bolo spomenuté </w:t>
      </w:r>
      <w:r w:rsidR="001E5952">
        <w:t>k tým najväčším výhodám</w:t>
      </w:r>
      <w:r>
        <w:t xml:space="preserve"> patrí </w:t>
      </w:r>
      <w:r w:rsidR="001E5952">
        <w:t xml:space="preserve">jednoduché zdieľanie pripravených kontajnerov medzi vývojármi. Môžeme ich taktiež nasadiť do </w:t>
      </w:r>
      <w:proofErr w:type="spellStart"/>
      <w:r w:rsidR="000A198E">
        <w:t>cloudu</w:t>
      </w:r>
      <w:proofErr w:type="spellEnd"/>
      <w:r w:rsidR="001E5952">
        <w:t xml:space="preserve"> a</w:t>
      </w:r>
      <w:r w:rsidR="003209A2">
        <w:t xml:space="preserve"> následne</w:t>
      </w:r>
      <w:r w:rsidR="001E5952">
        <w:t> </w:t>
      </w:r>
      <w:r w:rsidR="00CD4A47">
        <w:t>škálovať</w:t>
      </w:r>
      <w:r w:rsidR="001E5952">
        <w:t xml:space="preserve"> podľa potreby.</w:t>
      </w:r>
    </w:p>
    <w:p w14:paraId="29397A71" w14:textId="35C542A8" w:rsidR="00CD4A47" w:rsidRDefault="00CD4A47" w:rsidP="00B16C82">
      <w:pPr>
        <w:ind w:firstLine="0"/>
      </w:pPr>
      <w:r>
        <w:t>V našom projekte sme taktiež použili tento spôsob virtualizácie. Kontajner</w:t>
      </w:r>
      <w:r w:rsidR="000A198E">
        <w:t>y</w:t>
      </w:r>
      <w:r>
        <w:t xml:space="preserve"> tak zaobaľujú </w:t>
      </w:r>
      <w:r w:rsidR="00D3195F">
        <w:t>napríklad</w:t>
      </w:r>
      <w:r>
        <w:t xml:space="preserve"> databázu </w:t>
      </w:r>
      <w:r w:rsidR="004F1B92">
        <w:t>či</w:t>
      </w:r>
      <w:r>
        <w:t xml:space="preserve"> webový server</w:t>
      </w:r>
      <w:r w:rsidR="00906F0B">
        <w:t>. P</w:t>
      </w:r>
      <w:r w:rsidR="00F7721A">
        <w:t>rípadné</w:t>
      </w:r>
      <w:r w:rsidR="001E5292">
        <w:t xml:space="preserve"> nasadenie výslednej aplikácie do prevádzky sa </w:t>
      </w:r>
      <w:r w:rsidR="000856F4">
        <w:t xml:space="preserve">vďaka tejto virtualizácií </w:t>
      </w:r>
      <w:r w:rsidR="000A198E">
        <w:t xml:space="preserve">výrazne </w:t>
      </w:r>
      <w:r w:rsidR="001E5292">
        <w:t>zjednodušuje.</w:t>
      </w:r>
    </w:p>
    <w:p w14:paraId="0731EA8C" w14:textId="5B54267C" w:rsidR="00BF6649" w:rsidRDefault="00CC76D1" w:rsidP="00BF6649">
      <w:pPr>
        <w:pStyle w:val="Nadpis2"/>
      </w:pPr>
      <w:bookmarkStart w:id="36" w:name="_Toc71037168"/>
      <w:r>
        <w:lastRenderedPageBreak/>
        <w:t>MySQL databáza</w:t>
      </w:r>
      <w:bookmarkEnd w:id="36"/>
    </w:p>
    <w:p w14:paraId="6BF8B7B8" w14:textId="627B781C" w:rsidR="005032AC" w:rsidRDefault="00B337A1" w:rsidP="005032AC">
      <w:r>
        <w:t>Čo sa ukladania dát týka</w:t>
      </w:r>
      <w:r w:rsidR="00AB2A60">
        <w:t>,</w:t>
      </w:r>
      <w:r>
        <w:t xml:space="preserve"> rozhodli sme sa pre MySQL databázu. </w:t>
      </w:r>
      <w:r w:rsidR="008365E1">
        <w:t xml:space="preserve">V rámci fungovania nášho systému vzniká veľké množstvo prepojení a vzťahov. Každý užívateľ má </w:t>
      </w:r>
      <w:r w:rsidR="0063624A">
        <w:t>spojenie</w:t>
      </w:r>
      <w:r w:rsidR="008365E1">
        <w:t xml:space="preserve"> so svojím účtom, každý predmet je </w:t>
      </w:r>
      <w:r w:rsidR="0023731F">
        <w:t>viazaný</w:t>
      </w:r>
      <w:r w:rsidR="008365E1">
        <w:t xml:space="preserve"> na kategóriu</w:t>
      </w:r>
      <w:r w:rsidR="00F42384">
        <w:t>,</w:t>
      </w:r>
      <w:r w:rsidR="008365E1">
        <w:t xml:space="preserve"> priradenú lokalitu a podobne. </w:t>
      </w:r>
      <w:r w:rsidR="008365E1" w:rsidRPr="00A21EBA">
        <w:t>MySQL je relačná databáza</w:t>
      </w:r>
      <w:r w:rsidR="00A21EBA" w:rsidRPr="00A21EBA">
        <w:t>. V našom systéme sa vyskytuje mnoho vzťahov medzi entitami a práve MySQL databáza ich dokáže spracovať.</w:t>
      </w:r>
      <w:r w:rsidR="0063624A">
        <w:t xml:space="preserve"> </w:t>
      </w:r>
      <w:r w:rsidR="00535AFB">
        <w:t>Dátovému modelu sa budeme bližšie venovať v kapitole 6.</w:t>
      </w:r>
    </w:p>
    <w:p w14:paraId="41502FD8" w14:textId="77777777" w:rsidR="00607B5B" w:rsidRDefault="00607B5B" w:rsidP="005032AC"/>
    <w:p w14:paraId="0EC24055" w14:textId="31110D61" w:rsidR="005032AC" w:rsidRDefault="005032AC" w:rsidP="005032AC">
      <w:pPr>
        <w:pStyle w:val="Nadpis3"/>
      </w:pPr>
      <w:bookmarkStart w:id="37" w:name="_Toc71037169"/>
      <w:r>
        <w:t xml:space="preserve">MySQL </w:t>
      </w:r>
      <w:proofErr w:type="spellStart"/>
      <w:r>
        <w:t>Workbench</w:t>
      </w:r>
      <w:bookmarkEnd w:id="37"/>
      <w:proofErr w:type="spellEnd"/>
    </w:p>
    <w:p w14:paraId="763B0419" w14:textId="6E06A3A2" w:rsidR="005032AC" w:rsidRPr="005032AC" w:rsidRDefault="005032AC" w:rsidP="005032AC">
      <w:r>
        <w:t xml:space="preserve">Nástroj MySQL </w:t>
      </w:r>
      <w:proofErr w:type="spellStart"/>
      <w:r>
        <w:t>Workbench</w:t>
      </w:r>
      <w:proofErr w:type="spellEnd"/>
      <w:r>
        <w:t xml:space="preserve"> nám poskytol skvelé prostredie na testovanie funkčnosti nášho dátového modelu. Vďaka funkcií reverzného inžinierstva, ktorú softvér ponúka sme mali možnosť vygenerovať </w:t>
      </w:r>
      <w:r w:rsidR="00DD5C79">
        <w:t>vizuálny dátový model. Získali sme tak externý pohľad na systém</w:t>
      </w:r>
      <w:r w:rsidR="006948C7">
        <w:t>.</w:t>
      </w:r>
    </w:p>
    <w:p w14:paraId="229C9769" w14:textId="08C34F03" w:rsidR="009878AB" w:rsidRDefault="009878AB" w:rsidP="009878AB">
      <w:pPr>
        <w:pStyle w:val="Nadpis2"/>
      </w:pPr>
      <w:bookmarkStart w:id="38" w:name="_Toc71037170"/>
      <w:r>
        <w:t xml:space="preserve">Webový server </w:t>
      </w:r>
      <w:proofErr w:type="spellStart"/>
      <w:r>
        <w:t>Nginx</w:t>
      </w:r>
      <w:bookmarkEnd w:id="38"/>
      <w:proofErr w:type="spellEnd"/>
    </w:p>
    <w:p w14:paraId="5E272009" w14:textId="67BD66E2" w:rsidR="009878AB" w:rsidRDefault="003C5920" w:rsidP="001D2BF1">
      <w:r>
        <w:t>Webový server zvláda obslúženie viacerých návštevníkov stránky.</w:t>
      </w:r>
      <w:r w:rsidR="00F8123A">
        <w:t xml:space="preserve"> </w:t>
      </w:r>
      <w:r w:rsidR="005C1320">
        <w:t xml:space="preserve">Stará sa </w:t>
      </w:r>
      <w:r w:rsidR="00F8123A" w:rsidRPr="00F8123A">
        <w:t>o predávanie súborov nášmu prehliadaču. Napríklad keď prehliadač pošle požiadavku na načítanie webovej stránky, webový server túto požiadavku obslúži a vráti všetky požadované súbory (obrázky, HTML súbory…) späť prehliadaču pomocou protokolu HTTP. Funguje ako prostredník medzi serverom a našim zariadením. Aj keď sa nazývajú ako webové servery, v skutočnosti ide o software bežiaci na fyzickom alebo virtuálnom serveri. Takýto webový server musí zvládnuť obslúžiť niekoľko naraz pripojených používateľov, ktorí sa dopytujú na súbory z fyzického servera.</w:t>
      </w:r>
      <w:sdt>
        <w:sdtPr>
          <w:id w:val="246547095"/>
          <w:citation/>
        </w:sdtPr>
        <w:sdtEndPr/>
        <w:sdtContent>
          <w:r w:rsidR="00F8123A">
            <w:fldChar w:fldCharType="begin"/>
          </w:r>
          <w:r w:rsidR="00F8123A">
            <w:instrText xml:space="preserve"> CITATION Nem19 \l 1051 </w:instrText>
          </w:r>
          <w:r w:rsidR="00F8123A">
            <w:fldChar w:fldCharType="separate"/>
          </w:r>
          <w:r w:rsidR="00F8123A">
            <w:rPr>
              <w:noProof/>
            </w:rPr>
            <w:t xml:space="preserve"> (Nemeček, 2019)</w:t>
          </w:r>
          <w:r w:rsidR="00F8123A">
            <w:fldChar w:fldCharType="end"/>
          </w:r>
        </w:sdtContent>
      </w:sdt>
    </w:p>
    <w:p w14:paraId="199ACEC5" w14:textId="2D0A73CD" w:rsidR="00BE480C" w:rsidRDefault="00BE480C" w:rsidP="00BE480C">
      <w:pPr>
        <w:pStyle w:val="Nadpis2"/>
      </w:pPr>
      <w:bookmarkStart w:id="39" w:name="_Toc71037171"/>
      <w:proofErr w:type="spellStart"/>
      <w:r>
        <w:t>Ajax</w:t>
      </w:r>
      <w:proofErr w:type="spellEnd"/>
      <w:r>
        <w:t xml:space="preserve"> volania</w:t>
      </w:r>
      <w:bookmarkEnd w:id="39"/>
    </w:p>
    <w:p w14:paraId="05094024" w14:textId="4843FD2C" w:rsidR="00BE480C" w:rsidRDefault="00873D5B" w:rsidP="00BE480C">
      <w:proofErr w:type="spellStart"/>
      <w:r>
        <w:t>Ajax</w:t>
      </w:r>
      <w:proofErr w:type="spellEnd"/>
      <w:r>
        <w:t xml:space="preserve"> je technika používaná pri komunikácií s webovým serverom. </w:t>
      </w:r>
      <w:r w:rsidR="00A1620E">
        <w:t xml:space="preserve">Zo servera si vyžiada údaje, ktoré následne pomocou </w:t>
      </w:r>
      <w:proofErr w:type="spellStart"/>
      <w:r w:rsidR="00A1620E">
        <w:t>Javascriptu</w:t>
      </w:r>
      <w:proofErr w:type="spellEnd"/>
      <w:r w:rsidR="00A1620E">
        <w:t xml:space="preserve"> zobrazí na stránke. Výhodou týchto volaní je, že nie je nutné stránku </w:t>
      </w:r>
      <w:r w:rsidR="00553064">
        <w:t xml:space="preserve">stále </w:t>
      </w:r>
      <w:r w:rsidR="00A1620E">
        <w:t xml:space="preserve">načítavať, ale </w:t>
      </w:r>
      <w:r w:rsidR="00C668CB">
        <w:t xml:space="preserve">potrebné </w:t>
      </w:r>
      <w:r w:rsidR="00A1620E">
        <w:t xml:space="preserve">údaje sa </w:t>
      </w:r>
      <w:r w:rsidR="00383CB5">
        <w:t>zobrazia</w:t>
      </w:r>
      <w:r w:rsidR="00A1620E">
        <w:t xml:space="preserve"> dynamicky.</w:t>
      </w:r>
      <w:r w:rsidR="00990D46">
        <w:t xml:space="preserve"> </w:t>
      </w:r>
      <w:proofErr w:type="spellStart"/>
      <w:r w:rsidR="00990D46">
        <w:t>Ajax</w:t>
      </w:r>
      <w:proofErr w:type="spellEnd"/>
      <w:r w:rsidR="00990D46">
        <w:t xml:space="preserve"> volania poskytujú užívateľovi lepši pocit pri návšteve stránky. </w:t>
      </w:r>
    </w:p>
    <w:p w14:paraId="73546084" w14:textId="7B86B97D" w:rsidR="00BE6548" w:rsidRDefault="00BE6548" w:rsidP="00BE6548">
      <w:pPr>
        <w:ind w:firstLine="0"/>
      </w:pPr>
      <w:r>
        <w:t xml:space="preserve">V našom prípade sme </w:t>
      </w:r>
      <w:r w:rsidR="00510CB6">
        <w:t xml:space="preserve">túto techniku využili najmä pri </w:t>
      </w:r>
      <w:r w:rsidR="00170D8E">
        <w:t>tvor</w:t>
      </w:r>
      <w:r w:rsidR="00F40993">
        <w:t>be</w:t>
      </w:r>
      <w:r w:rsidR="00510CB6">
        <w:t xml:space="preserve"> </w:t>
      </w:r>
      <w:r w:rsidR="00125FEF">
        <w:t>filtrov</w:t>
      </w:r>
      <w:r w:rsidR="00225FF5">
        <w:t xml:space="preserve"> a tabuliek</w:t>
      </w:r>
      <w:r w:rsidR="00510CB6">
        <w:t>, o ktor</w:t>
      </w:r>
      <w:r w:rsidR="00A75E1A">
        <w:t>ých</w:t>
      </w:r>
      <w:r w:rsidR="00510CB6">
        <w:t xml:space="preserve"> si povieme neskôr pri implementácií.</w:t>
      </w:r>
    </w:p>
    <w:p w14:paraId="2CAA3C8D" w14:textId="1E15F796" w:rsidR="00BA1EF6" w:rsidRDefault="00826265" w:rsidP="00826265">
      <w:pPr>
        <w:pStyle w:val="Nadpis2"/>
        <w:rPr>
          <w:lang w:val="en-US"/>
        </w:rPr>
      </w:pPr>
      <w:bookmarkStart w:id="40" w:name="_Toc71037172"/>
      <w:r>
        <w:rPr>
          <w:lang w:val="en-US"/>
        </w:rPr>
        <w:lastRenderedPageBreak/>
        <w:t>PHP composer</w:t>
      </w:r>
      <w:bookmarkEnd w:id="40"/>
    </w:p>
    <w:p w14:paraId="33ED0F5F" w14:textId="1901BB0E" w:rsidR="009878AB" w:rsidRDefault="00B97D10" w:rsidP="009878AB">
      <w:r>
        <w:t>Je jedným z najdôležitejších nástrojov</w:t>
      </w:r>
      <w:r w:rsidR="00D700A9">
        <w:t xml:space="preserve">, ktoré uľahčili vývoj </w:t>
      </w:r>
      <w:r>
        <w:t>nášho systému. Jedná sa o pomôcku na správu závislostí použitých v projekte.</w:t>
      </w:r>
      <w:r w:rsidR="00D05FF3">
        <w:t xml:space="preserve"> </w:t>
      </w:r>
      <w:r w:rsidR="00BB7FA7">
        <w:t>Definície všetkých</w:t>
      </w:r>
      <w:r w:rsidR="00D05FF3">
        <w:t xml:space="preserve"> závislost</w:t>
      </w:r>
      <w:r w:rsidR="00BB7FA7">
        <w:t>í</w:t>
      </w:r>
      <w:r w:rsidR="00D05FF3">
        <w:t xml:space="preserve"> sa nachádzajú v priečinku </w:t>
      </w:r>
      <w:proofErr w:type="spellStart"/>
      <w:r w:rsidR="00D05FF3">
        <w:t>composer.json</w:t>
      </w:r>
      <w:proofErr w:type="spellEnd"/>
      <w:r w:rsidR="00D05FF3">
        <w:t>, v ktorom sa nachádzajú konkrétne verzie všetkých závislostí a knižníc použitých v projekte.</w:t>
      </w:r>
      <w:r w:rsidR="00B64A28">
        <w:t xml:space="preserve"> Vďaka tomuto správcovi nedochádza ku konfliktom závislostí, ktoré nemajú kompatibilné verzie.</w:t>
      </w:r>
      <w:r w:rsidR="00471703">
        <w:t xml:space="preserve"> </w:t>
      </w:r>
    </w:p>
    <w:p w14:paraId="29652932" w14:textId="4570CB90" w:rsidR="00407A66" w:rsidRDefault="00407A66" w:rsidP="00407A66">
      <w:pPr>
        <w:pStyle w:val="Nadpis2"/>
      </w:pPr>
      <w:bookmarkStart w:id="41" w:name="_Toc71037173"/>
      <w:proofErr w:type="spellStart"/>
      <w:r>
        <w:t>Twig</w:t>
      </w:r>
      <w:bookmarkEnd w:id="41"/>
      <w:proofErr w:type="spellEnd"/>
    </w:p>
    <w:p w14:paraId="133E4009" w14:textId="3D618B6C" w:rsidR="00407A66" w:rsidRDefault="00407A66" w:rsidP="00407A66">
      <w:proofErr w:type="spellStart"/>
      <w:r>
        <w:t>Twig</w:t>
      </w:r>
      <w:proofErr w:type="spellEnd"/>
      <w:r>
        <w:t xml:space="preserve"> je šablónovací systém, ktorý vychádza z použiti</w:t>
      </w:r>
      <w:r w:rsidR="0092447E">
        <w:t>a</w:t>
      </w:r>
      <w:r>
        <w:t xml:space="preserve"> </w:t>
      </w:r>
      <w:proofErr w:type="spellStart"/>
      <w:r>
        <w:t>frameworku</w:t>
      </w:r>
      <w:proofErr w:type="spellEnd"/>
      <w:r>
        <w:t xml:space="preserve"> </w:t>
      </w:r>
      <w:proofErr w:type="spellStart"/>
      <w:r>
        <w:t>Symfony</w:t>
      </w:r>
      <w:proofErr w:type="spellEnd"/>
      <w:r>
        <w:t xml:space="preserve">. Vďaka </w:t>
      </w:r>
      <w:r w:rsidR="005D7597">
        <w:t>tomuto</w:t>
      </w:r>
      <w:r>
        <w:t xml:space="preserve"> princípu sme zamedzili použitiu PHP kódu v tele HTML</w:t>
      </w:r>
      <w:r w:rsidR="00471703">
        <w:t xml:space="preserve"> čím </w:t>
      </w:r>
      <w:r w:rsidR="0092447E">
        <w:t>sa zvyšuje</w:t>
      </w:r>
      <w:r w:rsidR="0045150D">
        <w:t xml:space="preserve"> </w:t>
      </w:r>
      <w:r w:rsidR="0092447E">
        <w:t>bezpečnosť stránk</w:t>
      </w:r>
      <w:r w:rsidR="00973D95">
        <w:t>y.</w:t>
      </w:r>
    </w:p>
    <w:p w14:paraId="71D4E5E8" w14:textId="09C50BE8" w:rsidR="00116E68" w:rsidRDefault="00116E68" w:rsidP="00116E68">
      <w:pPr>
        <w:pStyle w:val="Nadpis2"/>
      </w:pPr>
      <w:bookmarkStart w:id="42" w:name="_Toc71037174"/>
      <w:proofErr w:type="spellStart"/>
      <w:r>
        <w:t>Doctrine</w:t>
      </w:r>
      <w:bookmarkEnd w:id="42"/>
      <w:proofErr w:type="spellEnd"/>
    </w:p>
    <w:p w14:paraId="67667555" w14:textId="11684C68" w:rsidR="00116E68" w:rsidRDefault="00D36241" w:rsidP="00116E68">
      <w:proofErr w:type="spellStart"/>
      <w:r>
        <w:t>Doctrine</w:t>
      </w:r>
      <w:proofErr w:type="spellEnd"/>
      <w:r>
        <w:t xml:space="preserve"> zaisťuje mapovanie objektov na relačnú databázu čo v praxi znamená, že vďaka vopred vytvoreným objektom dokáže vytvoriť databázu s tabuľkami. </w:t>
      </w:r>
      <w:r w:rsidR="005B1A5E">
        <w:t xml:space="preserve">Každému atribútu je priradený stĺpec v tabuľke. </w:t>
      </w:r>
      <w:r>
        <w:t>Použitie tejto technológie výrazne urýchlilo vytvorenie dátov</w:t>
      </w:r>
      <w:r w:rsidR="00FA710F">
        <w:t>ého</w:t>
      </w:r>
      <w:r>
        <w:t xml:space="preserve"> model</w:t>
      </w:r>
      <w:r w:rsidR="00A57DCD">
        <w:t>u</w:t>
      </w:r>
      <w:r>
        <w:t xml:space="preserve"> systému.</w:t>
      </w:r>
    </w:p>
    <w:p w14:paraId="0F260C66" w14:textId="198B6131" w:rsidR="00B92A87" w:rsidRDefault="00B92A87" w:rsidP="00B92A87">
      <w:pPr>
        <w:pStyle w:val="Nadpis2"/>
      </w:pPr>
      <w:bookmarkStart w:id="43" w:name="_Toc71037175"/>
      <w:r>
        <w:t>Git</w:t>
      </w:r>
      <w:bookmarkEnd w:id="43"/>
    </w:p>
    <w:p w14:paraId="131C4595" w14:textId="35579669" w:rsidR="00B92A87" w:rsidRPr="00B92A87" w:rsidRDefault="00B92A87" w:rsidP="00B92A87">
      <w:r>
        <w:t>Nástroj na správu verzií Git sme používali najmä pri vytváraní záloh. Jednotlivé verzie fungujú ako záchytné body a ponúkajú pohľad na celý priebeh vývoja s možnosťou vrátiť sa do ktorejkoľvek zálohovanej verzie.</w:t>
      </w:r>
    </w:p>
    <w:p w14:paraId="096A1431" w14:textId="197CE35C" w:rsidR="00BD034E" w:rsidRDefault="00BD034E" w:rsidP="00BD034E">
      <w:pPr>
        <w:pStyle w:val="Nadpis2"/>
      </w:pPr>
      <w:bookmarkStart w:id="44" w:name="_Toc71037176"/>
      <w:r>
        <w:t>Chart.js</w:t>
      </w:r>
      <w:bookmarkEnd w:id="44"/>
    </w:p>
    <w:p w14:paraId="672AF3BF" w14:textId="787980DE" w:rsidR="00BD034E" w:rsidRDefault="00BD034E" w:rsidP="00BD034E">
      <w:r>
        <w:t>Je to bezplatná knižnica a slúži na grafickú vizualizáciu údajov.</w:t>
      </w:r>
      <w:r w:rsidR="00077509">
        <w:t xml:space="preserve"> Výber knižnice bol založený na základe toho, že </w:t>
      </w:r>
      <w:r w:rsidR="00B958B0">
        <w:t>ide o </w:t>
      </w:r>
      <w:proofErr w:type="spellStart"/>
      <w:r w:rsidR="00B958B0">
        <w:t>javascriptovú</w:t>
      </w:r>
      <w:proofErr w:type="spellEnd"/>
      <w:r w:rsidR="00B958B0">
        <w:t xml:space="preserve"> knižnicu, ktorej použitie je veľmi jednoduché. V našom </w:t>
      </w:r>
      <w:r w:rsidR="007C2F69">
        <w:t>prípade sme ju</w:t>
      </w:r>
      <w:r w:rsidR="001F6C98">
        <w:t xml:space="preserve"> </w:t>
      </w:r>
      <w:r w:rsidR="007C2F69">
        <w:t xml:space="preserve">použili pri zobrazovaní štatistiky predmetov na domovskej </w:t>
      </w:r>
      <w:r w:rsidR="00C95279">
        <w:t>stránke a vizualizácií cenového vývoja v detaile predmetu</w:t>
      </w:r>
      <w:r w:rsidR="00374281">
        <w:t>.</w:t>
      </w:r>
      <w:r w:rsidR="00541D99">
        <w:t xml:space="preserve"> </w:t>
      </w:r>
      <w:r w:rsidR="00374281">
        <w:t>O</w:t>
      </w:r>
      <w:r w:rsidR="005C091A">
        <w:t> tomto využití bližšie</w:t>
      </w:r>
      <w:r w:rsidR="00541D99">
        <w:t xml:space="preserve"> hovoríme v kapitole 8</w:t>
      </w:r>
      <w:r w:rsidR="007C2F69">
        <w:t>.</w:t>
      </w:r>
      <w:r w:rsidR="001517A0">
        <w:t xml:space="preserve"> Okrem koláčového a lineárneho grafu, ktoré sme použili nám táto knižnica ponúka množstvo iných spôsobov grafickej vizualizácie.</w:t>
      </w:r>
    </w:p>
    <w:p w14:paraId="0AC344AA" w14:textId="3C6D526C" w:rsidR="00F43756" w:rsidRPr="00BE43A4" w:rsidRDefault="001262B5" w:rsidP="001262B5">
      <w:pPr>
        <w:ind w:firstLine="0"/>
      </w:pPr>
      <w:r>
        <w:lastRenderedPageBreak/>
        <w:t>Inicializácia grafov funguje prostredníctvo</w:t>
      </w:r>
      <w:r w:rsidR="005A44C9">
        <w:t>m</w:t>
      </w:r>
      <w:r>
        <w:t xml:space="preserve"> elementu </w:t>
      </w:r>
      <w:proofErr w:type="spellStart"/>
      <w:r>
        <w:t>canvas</w:t>
      </w:r>
      <w:proofErr w:type="spellEnd"/>
      <w:r w:rsidR="00E36042">
        <w:t xml:space="preserve"> </w:t>
      </w:r>
      <w:r w:rsidR="007745D5">
        <w:t>umiestnenom</w:t>
      </w:r>
      <w:r w:rsidR="00E36042">
        <w:t xml:space="preserve"> v tele HTML stránky. Takýto element možno  označiť identifikátorom slúžiacim na lokalizáciu v </w:t>
      </w:r>
      <w:proofErr w:type="spellStart"/>
      <w:r w:rsidR="00E36042">
        <w:t>javascriptovom</w:t>
      </w:r>
      <w:proofErr w:type="spellEnd"/>
      <w:r w:rsidR="00E36042">
        <w:t xml:space="preserve"> kóde</w:t>
      </w:r>
      <w:r w:rsidR="00BE43A4">
        <w:t>. Po lokalizácií</w:t>
      </w:r>
      <w:r w:rsidR="00401187">
        <w:t xml:space="preserve"> </w:t>
      </w:r>
      <w:r w:rsidR="00BE43A4">
        <w:t>a vytiahnutí kontextu elementu</w:t>
      </w:r>
      <w:r w:rsidR="00AD6922">
        <w:t xml:space="preserve"> </w:t>
      </w:r>
      <w:proofErr w:type="spellStart"/>
      <w:r w:rsidR="00AD6922">
        <w:t>canvas</w:t>
      </w:r>
      <w:proofErr w:type="spellEnd"/>
      <w:r w:rsidR="00BE43A4">
        <w:t xml:space="preserve"> metódou </w:t>
      </w:r>
      <w:proofErr w:type="spellStart"/>
      <w:r w:rsidR="00BE43A4">
        <w:rPr>
          <w:i/>
          <w:iCs/>
        </w:rPr>
        <w:t>getElementById</w:t>
      </w:r>
      <w:proofErr w:type="spellEnd"/>
      <w:r w:rsidR="00BE43A4">
        <w:rPr>
          <w:i/>
          <w:iCs/>
        </w:rPr>
        <w:t xml:space="preserve">() </w:t>
      </w:r>
      <w:r w:rsidR="00BE43A4" w:rsidRPr="00BE43A4">
        <w:t>a</w:t>
      </w:r>
      <w:r w:rsidR="00BE43A4">
        <w:t> </w:t>
      </w:r>
      <w:proofErr w:type="spellStart"/>
      <w:r w:rsidR="00BE43A4">
        <w:rPr>
          <w:i/>
          <w:iCs/>
        </w:rPr>
        <w:t>getContext</w:t>
      </w:r>
      <w:proofErr w:type="spellEnd"/>
      <w:r w:rsidR="00BE43A4">
        <w:rPr>
          <w:i/>
          <w:iCs/>
        </w:rPr>
        <w:t>()</w:t>
      </w:r>
      <w:r w:rsidR="00BE43A4">
        <w:t xml:space="preserve"> môžeme vytvoriť gra</w:t>
      </w:r>
      <w:r w:rsidR="0093421A">
        <w:t>f, ktorému nastavíme typ, naplníme ho údajmi a </w:t>
      </w:r>
      <w:r w:rsidR="00FF25D5">
        <w:t>poskytneme</w:t>
      </w:r>
      <w:r w:rsidR="0093421A">
        <w:t xml:space="preserve"> mu nastavenia</w:t>
      </w:r>
      <w:r w:rsidR="00BE43A4">
        <w:t>.</w:t>
      </w:r>
      <w:r w:rsidR="00F43756">
        <w:t xml:space="preserve"> Tie zahŕňajú veľkosť plátna, úpravu farieb</w:t>
      </w:r>
      <w:r w:rsidR="00C721FE">
        <w:t xml:space="preserve"> grafu</w:t>
      </w:r>
      <w:r w:rsidR="00F43756">
        <w:t xml:space="preserve">, nastavenia </w:t>
      </w:r>
      <w:r w:rsidR="00C721FE">
        <w:t>x-ovej a y-ovej osi a mnoho iných.</w:t>
      </w:r>
    </w:p>
    <w:p w14:paraId="13DACB04" w14:textId="77777777" w:rsidR="008B207C" w:rsidRDefault="008B207C" w:rsidP="008B207C">
      <w:pPr>
        <w:pStyle w:val="Obrzok"/>
      </w:pPr>
      <w:r>
        <w:rPr>
          <w:noProof/>
        </w:rPr>
        <w:drawing>
          <wp:inline distT="0" distB="0" distL="0" distR="0" wp14:anchorId="7C31BDEA" wp14:editId="3334E179">
            <wp:extent cx="3711742" cy="3116984"/>
            <wp:effectExtent l="0" t="0" r="0" b="0"/>
            <wp:docPr id="11" name="Obrázok 1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6508" cy="3137782"/>
                    </a:xfrm>
                    <a:prstGeom prst="rect">
                      <a:avLst/>
                    </a:prstGeom>
                  </pic:spPr>
                </pic:pic>
              </a:graphicData>
            </a:graphic>
          </wp:inline>
        </w:drawing>
      </w:r>
    </w:p>
    <w:p w14:paraId="32FDB9A0" w14:textId="3321748D" w:rsidR="00BA1EF6" w:rsidRDefault="008B207C" w:rsidP="008B207C">
      <w:pPr>
        <w:pStyle w:val="Popis"/>
      </w:pPr>
      <w:bookmarkStart w:id="45" w:name="_Toc69468456"/>
      <w:r>
        <w:t xml:space="preserve">Obr. </w:t>
      </w:r>
      <w:fldSimple w:instr=" STYLEREF 1 \s ">
        <w:r w:rsidR="005A6644">
          <w:rPr>
            <w:noProof/>
          </w:rPr>
          <w:t>4</w:t>
        </w:r>
      </w:fldSimple>
      <w:r w:rsidR="00E71CC7">
        <w:t>.</w:t>
      </w:r>
      <w:fldSimple w:instr=" SEQ Obr. \* ARABIC \s 1 ">
        <w:r w:rsidR="005A6644">
          <w:rPr>
            <w:noProof/>
          </w:rPr>
          <w:t>1</w:t>
        </w:r>
      </w:fldSimple>
      <w:r>
        <w:t xml:space="preserve"> Inicializácia lineárneho grafu</w:t>
      </w:r>
      <w:bookmarkEnd w:id="45"/>
    </w:p>
    <w:p w14:paraId="006F5137" w14:textId="5E2ECD28" w:rsidR="008B207C" w:rsidRPr="008B207C" w:rsidRDefault="008B207C" w:rsidP="008B207C">
      <w:pPr>
        <w:ind w:firstLine="0"/>
      </w:pPr>
      <w:r>
        <w:t>Na uvedenom príklade je zobrazená inicializácia lineárneho grafu pre vývoj ceny predmetu.</w:t>
      </w:r>
      <w:r w:rsidR="00DB79DA">
        <w:t xml:space="preserve"> Graf vytvorený pomocou knižnice Chart.js prijíma do konštruktora kontext elementu </w:t>
      </w:r>
      <w:proofErr w:type="spellStart"/>
      <w:r w:rsidR="00DB79DA">
        <w:t>canvas</w:t>
      </w:r>
      <w:proofErr w:type="spellEnd"/>
      <w:r w:rsidR="00DB79DA">
        <w:t xml:space="preserve"> a nastavenia obsahujúce informácie </w:t>
      </w:r>
      <w:r w:rsidR="00343543">
        <w:t>pre</w:t>
      </w:r>
      <w:r w:rsidR="00DB79DA">
        <w:t xml:space="preserve"> inicializáciu.</w:t>
      </w:r>
    </w:p>
    <w:p w14:paraId="4C826D83" w14:textId="63B66371" w:rsidR="00BA1EF6" w:rsidRDefault="00AB7FFB" w:rsidP="00BA1EF6">
      <w:pPr>
        <w:pStyle w:val="Nadpis1"/>
      </w:pPr>
      <w:bookmarkStart w:id="46" w:name="_Toc71037177"/>
      <w:r>
        <w:lastRenderedPageBreak/>
        <w:t>Architektúra aplikácie</w:t>
      </w:r>
      <w:bookmarkEnd w:id="46"/>
    </w:p>
    <w:p w14:paraId="7AEDB223" w14:textId="66303DA2" w:rsidR="00A518DE" w:rsidRDefault="00FD22E2" w:rsidP="00A518DE">
      <w:r>
        <w:t>Pri</w:t>
      </w:r>
      <w:r w:rsidR="00A518DE">
        <w:t xml:space="preserve"> výbere vhodnej architektúry pre náš systém sme mali na výber z viacerých možností. Ako už bolo spomenuté pri vývoji sme chceli použiť tie najnovšie technológie a princípy, ktoré sa aktuálne používajú. Jedným zo štandardov a najčastejšie využívaných architektúr vo veľkých spoločnostiach je MVC architektúra.</w:t>
      </w:r>
    </w:p>
    <w:p w14:paraId="793B4A6F" w14:textId="3ADCE163" w:rsidR="00A518DE" w:rsidRDefault="00A518DE" w:rsidP="00A518DE">
      <w:pPr>
        <w:pStyle w:val="Nadpis2"/>
      </w:pPr>
      <w:bookmarkStart w:id="47" w:name="_Toc71037178"/>
      <w:r>
        <w:t>MVC architektúra</w:t>
      </w:r>
      <w:bookmarkEnd w:id="47"/>
    </w:p>
    <w:p w14:paraId="2B949009" w14:textId="3EA55E40" w:rsidR="000C0F82" w:rsidRDefault="00C34B4E" w:rsidP="000C0F82">
      <w:r>
        <w:t>Model-</w:t>
      </w:r>
      <w:proofErr w:type="spellStart"/>
      <w:r>
        <w:t>View</w:t>
      </w:r>
      <w:proofErr w:type="spellEnd"/>
      <w:r>
        <w:t>-</w:t>
      </w:r>
      <w:proofErr w:type="spellStart"/>
      <w:r>
        <w:t>Controller</w:t>
      </w:r>
      <w:proofErr w:type="spellEnd"/>
      <w:r>
        <w:t xml:space="preserve"> alebo skrátene MVC je návrhový vzor, ktorý rozdeľuje aplikáciu do troch logických celkov.</w:t>
      </w:r>
      <w:r w:rsidR="00D44D06">
        <w:t xml:space="preserve"> Každá táto časť je navrhnutá tak aby ovládala samostatný aspekt aplikácie.</w:t>
      </w:r>
      <w:r w:rsidR="00480D27">
        <w:t xml:space="preserve"> </w:t>
      </w:r>
    </w:p>
    <w:p w14:paraId="691D81BB" w14:textId="43A10E9D" w:rsidR="000C0F82" w:rsidRDefault="000C0F82" w:rsidP="000C0F82">
      <w:pPr>
        <w:ind w:firstLine="0"/>
      </w:pPr>
      <w:r>
        <w:rPr>
          <w:b/>
          <w:bCs/>
        </w:rPr>
        <w:t>Model</w:t>
      </w:r>
      <w:r>
        <w:t xml:space="preserve"> v sebe obsahuje všetku logiku </w:t>
      </w:r>
      <w:r w:rsidR="00C20BA8">
        <w:t>vykonávanú pri práci s databázou</w:t>
      </w:r>
      <w:r>
        <w:t xml:space="preserve">. </w:t>
      </w:r>
    </w:p>
    <w:p w14:paraId="3F6C3B24" w14:textId="2D0E3B16" w:rsidR="000C0F82" w:rsidRDefault="000C0F82" w:rsidP="000C0F82">
      <w:pPr>
        <w:ind w:firstLine="0"/>
      </w:pPr>
      <w:proofErr w:type="spellStart"/>
      <w:r>
        <w:rPr>
          <w:b/>
          <w:bCs/>
        </w:rPr>
        <w:t>View</w:t>
      </w:r>
      <w:proofErr w:type="spellEnd"/>
      <w:r>
        <w:t xml:space="preserve"> sa používa pri vykresľovaní rozhrania aplikácie, s ktorou prichádza do styku koncov</w:t>
      </w:r>
      <w:r w:rsidR="001C4D3C">
        <w:t>ý</w:t>
      </w:r>
      <w:r>
        <w:t xml:space="preserve"> užívateľ.</w:t>
      </w:r>
      <w:r w:rsidR="00AF13E1">
        <w:t xml:space="preserve"> Ide teda o vizuálnu reprezentáciu spracovanej požiadavky.</w:t>
      </w:r>
    </w:p>
    <w:p w14:paraId="6FCACD58" w14:textId="74132616" w:rsidR="00340497" w:rsidRDefault="002E1CEC" w:rsidP="000C0F82">
      <w:pPr>
        <w:ind w:firstLine="0"/>
      </w:pPr>
      <w:proofErr w:type="spellStart"/>
      <w:r>
        <w:rPr>
          <w:b/>
          <w:bCs/>
        </w:rPr>
        <w:t>Controller</w:t>
      </w:r>
      <w:proofErr w:type="spellEnd"/>
      <w:r>
        <w:t xml:space="preserve"> je časť architektúry, ktorá sa stará </w:t>
      </w:r>
      <w:r w:rsidR="009C6A8C">
        <w:t>o</w:t>
      </w:r>
      <w:r>
        <w:t> spracovanie všetkých požiadaviek od užívateľa. Je prostredníkom medzi celkami Model a </w:t>
      </w:r>
      <w:proofErr w:type="spellStart"/>
      <w:r>
        <w:t>View</w:t>
      </w:r>
      <w:proofErr w:type="spellEnd"/>
      <w:r>
        <w:t xml:space="preserve">. </w:t>
      </w:r>
      <w:r w:rsidR="00B32D13">
        <w:t>Vykonáva všetku potrebnú logiku</w:t>
      </w:r>
      <w:r w:rsidR="00C24383">
        <w:t xml:space="preserve"> na pozadí. Vyberá vhodný model pre spracovanie dát a rozhoduje o tom ktorý </w:t>
      </w:r>
      <w:proofErr w:type="spellStart"/>
      <w:r w:rsidR="00C24383">
        <w:t>View</w:t>
      </w:r>
      <w:proofErr w:type="spellEnd"/>
      <w:r w:rsidR="00C24383">
        <w:t xml:space="preserve"> sa užívateľovi zobrazí</w:t>
      </w:r>
      <w:r w:rsidR="00CE6ACE">
        <w:t xml:space="preserve"> po spracovaní požiadavky</w:t>
      </w:r>
      <w:r w:rsidR="00C24383">
        <w:t>.</w:t>
      </w:r>
    </w:p>
    <w:p w14:paraId="3E133E95" w14:textId="77777777" w:rsidR="001A5D1B" w:rsidRDefault="001A5D1B" w:rsidP="001A5D1B">
      <w:pPr>
        <w:pStyle w:val="Obrzok"/>
      </w:pPr>
      <w:r>
        <w:rPr>
          <w:noProof/>
        </w:rPr>
        <w:drawing>
          <wp:inline distT="0" distB="0" distL="0" distR="0" wp14:anchorId="4AAFB7E9" wp14:editId="7B55BF99">
            <wp:extent cx="4668520" cy="2424545"/>
            <wp:effectExtent l="0" t="0" r="5080" b="127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0006" cy="2472057"/>
                    </a:xfrm>
                    <a:prstGeom prst="rect">
                      <a:avLst/>
                    </a:prstGeom>
                  </pic:spPr>
                </pic:pic>
              </a:graphicData>
            </a:graphic>
          </wp:inline>
        </w:drawing>
      </w:r>
    </w:p>
    <w:p w14:paraId="61596554" w14:textId="46B220B6" w:rsidR="001A5D1B" w:rsidRPr="004E486B" w:rsidRDefault="001A5D1B" w:rsidP="001A5D1B">
      <w:pPr>
        <w:pStyle w:val="Obrzok"/>
        <w:rPr>
          <w:b/>
          <w:bCs/>
        </w:rPr>
      </w:pPr>
      <w:bookmarkStart w:id="48" w:name="_Toc69468457"/>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5</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1</w:t>
      </w:r>
      <w:r w:rsidR="00E71CC7">
        <w:rPr>
          <w:b/>
          <w:bCs/>
        </w:rPr>
        <w:fldChar w:fldCharType="end"/>
      </w:r>
      <w:r w:rsidRPr="004E486B">
        <w:rPr>
          <w:b/>
          <w:bCs/>
        </w:rPr>
        <w:t xml:space="preserve"> MVC architektúra</w:t>
      </w:r>
      <w:bookmarkEnd w:id="48"/>
    </w:p>
    <w:p w14:paraId="55EC413E" w14:textId="7FE5DE0E" w:rsidR="00167955" w:rsidRDefault="00167955" w:rsidP="00167955"/>
    <w:p w14:paraId="3084B805" w14:textId="77777777" w:rsidR="00167955" w:rsidRDefault="00167955" w:rsidP="00167955"/>
    <w:p w14:paraId="45513695" w14:textId="20EE23FA" w:rsidR="001C3979" w:rsidRDefault="001C3979" w:rsidP="001C3979">
      <w:pPr>
        <w:pStyle w:val="Nadpis2"/>
      </w:pPr>
      <w:bookmarkStart w:id="49" w:name="_Toc71037179"/>
      <w:proofErr w:type="spellStart"/>
      <w:r>
        <w:lastRenderedPageBreak/>
        <w:t>Symfony</w:t>
      </w:r>
      <w:bookmarkEnd w:id="49"/>
      <w:proofErr w:type="spellEnd"/>
    </w:p>
    <w:p w14:paraId="046C27C1" w14:textId="7C6B7993" w:rsidR="00054703" w:rsidRDefault="00054703" w:rsidP="00054703">
      <w:proofErr w:type="spellStart"/>
      <w:r>
        <w:t>Symfony</w:t>
      </w:r>
      <w:proofErr w:type="spellEnd"/>
      <w:r>
        <w:t xml:space="preserve"> je </w:t>
      </w:r>
      <w:r w:rsidR="00607B5B">
        <w:t>veľmi populárny</w:t>
      </w:r>
      <w:r w:rsidR="006B7BBB">
        <w:t>m</w:t>
      </w:r>
      <w:r>
        <w:t xml:space="preserve"> PHP </w:t>
      </w:r>
      <w:proofErr w:type="spellStart"/>
      <w:r>
        <w:t>framework</w:t>
      </w:r>
      <w:r w:rsidR="006B7BBB">
        <w:t>om</w:t>
      </w:r>
      <w:proofErr w:type="spellEnd"/>
      <w:r>
        <w:t xml:space="preserve"> </w:t>
      </w:r>
      <w:r w:rsidR="00583D11">
        <w:t>čo sa týka</w:t>
      </w:r>
      <w:r>
        <w:t xml:space="preserve"> vytvárani</w:t>
      </w:r>
      <w:r w:rsidR="00244318">
        <w:t>a</w:t>
      </w:r>
      <w:r>
        <w:t xml:space="preserve"> webových stránok a aplikácií. </w:t>
      </w:r>
      <w:r w:rsidR="00590195">
        <w:t>Výber tejto technológie a</w:t>
      </w:r>
      <w:r w:rsidR="001814CD">
        <w:t xml:space="preserve"> </w:t>
      </w:r>
      <w:r w:rsidR="00590195">
        <w:t xml:space="preserve">jej zakomponovanie do vývoja bolo ovplyvnené predchádzajúcim výberom návrhového vzoru. </w:t>
      </w:r>
      <w:proofErr w:type="spellStart"/>
      <w:r w:rsidR="00590195">
        <w:t>Symfony</w:t>
      </w:r>
      <w:proofErr w:type="spellEnd"/>
      <w:r w:rsidR="00590195">
        <w:t xml:space="preserve"> totižto </w:t>
      </w:r>
      <w:r w:rsidR="003F708B">
        <w:t>vychádza z </w:t>
      </w:r>
      <w:r w:rsidR="00374D71">
        <w:t>MVC</w:t>
      </w:r>
      <w:r w:rsidR="003F708B">
        <w:t xml:space="preserve"> architektúry.</w:t>
      </w:r>
    </w:p>
    <w:p w14:paraId="5578F8A8" w14:textId="77777777" w:rsidR="003F708B" w:rsidRPr="003F708B" w:rsidRDefault="003F708B" w:rsidP="003F708B">
      <w:pPr>
        <w:ind w:left="709" w:firstLine="0"/>
      </w:pPr>
    </w:p>
    <w:p w14:paraId="11F7CE4C" w14:textId="77777777" w:rsidR="00167955" w:rsidRPr="00167955" w:rsidRDefault="00167955" w:rsidP="00167955"/>
    <w:p w14:paraId="362C2461" w14:textId="45692706" w:rsidR="00405FAB" w:rsidRDefault="00405FAB" w:rsidP="00405FAB">
      <w:pPr>
        <w:ind w:firstLine="0"/>
      </w:pPr>
    </w:p>
    <w:p w14:paraId="6E0AF8BA" w14:textId="35F4F8D3" w:rsidR="00A4681C" w:rsidRDefault="00A4681C" w:rsidP="00405FAB">
      <w:pPr>
        <w:ind w:firstLine="0"/>
      </w:pPr>
    </w:p>
    <w:p w14:paraId="11FA76DE" w14:textId="50AEEFAD" w:rsidR="00A4681C" w:rsidRDefault="00A4681C" w:rsidP="00405FAB">
      <w:pPr>
        <w:ind w:firstLine="0"/>
      </w:pPr>
    </w:p>
    <w:p w14:paraId="622D8F32" w14:textId="08DB58B8" w:rsidR="00A4681C" w:rsidRDefault="00A4681C" w:rsidP="00405FAB">
      <w:pPr>
        <w:ind w:firstLine="0"/>
      </w:pPr>
    </w:p>
    <w:p w14:paraId="61E73F5E" w14:textId="7F76DFA6" w:rsidR="00A4681C" w:rsidRDefault="00A4681C" w:rsidP="00405FAB">
      <w:pPr>
        <w:ind w:firstLine="0"/>
      </w:pPr>
    </w:p>
    <w:p w14:paraId="0E6ECFBB" w14:textId="4C23E61D" w:rsidR="00A4681C" w:rsidRDefault="00A4681C" w:rsidP="00405FAB">
      <w:pPr>
        <w:ind w:firstLine="0"/>
      </w:pPr>
    </w:p>
    <w:p w14:paraId="183FD4AF" w14:textId="63CEF17F" w:rsidR="00A4681C" w:rsidRDefault="00A4681C" w:rsidP="00405FAB">
      <w:pPr>
        <w:ind w:firstLine="0"/>
      </w:pPr>
    </w:p>
    <w:p w14:paraId="1513909F" w14:textId="2A9FE46D" w:rsidR="00A4681C" w:rsidRDefault="00A4681C" w:rsidP="00405FAB">
      <w:pPr>
        <w:ind w:firstLine="0"/>
      </w:pPr>
    </w:p>
    <w:p w14:paraId="530AFA12" w14:textId="67286186" w:rsidR="00A4681C" w:rsidRDefault="00A4681C" w:rsidP="00405FAB">
      <w:pPr>
        <w:ind w:firstLine="0"/>
      </w:pPr>
    </w:p>
    <w:p w14:paraId="13323B7B" w14:textId="0920A372" w:rsidR="00A4681C" w:rsidRDefault="00A4681C" w:rsidP="00405FAB">
      <w:pPr>
        <w:ind w:firstLine="0"/>
      </w:pPr>
    </w:p>
    <w:p w14:paraId="442B0403" w14:textId="4145B863" w:rsidR="00A4681C" w:rsidRDefault="00A4681C" w:rsidP="00405FAB">
      <w:pPr>
        <w:ind w:firstLine="0"/>
      </w:pPr>
    </w:p>
    <w:p w14:paraId="2ABF8AE1" w14:textId="113F9635" w:rsidR="00A4681C" w:rsidRDefault="00A4681C" w:rsidP="00405FAB">
      <w:pPr>
        <w:ind w:firstLine="0"/>
      </w:pPr>
    </w:p>
    <w:p w14:paraId="4F723922" w14:textId="6C06AAEF" w:rsidR="00A4681C" w:rsidRDefault="00A4681C" w:rsidP="00405FAB">
      <w:pPr>
        <w:ind w:firstLine="0"/>
      </w:pPr>
    </w:p>
    <w:p w14:paraId="56D88E01" w14:textId="4CCCADE1" w:rsidR="00A4681C" w:rsidRDefault="00A4681C" w:rsidP="00405FAB">
      <w:pPr>
        <w:ind w:firstLine="0"/>
      </w:pPr>
    </w:p>
    <w:p w14:paraId="633771B2" w14:textId="61119526" w:rsidR="00A4681C" w:rsidRDefault="00A4681C" w:rsidP="00405FAB">
      <w:pPr>
        <w:ind w:firstLine="0"/>
      </w:pPr>
    </w:p>
    <w:p w14:paraId="7A93CAB0" w14:textId="12D3B3C2" w:rsidR="00A4681C" w:rsidRDefault="00A4681C" w:rsidP="00405FAB">
      <w:pPr>
        <w:ind w:firstLine="0"/>
      </w:pPr>
    </w:p>
    <w:p w14:paraId="5EA3C9A7" w14:textId="4C7C0401" w:rsidR="00A4681C" w:rsidRDefault="00A4681C" w:rsidP="00405FAB">
      <w:pPr>
        <w:ind w:firstLine="0"/>
      </w:pPr>
    </w:p>
    <w:p w14:paraId="4CB26943" w14:textId="737D1371" w:rsidR="00A4681C" w:rsidRDefault="00A4681C" w:rsidP="00405FAB">
      <w:pPr>
        <w:ind w:firstLine="0"/>
      </w:pPr>
    </w:p>
    <w:p w14:paraId="205FC9AB" w14:textId="15C86317" w:rsidR="00A4681C" w:rsidRDefault="00A4681C" w:rsidP="00405FAB">
      <w:pPr>
        <w:ind w:firstLine="0"/>
      </w:pPr>
    </w:p>
    <w:p w14:paraId="438E2526" w14:textId="3F33FAB2" w:rsidR="00A4681C" w:rsidRDefault="00A4681C" w:rsidP="00405FAB">
      <w:pPr>
        <w:ind w:firstLine="0"/>
      </w:pPr>
    </w:p>
    <w:p w14:paraId="48255AFA" w14:textId="56D79C61" w:rsidR="00A4681C" w:rsidRDefault="00A4681C" w:rsidP="00A4681C">
      <w:pPr>
        <w:pStyle w:val="Nadpis1"/>
      </w:pPr>
      <w:bookmarkStart w:id="50" w:name="_Toc71037180"/>
      <w:r>
        <w:lastRenderedPageBreak/>
        <w:t>Dátový model</w:t>
      </w:r>
      <w:bookmarkEnd w:id="50"/>
    </w:p>
    <w:p w14:paraId="28972ACD" w14:textId="4D6237D2" w:rsidR="000047C0" w:rsidRPr="000047C0" w:rsidRDefault="000047C0" w:rsidP="000047C0">
      <w:r>
        <w:t>Prvým krokom k vytvoreniu funkčného dátového modelu bolo definovať entity, ktoré sa v systéme budú nachádzať</w:t>
      </w:r>
      <w:r w:rsidR="007E1DBB">
        <w:t xml:space="preserve">. Na základe požiadaviek, ktoré má systém spĺňať sme následne vytvorili dátový model pomocou nástroja MySQL </w:t>
      </w:r>
      <w:proofErr w:type="spellStart"/>
      <w:r w:rsidR="007E1DBB">
        <w:t>Workbench</w:t>
      </w:r>
      <w:proofErr w:type="spellEnd"/>
      <w:r w:rsidR="007E1DBB">
        <w:t>.</w:t>
      </w:r>
    </w:p>
    <w:p w14:paraId="4931261C" w14:textId="229B7B91" w:rsidR="009C542F" w:rsidRDefault="0097207C" w:rsidP="004E486B">
      <w:pPr>
        <w:pStyle w:val="Nadpis2"/>
      </w:pPr>
      <w:bookmarkStart w:id="51" w:name="_Toc71037181"/>
      <w:r>
        <w:t>Popis entít</w:t>
      </w:r>
      <w:bookmarkEnd w:id="51"/>
    </w:p>
    <w:p w14:paraId="41E02C10" w14:textId="61A8B732" w:rsidR="00994A2B" w:rsidRDefault="00994A2B" w:rsidP="00994A2B">
      <w:r>
        <w:t>V tabuľkách sú použité skratky a to konkrétne:</w:t>
      </w:r>
    </w:p>
    <w:p w14:paraId="2088EBA8" w14:textId="7EC33B84" w:rsidR="00994A2B" w:rsidRDefault="00994A2B" w:rsidP="00994A2B">
      <w:pPr>
        <w:pStyle w:val="Odsekzoznamu"/>
        <w:numPr>
          <w:ilvl w:val="0"/>
          <w:numId w:val="26"/>
        </w:numPr>
      </w:pPr>
      <w:r>
        <w:t xml:space="preserve">PK – </w:t>
      </w:r>
      <w:proofErr w:type="spellStart"/>
      <w:r>
        <w:t>Primary</w:t>
      </w:r>
      <w:proofErr w:type="spellEnd"/>
      <w:r>
        <w:t xml:space="preserve"> </w:t>
      </w:r>
      <w:proofErr w:type="spellStart"/>
      <w:r>
        <w:t>key</w:t>
      </w:r>
      <w:proofErr w:type="spellEnd"/>
      <w:r>
        <w:t xml:space="preserve"> (primárny kľúč)</w:t>
      </w:r>
    </w:p>
    <w:p w14:paraId="22CF2540" w14:textId="61CA0BD1" w:rsidR="00994A2B" w:rsidRPr="00994A2B" w:rsidRDefault="00994A2B" w:rsidP="00994A2B">
      <w:pPr>
        <w:pStyle w:val="Odsekzoznamu"/>
        <w:numPr>
          <w:ilvl w:val="0"/>
          <w:numId w:val="26"/>
        </w:numPr>
      </w:pPr>
      <w:r>
        <w:t xml:space="preserve">FK – </w:t>
      </w:r>
      <w:proofErr w:type="spellStart"/>
      <w:r>
        <w:t>Foreign</w:t>
      </w:r>
      <w:proofErr w:type="spellEnd"/>
      <w:r>
        <w:t xml:space="preserve"> </w:t>
      </w:r>
      <w:proofErr w:type="spellStart"/>
      <w:r>
        <w:t>key</w:t>
      </w:r>
      <w:proofErr w:type="spellEnd"/>
      <w:r>
        <w:t xml:space="preserve"> (cudzí kľúč)</w:t>
      </w:r>
    </w:p>
    <w:tbl>
      <w:tblPr>
        <w:tblStyle w:val="Mriekatabuky"/>
        <w:tblW w:w="8922" w:type="dxa"/>
        <w:tblLook w:val="04A0" w:firstRow="1" w:lastRow="0" w:firstColumn="1" w:lastColumn="0" w:noHBand="0" w:noVBand="1"/>
      </w:tblPr>
      <w:tblGrid>
        <w:gridCol w:w="2041"/>
        <w:gridCol w:w="6881"/>
      </w:tblGrid>
      <w:tr w:rsidR="009C542F" w14:paraId="73619E25" w14:textId="77777777" w:rsidTr="004E486B">
        <w:trPr>
          <w:trHeight w:val="244"/>
        </w:trPr>
        <w:tc>
          <w:tcPr>
            <w:tcW w:w="2041" w:type="dxa"/>
          </w:tcPr>
          <w:p w14:paraId="2D0BA719" w14:textId="14BB2BDB" w:rsidR="009C542F" w:rsidRPr="009C542F" w:rsidRDefault="009C542F" w:rsidP="009C542F">
            <w:pPr>
              <w:ind w:firstLine="0"/>
              <w:rPr>
                <w:b/>
                <w:bCs/>
              </w:rPr>
            </w:pPr>
            <w:r>
              <w:rPr>
                <w:b/>
                <w:bCs/>
              </w:rPr>
              <w:t>Názov atribútu</w:t>
            </w:r>
          </w:p>
        </w:tc>
        <w:tc>
          <w:tcPr>
            <w:tcW w:w="6881" w:type="dxa"/>
          </w:tcPr>
          <w:p w14:paraId="331623A1" w14:textId="6917BC0A" w:rsidR="009C542F" w:rsidRPr="009C542F" w:rsidRDefault="009C542F" w:rsidP="009C542F">
            <w:pPr>
              <w:ind w:firstLine="0"/>
              <w:rPr>
                <w:b/>
                <w:bCs/>
              </w:rPr>
            </w:pPr>
            <w:r>
              <w:rPr>
                <w:b/>
                <w:bCs/>
              </w:rPr>
              <w:t>Popis atribútu</w:t>
            </w:r>
          </w:p>
        </w:tc>
      </w:tr>
      <w:tr w:rsidR="009C542F" w14:paraId="3590DE14" w14:textId="77777777" w:rsidTr="004E486B">
        <w:trPr>
          <w:trHeight w:val="1462"/>
        </w:trPr>
        <w:tc>
          <w:tcPr>
            <w:tcW w:w="2041" w:type="dxa"/>
          </w:tcPr>
          <w:p w14:paraId="529C86D9" w14:textId="45A479C3" w:rsidR="009C542F" w:rsidRDefault="004C18B1" w:rsidP="009C542F">
            <w:pPr>
              <w:ind w:firstLine="0"/>
            </w:pPr>
            <w:r>
              <w:t>i</w:t>
            </w:r>
            <w:r w:rsidR="00E0475F">
              <w:t>d</w:t>
            </w:r>
            <w:r>
              <w:t xml:space="preserve"> (PK) </w:t>
            </w:r>
          </w:p>
          <w:p w14:paraId="3693FA9E" w14:textId="70CF98CC" w:rsidR="00E0475F" w:rsidRDefault="00E0475F" w:rsidP="009C542F">
            <w:pPr>
              <w:ind w:firstLine="0"/>
            </w:pPr>
            <w:proofErr w:type="spellStart"/>
            <w:r>
              <w:t>parent_id</w:t>
            </w:r>
            <w:proofErr w:type="spellEnd"/>
            <w:r w:rsidR="004C18B1">
              <w:t xml:space="preserve"> </w:t>
            </w:r>
            <w:r w:rsidR="00FA131A">
              <w:t>(FK)</w:t>
            </w:r>
          </w:p>
          <w:p w14:paraId="4BC32BD9" w14:textId="132EBFFA" w:rsidR="00E0475F" w:rsidRDefault="00E0475F" w:rsidP="009C542F">
            <w:pPr>
              <w:ind w:firstLine="0"/>
            </w:pPr>
            <w:proofErr w:type="spellStart"/>
            <w:r>
              <w:t>category_id</w:t>
            </w:r>
            <w:proofErr w:type="spellEnd"/>
            <w:r w:rsidR="00FA131A">
              <w:t xml:space="preserve"> (FK)</w:t>
            </w:r>
          </w:p>
          <w:p w14:paraId="5E20D182" w14:textId="1D5E0965" w:rsidR="00E0475F" w:rsidRDefault="00E0475F" w:rsidP="009C542F">
            <w:pPr>
              <w:ind w:firstLine="0"/>
            </w:pPr>
            <w:proofErr w:type="spellStart"/>
            <w:r>
              <w:t>location_id</w:t>
            </w:r>
            <w:proofErr w:type="spellEnd"/>
            <w:r w:rsidR="00FA131A">
              <w:t xml:space="preserve"> (FK)</w:t>
            </w:r>
          </w:p>
          <w:p w14:paraId="11EB5C9A" w14:textId="77777777" w:rsidR="00E0475F" w:rsidRDefault="00E0475F" w:rsidP="009C542F">
            <w:pPr>
              <w:ind w:firstLine="0"/>
            </w:pPr>
            <w:proofErr w:type="spellStart"/>
            <w:r>
              <w:t>name</w:t>
            </w:r>
            <w:proofErr w:type="spellEnd"/>
          </w:p>
          <w:p w14:paraId="62A84B70" w14:textId="77777777" w:rsidR="00E0475F" w:rsidRDefault="00E0475F" w:rsidP="009C542F">
            <w:pPr>
              <w:ind w:firstLine="0"/>
            </w:pPr>
            <w:proofErr w:type="spellStart"/>
            <w:r>
              <w:t>date_create</w:t>
            </w:r>
            <w:proofErr w:type="spellEnd"/>
          </w:p>
          <w:p w14:paraId="084678E9" w14:textId="77777777" w:rsidR="00E0475F" w:rsidRDefault="00E0475F" w:rsidP="009C542F">
            <w:pPr>
              <w:ind w:firstLine="0"/>
            </w:pPr>
            <w:proofErr w:type="spellStart"/>
            <w:r>
              <w:t>price</w:t>
            </w:r>
            <w:proofErr w:type="spellEnd"/>
          </w:p>
          <w:p w14:paraId="2A2B23BF" w14:textId="77777777" w:rsidR="00E0475F" w:rsidRDefault="00E0475F" w:rsidP="009C542F">
            <w:pPr>
              <w:ind w:firstLine="0"/>
            </w:pPr>
            <w:r>
              <w:t>state</w:t>
            </w:r>
          </w:p>
          <w:p w14:paraId="02FCD64D" w14:textId="70BDC20A" w:rsidR="00E0475F" w:rsidRDefault="00E0475F" w:rsidP="009C542F">
            <w:pPr>
              <w:ind w:firstLine="0"/>
            </w:pPr>
            <w:proofErr w:type="spellStart"/>
            <w:r>
              <w:t>discard_reason</w:t>
            </w:r>
            <w:proofErr w:type="spellEnd"/>
          </w:p>
        </w:tc>
        <w:tc>
          <w:tcPr>
            <w:tcW w:w="6881" w:type="dxa"/>
          </w:tcPr>
          <w:p w14:paraId="198B3C2A" w14:textId="77777777" w:rsidR="009C542F" w:rsidRDefault="007E6D1C" w:rsidP="009C542F">
            <w:pPr>
              <w:ind w:firstLine="0"/>
            </w:pPr>
            <w:r>
              <w:t>Jedinečné i</w:t>
            </w:r>
            <w:r w:rsidR="00E0475F">
              <w:t>dentifikačné číslo</w:t>
            </w:r>
            <w:r>
              <w:t xml:space="preserve"> predmetu</w:t>
            </w:r>
          </w:p>
          <w:p w14:paraId="61E99A03" w14:textId="77777777" w:rsidR="007E6D1C" w:rsidRDefault="007E6D1C" w:rsidP="009C542F">
            <w:pPr>
              <w:ind w:firstLine="0"/>
            </w:pPr>
            <w:r>
              <w:t>Referencia na komponent, pod ktorý predmet patrí</w:t>
            </w:r>
          </w:p>
          <w:p w14:paraId="5055BE39" w14:textId="77777777" w:rsidR="007E6D1C" w:rsidRDefault="007E6D1C" w:rsidP="009C542F">
            <w:pPr>
              <w:ind w:firstLine="0"/>
            </w:pPr>
            <w:r>
              <w:t>Referencia na kategóriu, do ktorej predmet patrí</w:t>
            </w:r>
          </w:p>
          <w:p w14:paraId="4BAF1D87" w14:textId="77777777" w:rsidR="004E486B" w:rsidRDefault="004E486B" w:rsidP="009C542F">
            <w:pPr>
              <w:ind w:firstLine="0"/>
            </w:pPr>
            <w:r>
              <w:t>Referencia na lokalitu, v ktorej sa predmet nachádza</w:t>
            </w:r>
          </w:p>
          <w:p w14:paraId="0978E9C9" w14:textId="77777777" w:rsidR="004E486B" w:rsidRDefault="004E486B" w:rsidP="009C542F">
            <w:pPr>
              <w:ind w:firstLine="0"/>
            </w:pPr>
            <w:r>
              <w:t>Názov predmetu</w:t>
            </w:r>
          </w:p>
          <w:p w14:paraId="70E8E656" w14:textId="77777777" w:rsidR="004E486B" w:rsidRDefault="004E486B" w:rsidP="009C542F">
            <w:pPr>
              <w:ind w:firstLine="0"/>
            </w:pPr>
            <w:r>
              <w:t>Dátum kedy bol predmet pridaný do systému</w:t>
            </w:r>
          </w:p>
          <w:p w14:paraId="6B1B4AD2" w14:textId="77777777" w:rsidR="004E486B" w:rsidRDefault="004E486B" w:rsidP="009C542F">
            <w:pPr>
              <w:ind w:firstLine="0"/>
            </w:pPr>
            <w:r>
              <w:t>Cena predmetu</w:t>
            </w:r>
          </w:p>
          <w:p w14:paraId="7DC6DA49" w14:textId="77777777" w:rsidR="004E486B" w:rsidRDefault="004E486B" w:rsidP="009C542F">
            <w:pPr>
              <w:ind w:firstLine="0"/>
            </w:pPr>
            <w:r>
              <w:t>Stav v akom sa predmet nachádza</w:t>
            </w:r>
          </w:p>
          <w:p w14:paraId="38B5E7F8" w14:textId="244D44C8" w:rsidR="004E486B" w:rsidRDefault="004E486B" w:rsidP="004E486B">
            <w:pPr>
              <w:keepNext/>
              <w:ind w:firstLine="0"/>
            </w:pPr>
            <w:r>
              <w:t xml:space="preserve">Dôvod prečo bol predmet vyradený </w:t>
            </w:r>
            <w:r w:rsidR="00F866F2">
              <w:t>z užívania</w:t>
            </w:r>
          </w:p>
        </w:tc>
      </w:tr>
    </w:tbl>
    <w:p w14:paraId="51DEF73E" w14:textId="26FC5660" w:rsidR="009C542F" w:rsidRDefault="004E486B" w:rsidP="004E486B">
      <w:pPr>
        <w:pStyle w:val="Popis"/>
      </w:pPr>
      <w:bookmarkStart w:id="52" w:name="_Toc69306896"/>
      <w:r>
        <w:t xml:space="preserve">Tabuľka </w:t>
      </w:r>
      <w:fldSimple w:instr=" STYLEREF 1 \s ">
        <w:r w:rsidR="005A6644">
          <w:rPr>
            <w:noProof/>
          </w:rPr>
          <w:t>6</w:t>
        </w:r>
      </w:fldSimple>
      <w:r w:rsidR="00DE7E4A">
        <w:t>.</w:t>
      </w:r>
      <w:fldSimple w:instr=" SEQ Tabuľka \* ARABIC \s 1 ">
        <w:r w:rsidR="005A6644">
          <w:rPr>
            <w:noProof/>
          </w:rPr>
          <w:t>1</w:t>
        </w:r>
      </w:fldSimple>
      <w:r>
        <w:t xml:space="preserve"> Popis entity – </w:t>
      </w:r>
      <w:proofErr w:type="spellStart"/>
      <w:r>
        <w:t>Item</w:t>
      </w:r>
      <w:bookmarkEnd w:id="52"/>
      <w:proofErr w:type="spellEnd"/>
    </w:p>
    <w:p w14:paraId="4DA24306" w14:textId="77777777" w:rsidR="003A5F21" w:rsidRPr="003A5F21" w:rsidRDefault="003A5F21" w:rsidP="003A5F21"/>
    <w:tbl>
      <w:tblPr>
        <w:tblStyle w:val="Mriekatabuky"/>
        <w:tblW w:w="0" w:type="auto"/>
        <w:tblLook w:val="04A0" w:firstRow="1" w:lastRow="0" w:firstColumn="1" w:lastColumn="0" w:noHBand="0" w:noVBand="1"/>
      </w:tblPr>
      <w:tblGrid>
        <w:gridCol w:w="2093"/>
        <w:gridCol w:w="6834"/>
      </w:tblGrid>
      <w:tr w:rsidR="004E486B" w14:paraId="6B4FD99C" w14:textId="77777777" w:rsidTr="003A5F21">
        <w:tc>
          <w:tcPr>
            <w:tcW w:w="2093" w:type="dxa"/>
          </w:tcPr>
          <w:p w14:paraId="31F0BF5F" w14:textId="10549F44" w:rsidR="004E486B" w:rsidRDefault="004E486B" w:rsidP="004E486B">
            <w:pPr>
              <w:ind w:firstLine="0"/>
            </w:pPr>
            <w:r>
              <w:rPr>
                <w:b/>
                <w:bCs/>
              </w:rPr>
              <w:t>Názov atribútu</w:t>
            </w:r>
          </w:p>
        </w:tc>
        <w:tc>
          <w:tcPr>
            <w:tcW w:w="6834" w:type="dxa"/>
          </w:tcPr>
          <w:p w14:paraId="7BEA6C76" w14:textId="77B0699C" w:rsidR="004E486B" w:rsidRDefault="004E486B" w:rsidP="004E486B">
            <w:pPr>
              <w:ind w:firstLine="0"/>
            </w:pPr>
            <w:r>
              <w:rPr>
                <w:b/>
                <w:bCs/>
              </w:rPr>
              <w:t>Popis atribútu</w:t>
            </w:r>
          </w:p>
        </w:tc>
      </w:tr>
      <w:tr w:rsidR="004E486B" w14:paraId="5253976F" w14:textId="77777777" w:rsidTr="003A5F21">
        <w:tc>
          <w:tcPr>
            <w:tcW w:w="2093" w:type="dxa"/>
          </w:tcPr>
          <w:p w14:paraId="711379EE" w14:textId="42676EFD" w:rsidR="003A5F21" w:rsidRDefault="003154B2" w:rsidP="004E486B">
            <w:pPr>
              <w:ind w:firstLine="0"/>
            </w:pPr>
            <w:r>
              <w:t>I</w:t>
            </w:r>
            <w:r w:rsidR="003A5F21">
              <w:t>d</w:t>
            </w:r>
            <w:r>
              <w:t xml:space="preserve"> (PK)</w:t>
            </w:r>
          </w:p>
          <w:p w14:paraId="5C481AF5" w14:textId="3192A451" w:rsidR="003A5F21" w:rsidRDefault="003A5F21" w:rsidP="004E486B">
            <w:pPr>
              <w:ind w:firstLine="0"/>
            </w:pPr>
            <w:proofErr w:type="spellStart"/>
            <w:r>
              <w:t>parent_id</w:t>
            </w:r>
            <w:proofErr w:type="spellEnd"/>
            <w:r w:rsidR="003154B2">
              <w:t xml:space="preserve"> (FK)</w:t>
            </w:r>
          </w:p>
          <w:p w14:paraId="122961C2" w14:textId="77777777" w:rsidR="003A5F21" w:rsidRDefault="003A5F21" w:rsidP="004E486B">
            <w:pPr>
              <w:ind w:firstLine="0"/>
            </w:pPr>
            <w:proofErr w:type="spellStart"/>
            <w:r>
              <w:t>name</w:t>
            </w:r>
            <w:proofErr w:type="spellEnd"/>
          </w:p>
          <w:p w14:paraId="715C217E" w14:textId="1A13D473" w:rsidR="003A5F21" w:rsidRDefault="003A5F21" w:rsidP="004E486B">
            <w:pPr>
              <w:ind w:firstLine="0"/>
            </w:pPr>
            <w:proofErr w:type="spellStart"/>
            <w:r>
              <w:lastRenderedPageBreak/>
              <w:t>is_active</w:t>
            </w:r>
            <w:proofErr w:type="spellEnd"/>
          </w:p>
        </w:tc>
        <w:tc>
          <w:tcPr>
            <w:tcW w:w="6834" w:type="dxa"/>
          </w:tcPr>
          <w:p w14:paraId="5BB98D72" w14:textId="77777777" w:rsidR="004E486B" w:rsidRDefault="003A5F21" w:rsidP="004E486B">
            <w:pPr>
              <w:ind w:firstLine="0"/>
            </w:pPr>
            <w:r>
              <w:lastRenderedPageBreak/>
              <w:t>Jedinečné identifikačné číslo kategórie</w:t>
            </w:r>
          </w:p>
          <w:p w14:paraId="192CC537" w14:textId="77777777" w:rsidR="003A5F21" w:rsidRDefault="003A5F21" w:rsidP="004E486B">
            <w:pPr>
              <w:ind w:firstLine="0"/>
            </w:pPr>
            <w:r>
              <w:t>Referencia na hierarchicky nadradenú kategóriu</w:t>
            </w:r>
          </w:p>
          <w:p w14:paraId="6C5A695D" w14:textId="77777777" w:rsidR="003A5F21" w:rsidRDefault="003A5F21" w:rsidP="004E486B">
            <w:pPr>
              <w:ind w:firstLine="0"/>
            </w:pPr>
            <w:r>
              <w:t>Názov kategórie</w:t>
            </w:r>
          </w:p>
          <w:p w14:paraId="767DC74C" w14:textId="7E8B06FC" w:rsidR="003A5F21" w:rsidRDefault="003A5F21" w:rsidP="00820706">
            <w:pPr>
              <w:keepNext/>
              <w:ind w:firstLine="0"/>
            </w:pPr>
            <w:r>
              <w:lastRenderedPageBreak/>
              <w:t>Informácia o tom, či je kategória stále aktívna</w:t>
            </w:r>
          </w:p>
        </w:tc>
      </w:tr>
    </w:tbl>
    <w:p w14:paraId="6C6AFAC0" w14:textId="365495BC" w:rsidR="004E486B" w:rsidRDefault="00820706" w:rsidP="00820706">
      <w:pPr>
        <w:pStyle w:val="Popis"/>
      </w:pPr>
      <w:bookmarkStart w:id="53" w:name="_Toc69306897"/>
      <w:r>
        <w:lastRenderedPageBreak/>
        <w:t xml:space="preserve">Tabuľka </w:t>
      </w:r>
      <w:fldSimple w:instr=" STYLEREF 1 \s ">
        <w:r w:rsidR="005A6644">
          <w:rPr>
            <w:noProof/>
          </w:rPr>
          <w:t>6</w:t>
        </w:r>
      </w:fldSimple>
      <w:r w:rsidR="00DE7E4A">
        <w:t>.</w:t>
      </w:r>
      <w:fldSimple w:instr=" SEQ Tabuľka \* ARABIC \s 1 ">
        <w:r w:rsidR="005A6644">
          <w:rPr>
            <w:noProof/>
          </w:rPr>
          <w:t>2</w:t>
        </w:r>
      </w:fldSimple>
      <w:r>
        <w:t xml:space="preserve"> Popis entity – </w:t>
      </w:r>
      <w:proofErr w:type="spellStart"/>
      <w:r>
        <w:t>Category</w:t>
      </w:r>
      <w:bookmarkEnd w:id="53"/>
      <w:proofErr w:type="spellEnd"/>
    </w:p>
    <w:p w14:paraId="46D542C7" w14:textId="77777777" w:rsidR="00820706" w:rsidRPr="00820706" w:rsidRDefault="00820706" w:rsidP="00820706"/>
    <w:tbl>
      <w:tblPr>
        <w:tblStyle w:val="Mriekatabuky"/>
        <w:tblW w:w="0" w:type="auto"/>
        <w:tblLook w:val="04A0" w:firstRow="1" w:lastRow="0" w:firstColumn="1" w:lastColumn="0" w:noHBand="0" w:noVBand="1"/>
      </w:tblPr>
      <w:tblGrid>
        <w:gridCol w:w="2093"/>
        <w:gridCol w:w="6834"/>
      </w:tblGrid>
      <w:tr w:rsidR="00820706" w14:paraId="467C5BD4" w14:textId="77777777" w:rsidTr="002138D1">
        <w:tc>
          <w:tcPr>
            <w:tcW w:w="2093" w:type="dxa"/>
          </w:tcPr>
          <w:p w14:paraId="1E52F4EE" w14:textId="77777777" w:rsidR="00820706" w:rsidRDefault="00820706" w:rsidP="002138D1">
            <w:pPr>
              <w:ind w:firstLine="0"/>
            </w:pPr>
            <w:r>
              <w:rPr>
                <w:b/>
                <w:bCs/>
              </w:rPr>
              <w:t>Názov atribútu</w:t>
            </w:r>
          </w:p>
        </w:tc>
        <w:tc>
          <w:tcPr>
            <w:tcW w:w="6834" w:type="dxa"/>
          </w:tcPr>
          <w:p w14:paraId="6F8B1A49" w14:textId="77777777" w:rsidR="00820706" w:rsidRDefault="00820706" w:rsidP="002138D1">
            <w:pPr>
              <w:ind w:firstLine="0"/>
            </w:pPr>
            <w:r>
              <w:rPr>
                <w:b/>
                <w:bCs/>
              </w:rPr>
              <w:t>Popis atribútu</w:t>
            </w:r>
          </w:p>
        </w:tc>
      </w:tr>
      <w:tr w:rsidR="00820706" w14:paraId="228ACB12" w14:textId="77777777" w:rsidTr="002138D1">
        <w:tc>
          <w:tcPr>
            <w:tcW w:w="2093" w:type="dxa"/>
          </w:tcPr>
          <w:p w14:paraId="2BDBB0DA" w14:textId="3F550947" w:rsidR="00820706" w:rsidRDefault="003154B2" w:rsidP="002138D1">
            <w:pPr>
              <w:ind w:firstLine="0"/>
            </w:pPr>
            <w:r>
              <w:t>i</w:t>
            </w:r>
            <w:r w:rsidR="00820706">
              <w:t>d</w:t>
            </w:r>
            <w:r>
              <w:t xml:space="preserve"> (PF)</w:t>
            </w:r>
          </w:p>
          <w:p w14:paraId="261C770F" w14:textId="017CDFDB" w:rsidR="00820706" w:rsidRDefault="00820706" w:rsidP="002138D1">
            <w:pPr>
              <w:ind w:firstLine="0"/>
            </w:pPr>
            <w:proofErr w:type="spellStart"/>
            <w:r>
              <w:t>parent_id</w:t>
            </w:r>
            <w:proofErr w:type="spellEnd"/>
            <w:r w:rsidR="003154B2">
              <w:t xml:space="preserve"> (FK)</w:t>
            </w:r>
          </w:p>
          <w:p w14:paraId="2D104873" w14:textId="77777777" w:rsidR="00820706" w:rsidRDefault="00820706" w:rsidP="002138D1">
            <w:pPr>
              <w:ind w:firstLine="0"/>
            </w:pPr>
            <w:proofErr w:type="spellStart"/>
            <w:r>
              <w:t>name</w:t>
            </w:r>
            <w:proofErr w:type="spellEnd"/>
          </w:p>
          <w:p w14:paraId="64B840FC" w14:textId="77777777" w:rsidR="00820706" w:rsidRDefault="00820706" w:rsidP="002138D1">
            <w:pPr>
              <w:ind w:firstLine="0"/>
            </w:pPr>
            <w:proofErr w:type="spellStart"/>
            <w:r>
              <w:t>is_active</w:t>
            </w:r>
            <w:proofErr w:type="spellEnd"/>
          </w:p>
        </w:tc>
        <w:tc>
          <w:tcPr>
            <w:tcW w:w="6834" w:type="dxa"/>
          </w:tcPr>
          <w:p w14:paraId="0BA20241" w14:textId="567F9507" w:rsidR="00820706" w:rsidRDefault="00820706" w:rsidP="002138D1">
            <w:pPr>
              <w:ind w:firstLine="0"/>
            </w:pPr>
            <w:r>
              <w:t>Jedinečné identifikačné číslo lokality</w:t>
            </w:r>
          </w:p>
          <w:p w14:paraId="613D3102" w14:textId="54EB8547" w:rsidR="00820706" w:rsidRDefault="00820706" w:rsidP="002138D1">
            <w:pPr>
              <w:ind w:firstLine="0"/>
            </w:pPr>
            <w:r>
              <w:t>Referencia na hierarchicky nadradenú lokalitu</w:t>
            </w:r>
          </w:p>
          <w:p w14:paraId="038DF8D1" w14:textId="4D785B45" w:rsidR="00820706" w:rsidRDefault="00820706" w:rsidP="002138D1">
            <w:pPr>
              <w:ind w:firstLine="0"/>
            </w:pPr>
            <w:r>
              <w:t>Názov lokality</w:t>
            </w:r>
          </w:p>
          <w:p w14:paraId="788F0A4B" w14:textId="7EC11155" w:rsidR="00820706" w:rsidRDefault="00820706" w:rsidP="00820706">
            <w:pPr>
              <w:keepNext/>
              <w:ind w:firstLine="0"/>
            </w:pPr>
            <w:r>
              <w:t>Informácia o tom, či je lokalita stále aktívna</w:t>
            </w:r>
          </w:p>
        </w:tc>
      </w:tr>
    </w:tbl>
    <w:p w14:paraId="645BD926" w14:textId="1CC0B8C1" w:rsidR="00820706" w:rsidRDefault="00820706" w:rsidP="00820706">
      <w:pPr>
        <w:pStyle w:val="Popis"/>
      </w:pPr>
      <w:bookmarkStart w:id="54" w:name="_Toc69306898"/>
      <w:r>
        <w:t xml:space="preserve">Tabuľka </w:t>
      </w:r>
      <w:fldSimple w:instr=" STYLEREF 1 \s ">
        <w:r w:rsidR="005A6644">
          <w:rPr>
            <w:noProof/>
          </w:rPr>
          <w:t>6</w:t>
        </w:r>
      </w:fldSimple>
      <w:r w:rsidR="00DE7E4A">
        <w:t>.</w:t>
      </w:r>
      <w:fldSimple w:instr=" SEQ Tabuľka \* ARABIC \s 1 ">
        <w:r w:rsidR="005A6644">
          <w:rPr>
            <w:noProof/>
          </w:rPr>
          <w:t>3</w:t>
        </w:r>
      </w:fldSimple>
      <w:r>
        <w:t xml:space="preserve"> Popis entity </w:t>
      </w:r>
      <w:r w:rsidR="002D7B1A">
        <w:t>–</w:t>
      </w:r>
      <w:r>
        <w:t xml:space="preserve"> </w:t>
      </w:r>
      <w:proofErr w:type="spellStart"/>
      <w:r>
        <w:t>Location</w:t>
      </w:r>
      <w:bookmarkEnd w:id="54"/>
      <w:proofErr w:type="spellEnd"/>
    </w:p>
    <w:p w14:paraId="1ACC40C4" w14:textId="77777777" w:rsidR="002D7B1A" w:rsidRPr="002D7B1A" w:rsidRDefault="002D7B1A" w:rsidP="002D7B1A"/>
    <w:tbl>
      <w:tblPr>
        <w:tblStyle w:val="Mriekatabuky"/>
        <w:tblW w:w="0" w:type="auto"/>
        <w:tblLook w:val="04A0" w:firstRow="1" w:lastRow="0" w:firstColumn="1" w:lastColumn="0" w:noHBand="0" w:noVBand="1"/>
      </w:tblPr>
      <w:tblGrid>
        <w:gridCol w:w="2093"/>
        <w:gridCol w:w="6834"/>
      </w:tblGrid>
      <w:tr w:rsidR="002D7B1A" w14:paraId="3F17C837" w14:textId="77777777" w:rsidTr="002D7B1A">
        <w:tc>
          <w:tcPr>
            <w:tcW w:w="2093" w:type="dxa"/>
          </w:tcPr>
          <w:p w14:paraId="13EDC059" w14:textId="7BCCC6B3" w:rsidR="002D7B1A" w:rsidRDefault="002D7B1A" w:rsidP="002D7B1A">
            <w:pPr>
              <w:ind w:firstLine="0"/>
            </w:pPr>
            <w:r>
              <w:rPr>
                <w:b/>
                <w:bCs/>
              </w:rPr>
              <w:t>Názov atribútu</w:t>
            </w:r>
          </w:p>
        </w:tc>
        <w:tc>
          <w:tcPr>
            <w:tcW w:w="6834" w:type="dxa"/>
          </w:tcPr>
          <w:p w14:paraId="22F8D533" w14:textId="36D96D10" w:rsidR="002D7B1A" w:rsidRDefault="002D7B1A" w:rsidP="002D7B1A">
            <w:pPr>
              <w:ind w:firstLine="0"/>
            </w:pPr>
            <w:r>
              <w:rPr>
                <w:b/>
                <w:bCs/>
              </w:rPr>
              <w:t>Popis atribútu</w:t>
            </w:r>
          </w:p>
        </w:tc>
      </w:tr>
      <w:tr w:rsidR="002D7B1A" w14:paraId="3F8339C8" w14:textId="77777777" w:rsidTr="002D7B1A">
        <w:tc>
          <w:tcPr>
            <w:tcW w:w="2093" w:type="dxa"/>
          </w:tcPr>
          <w:p w14:paraId="2B5B19A0" w14:textId="04453CA2" w:rsidR="00F866F2" w:rsidRDefault="003154B2" w:rsidP="002D7B1A">
            <w:pPr>
              <w:ind w:firstLine="0"/>
            </w:pPr>
            <w:r>
              <w:t>i</w:t>
            </w:r>
            <w:r w:rsidR="00F866F2">
              <w:t>d</w:t>
            </w:r>
            <w:r>
              <w:t xml:space="preserve"> (PK)</w:t>
            </w:r>
          </w:p>
          <w:p w14:paraId="08DFCBDA" w14:textId="649D7145" w:rsidR="00F866F2" w:rsidRDefault="00F866F2" w:rsidP="002D7B1A">
            <w:pPr>
              <w:ind w:firstLine="0"/>
            </w:pPr>
            <w:proofErr w:type="spellStart"/>
            <w:r>
              <w:t>date_create</w:t>
            </w:r>
            <w:proofErr w:type="spellEnd"/>
          </w:p>
          <w:p w14:paraId="070F4374" w14:textId="612F5247" w:rsidR="00F866F2" w:rsidRDefault="00F866F2" w:rsidP="002D7B1A">
            <w:pPr>
              <w:ind w:firstLine="0"/>
            </w:pPr>
            <w:proofErr w:type="spellStart"/>
            <w:r>
              <w:t>name</w:t>
            </w:r>
            <w:proofErr w:type="spellEnd"/>
          </w:p>
          <w:p w14:paraId="7B059B1A" w14:textId="77777777" w:rsidR="00F866F2" w:rsidRDefault="00F866F2" w:rsidP="002D7B1A">
            <w:pPr>
              <w:ind w:firstLine="0"/>
            </w:pPr>
            <w:r>
              <w:t>email</w:t>
            </w:r>
          </w:p>
          <w:p w14:paraId="1EF23C36" w14:textId="77777777" w:rsidR="00F866F2" w:rsidRDefault="00F866F2" w:rsidP="002D7B1A">
            <w:pPr>
              <w:ind w:firstLine="0"/>
            </w:pPr>
            <w:proofErr w:type="spellStart"/>
            <w:r>
              <w:t>roles</w:t>
            </w:r>
            <w:proofErr w:type="spellEnd"/>
          </w:p>
          <w:p w14:paraId="7B9A2C2B" w14:textId="6F7465C0" w:rsidR="00F866F2" w:rsidRDefault="00F866F2" w:rsidP="002D7B1A">
            <w:pPr>
              <w:ind w:firstLine="0"/>
            </w:pPr>
            <w:proofErr w:type="spellStart"/>
            <w:r>
              <w:t>password</w:t>
            </w:r>
            <w:proofErr w:type="spellEnd"/>
          </w:p>
          <w:p w14:paraId="0E68B2C9" w14:textId="46BEC6B9" w:rsidR="00F866F2" w:rsidRDefault="00F866F2" w:rsidP="002D7B1A">
            <w:pPr>
              <w:ind w:firstLine="0"/>
            </w:pPr>
            <w:proofErr w:type="spellStart"/>
            <w:r>
              <w:t>is_active</w:t>
            </w:r>
            <w:proofErr w:type="spellEnd"/>
          </w:p>
        </w:tc>
        <w:tc>
          <w:tcPr>
            <w:tcW w:w="6834" w:type="dxa"/>
          </w:tcPr>
          <w:p w14:paraId="7355707E" w14:textId="7B9A0648" w:rsidR="00957459" w:rsidRDefault="00957459" w:rsidP="00957459">
            <w:pPr>
              <w:ind w:firstLine="0"/>
            </w:pPr>
            <w:r>
              <w:t>Jedinečné identifikačné číslo užívateľa</w:t>
            </w:r>
          </w:p>
          <w:p w14:paraId="360C5F46" w14:textId="029C2D4D" w:rsidR="00957459" w:rsidRDefault="00957459" w:rsidP="00957459">
            <w:pPr>
              <w:ind w:firstLine="0"/>
            </w:pPr>
            <w:r>
              <w:t>Dátum kedy bol užívateľ zaregistrovaný do systému</w:t>
            </w:r>
          </w:p>
          <w:p w14:paraId="0A1EFB17" w14:textId="77777777" w:rsidR="002D7B1A" w:rsidRDefault="00E151D3" w:rsidP="002D7B1A">
            <w:pPr>
              <w:ind w:firstLine="0"/>
            </w:pPr>
            <w:r>
              <w:t>Užívateľské meno</w:t>
            </w:r>
          </w:p>
          <w:p w14:paraId="624A3561" w14:textId="77777777" w:rsidR="00E151D3" w:rsidRDefault="00E151D3" w:rsidP="002D7B1A">
            <w:pPr>
              <w:ind w:firstLine="0"/>
            </w:pPr>
            <w:r>
              <w:t>Užívateľský e-mail</w:t>
            </w:r>
          </w:p>
          <w:p w14:paraId="48AFB79B" w14:textId="77777777" w:rsidR="00E151D3" w:rsidRDefault="00E151D3" w:rsidP="002D7B1A">
            <w:pPr>
              <w:ind w:firstLine="0"/>
            </w:pPr>
            <w:r>
              <w:t>Užívateľská rola</w:t>
            </w:r>
          </w:p>
          <w:p w14:paraId="30EC2D12" w14:textId="77777777" w:rsidR="00E151D3" w:rsidRDefault="00E151D3" w:rsidP="002D7B1A">
            <w:pPr>
              <w:ind w:firstLine="0"/>
            </w:pPr>
            <w:r>
              <w:t>Užívateľské heslo</w:t>
            </w:r>
          </w:p>
          <w:p w14:paraId="619F8376" w14:textId="5B0CF4AB" w:rsidR="00E151D3" w:rsidRDefault="00E151D3" w:rsidP="00F21DEB">
            <w:pPr>
              <w:keepNext/>
              <w:ind w:firstLine="0"/>
            </w:pPr>
            <w:r>
              <w:t>Informácia o tom, či je užívateľské konto aktívne</w:t>
            </w:r>
          </w:p>
        </w:tc>
      </w:tr>
    </w:tbl>
    <w:p w14:paraId="25ACCAA5" w14:textId="737FDDA1" w:rsidR="002D7B1A" w:rsidRDefault="00F21DEB" w:rsidP="00F21DEB">
      <w:pPr>
        <w:pStyle w:val="Popis"/>
      </w:pPr>
      <w:bookmarkStart w:id="55" w:name="_Toc69306899"/>
      <w:r>
        <w:t xml:space="preserve">Tabuľka </w:t>
      </w:r>
      <w:fldSimple w:instr=" STYLEREF 1 \s ">
        <w:r w:rsidR="005A6644">
          <w:rPr>
            <w:noProof/>
          </w:rPr>
          <w:t>6</w:t>
        </w:r>
      </w:fldSimple>
      <w:r w:rsidR="00DE7E4A">
        <w:t>.</w:t>
      </w:r>
      <w:fldSimple w:instr=" SEQ Tabuľka \* ARABIC \s 1 ">
        <w:r w:rsidR="005A6644">
          <w:rPr>
            <w:noProof/>
          </w:rPr>
          <w:t>4</w:t>
        </w:r>
      </w:fldSimple>
      <w:r>
        <w:t xml:space="preserve"> Popis entity – User</w:t>
      </w:r>
      <w:bookmarkEnd w:id="55"/>
    </w:p>
    <w:p w14:paraId="43DA51CE" w14:textId="77777777" w:rsidR="008024A5" w:rsidRPr="008024A5" w:rsidRDefault="008024A5" w:rsidP="008024A5"/>
    <w:tbl>
      <w:tblPr>
        <w:tblStyle w:val="Mriekatabuky"/>
        <w:tblW w:w="0" w:type="auto"/>
        <w:tblLook w:val="04A0" w:firstRow="1" w:lastRow="0" w:firstColumn="1" w:lastColumn="0" w:noHBand="0" w:noVBand="1"/>
      </w:tblPr>
      <w:tblGrid>
        <w:gridCol w:w="2093"/>
        <w:gridCol w:w="6834"/>
      </w:tblGrid>
      <w:tr w:rsidR="00F21DEB" w14:paraId="794AAB50" w14:textId="77777777" w:rsidTr="002138D1">
        <w:tc>
          <w:tcPr>
            <w:tcW w:w="2093" w:type="dxa"/>
          </w:tcPr>
          <w:p w14:paraId="63180431" w14:textId="77777777" w:rsidR="00F21DEB" w:rsidRDefault="00F21DEB" w:rsidP="002138D1">
            <w:pPr>
              <w:ind w:firstLine="0"/>
            </w:pPr>
            <w:r>
              <w:rPr>
                <w:b/>
                <w:bCs/>
              </w:rPr>
              <w:t>Názov atribútu</w:t>
            </w:r>
          </w:p>
        </w:tc>
        <w:tc>
          <w:tcPr>
            <w:tcW w:w="6834" w:type="dxa"/>
          </w:tcPr>
          <w:p w14:paraId="2B65BE84" w14:textId="77777777" w:rsidR="00F21DEB" w:rsidRDefault="00F21DEB" w:rsidP="002138D1">
            <w:pPr>
              <w:ind w:firstLine="0"/>
            </w:pPr>
            <w:r>
              <w:rPr>
                <w:b/>
                <w:bCs/>
              </w:rPr>
              <w:t>Popis atribútu</w:t>
            </w:r>
          </w:p>
        </w:tc>
      </w:tr>
      <w:tr w:rsidR="00F21DEB" w14:paraId="12AD39BA" w14:textId="77777777" w:rsidTr="002138D1">
        <w:tc>
          <w:tcPr>
            <w:tcW w:w="2093" w:type="dxa"/>
          </w:tcPr>
          <w:p w14:paraId="409B0257" w14:textId="6C452C1A" w:rsidR="00F21DEB" w:rsidRDefault="00324EEE" w:rsidP="002138D1">
            <w:pPr>
              <w:ind w:firstLine="0"/>
            </w:pPr>
            <w:r>
              <w:t>i</w:t>
            </w:r>
            <w:r w:rsidR="00F21DEB">
              <w:t>d</w:t>
            </w:r>
            <w:r>
              <w:t xml:space="preserve"> (PK)</w:t>
            </w:r>
          </w:p>
          <w:p w14:paraId="3EB38B06" w14:textId="313C1E7F" w:rsidR="00F21DEB" w:rsidRDefault="00F21DEB" w:rsidP="002138D1">
            <w:pPr>
              <w:ind w:firstLine="0"/>
            </w:pPr>
            <w:proofErr w:type="spellStart"/>
            <w:r>
              <w:t>user_id</w:t>
            </w:r>
            <w:proofErr w:type="spellEnd"/>
            <w:r w:rsidR="00324EEE">
              <w:t xml:space="preserve"> (FK)</w:t>
            </w:r>
          </w:p>
          <w:p w14:paraId="5D55C991" w14:textId="77777777" w:rsidR="00F21DEB" w:rsidRDefault="00F21DEB" w:rsidP="002138D1">
            <w:pPr>
              <w:ind w:firstLine="0"/>
            </w:pPr>
            <w:r>
              <w:t>type</w:t>
            </w:r>
          </w:p>
          <w:p w14:paraId="3A91623E" w14:textId="77777777" w:rsidR="00F21DEB" w:rsidRDefault="00F21DEB" w:rsidP="002138D1">
            <w:pPr>
              <w:ind w:firstLine="0"/>
            </w:pPr>
            <w:r>
              <w:t>status</w:t>
            </w:r>
          </w:p>
          <w:p w14:paraId="45E70FFF" w14:textId="77777777" w:rsidR="00F21DEB" w:rsidRDefault="00F21DEB" w:rsidP="002138D1">
            <w:pPr>
              <w:ind w:firstLine="0"/>
            </w:pPr>
            <w:proofErr w:type="spellStart"/>
            <w:r>
              <w:lastRenderedPageBreak/>
              <w:t>message</w:t>
            </w:r>
            <w:proofErr w:type="spellEnd"/>
          </w:p>
          <w:p w14:paraId="3DE5023E" w14:textId="19F18607" w:rsidR="00F21DEB" w:rsidRDefault="00F21DEB" w:rsidP="002138D1">
            <w:pPr>
              <w:ind w:firstLine="0"/>
            </w:pPr>
            <w:proofErr w:type="spellStart"/>
            <w:r>
              <w:t>date_create</w:t>
            </w:r>
            <w:proofErr w:type="spellEnd"/>
          </w:p>
        </w:tc>
        <w:tc>
          <w:tcPr>
            <w:tcW w:w="6834" w:type="dxa"/>
          </w:tcPr>
          <w:p w14:paraId="1593D3F3" w14:textId="13526233" w:rsidR="00F21DEB" w:rsidRDefault="00F21DEB" w:rsidP="002138D1">
            <w:pPr>
              <w:ind w:firstLine="0"/>
            </w:pPr>
            <w:r>
              <w:lastRenderedPageBreak/>
              <w:t>Jedinečné identifikačné číslo notifikácie</w:t>
            </w:r>
          </w:p>
          <w:p w14:paraId="1B91E3A0" w14:textId="77777777" w:rsidR="00F21DEB" w:rsidRDefault="00F21DEB" w:rsidP="002138D1">
            <w:pPr>
              <w:keepNext/>
              <w:ind w:firstLine="0"/>
            </w:pPr>
            <w:r>
              <w:t>Referencia na užívateľa, ktorému patrí konkrétna notifikácia</w:t>
            </w:r>
          </w:p>
          <w:p w14:paraId="7D3192BF" w14:textId="77777777" w:rsidR="00F21DEB" w:rsidRDefault="00F21DEB" w:rsidP="002138D1">
            <w:pPr>
              <w:keepNext/>
              <w:ind w:firstLine="0"/>
            </w:pPr>
            <w:r>
              <w:t>Typ notifikácie</w:t>
            </w:r>
          </w:p>
          <w:p w14:paraId="38042F86" w14:textId="36B67247" w:rsidR="00F21DEB" w:rsidRDefault="00F21DEB" w:rsidP="002138D1">
            <w:pPr>
              <w:keepNext/>
              <w:ind w:firstLine="0"/>
            </w:pPr>
            <w:r>
              <w:t>Stav, v ktorom sa notifikácia nachádza</w:t>
            </w:r>
            <w:r w:rsidR="00BD7002">
              <w:t xml:space="preserve"> (prečítaná</w:t>
            </w:r>
            <w:r w:rsidR="004A6AB2">
              <w:t xml:space="preserve"> </w:t>
            </w:r>
            <w:r w:rsidR="00BD7002">
              <w:t>/</w:t>
            </w:r>
            <w:r w:rsidR="004A6AB2">
              <w:t xml:space="preserve"> neprečítaná</w:t>
            </w:r>
            <w:r w:rsidR="00BD7002">
              <w:t>)</w:t>
            </w:r>
          </w:p>
          <w:p w14:paraId="280A2A6A" w14:textId="77777777" w:rsidR="00F21DEB" w:rsidRDefault="00F21DEB" w:rsidP="002138D1">
            <w:pPr>
              <w:keepNext/>
              <w:ind w:firstLine="0"/>
            </w:pPr>
            <w:r>
              <w:lastRenderedPageBreak/>
              <w:t>Správa s dôvodom notifikovania</w:t>
            </w:r>
          </w:p>
          <w:p w14:paraId="39FBF9DC" w14:textId="76A1EA85" w:rsidR="00F21DEB" w:rsidRDefault="00F21DEB" w:rsidP="008024A5">
            <w:pPr>
              <w:keepNext/>
              <w:ind w:firstLine="0"/>
            </w:pPr>
            <w:r>
              <w:t>Dátum kedy bola notifikáci</w:t>
            </w:r>
            <w:r w:rsidR="00FF0858">
              <w:t xml:space="preserve">a </w:t>
            </w:r>
            <w:r>
              <w:t>vytvorená</w:t>
            </w:r>
          </w:p>
        </w:tc>
      </w:tr>
    </w:tbl>
    <w:p w14:paraId="3BB8B9A2" w14:textId="1E7D160B" w:rsidR="008024A5" w:rsidRDefault="008024A5" w:rsidP="008024A5">
      <w:pPr>
        <w:pStyle w:val="Popis"/>
      </w:pPr>
      <w:bookmarkStart w:id="56" w:name="_Toc69306900"/>
      <w:r>
        <w:lastRenderedPageBreak/>
        <w:t xml:space="preserve">Tabuľka </w:t>
      </w:r>
      <w:fldSimple w:instr=" STYLEREF 1 \s ">
        <w:r w:rsidR="005A6644">
          <w:rPr>
            <w:noProof/>
          </w:rPr>
          <w:t>6</w:t>
        </w:r>
      </w:fldSimple>
      <w:r w:rsidR="00DE7E4A">
        <w:t>.</w:t>
      </w:r>
      <w:fldSimple w:instr=" SEQ Tabuľka \* ARABIC \s 1 ">
        <w:r w:rsidR="005A6644">
          <w:rPr>
            <w:noProof/>
          </w:rPr>
          <w:t>5</w:t>
        </w:r>
      </w:fldSimple>
      <w:r>
        <w:t xml:space="preserve"> Popis entity </w:t>
      </w:r>
      <w:r w:rsidR="00FB7708">
        <w:t>–</w:t>
      </w:r>
      <w:r>
        <w:t xml:space="preserve"> </w:t>
      </w:r>
      <w:proofErr w:type="spellStart"/>
      <w:r>
        <w:t>Notification</w:t>
      </w:r>
      <w:bookmarkEnd w:id="56"/>
      <w:proofErr w:type="spellEnd"/>
    </w:p>
    <w:tbl>
      <w:tblPr>
        <w:tblStyle w:val="Mriekatabuky"/>
        <w:tblW w:w="0" w:type="auto"/>
        <w:tblLook w:val="04A0" w:firstRow="1" w:lastRow="0" w:firstColumn="1" w:lastColumn="0" w:noHBand="0" w:noVBand="1"/>
      </w:tblPr>
      <w:tblGrid>
        <w:gridCol w:w="2093"/>
        <w:gridCol w:w="6834"/>
      </w:tblGrid>
      <w:tr w:rsidR="00FB7708" w14:paraId="18B89C31" w14:textId="77777777" w:rsidTr="002138D1">
        <w:tc>
          <w:tcPr>
            <w:tcW w:w="2093" w:type="dxa"/>
          </w:tcPr>
          <w:p w14:paraId="6CEDADE6" w14:textId="77777777" w:rsidR="00FB7708" w:rsidRDefault="00FB7708" w:rsidP="002138D1">
            <w:pPr>
              <w:ind w:firstLine="0"/>
            </w:pPr>
            <w:r>
              <w:rPr>
                <w:b/>
                <w:bCs/>
              </w:rPr>
              <w:t>Názov atribútu</w:t>
            </w:r>
          </w:p>
        </w:tc>
        <w:tc>
          <w:tcPr>
            <w:tcW w:w="6834" w:type="dxa"/>
          </w:tcPr>
          <w:p w14:paraId="75354C2F" w14:textId="77777777" w:rsidR="00FB7708" w:rsidRDefault="00FB7708" w:rsidP="002138D1">
            <w:pPr>
              <w:ind w:firstLine="0"/>
            </w:pPr>
            <w:r>
              <w:rPr>
                <w:b/>
                <w:bCs/>
              </w:rPr>
              <w:t>Popis atribútu</w:t>
            </w:r>
          </w:p>
        </w:tc>
      </w:tr>
      <w:tr w:rsidR="00FB7708" w14:paraId="38266448" w14:textId="77777777" w:rsidTr="002138D1">
        <w:tc>
          <w:tcPr>
            <w:tcW w:w="2093" w:type="dxa"/>
          </w:tcPr>
          <w:p w14:paraId="7D4CB3AD" w14:textId="08D3EAD6" w:rsidR="00FB7708" w:rsidRDefault="00324EEE" w:rsidP="002138D1">
            <w:pPr>
              <w:ind w:firstLine="0"/>
            </w:pPr>
            <w:r>
              <w:t>i</w:t>
            </w:r>
            <w:r w:rsidR="00FB7708">
              <w:t>d</w:t>
            </w:r>
            <w:r>
              <w:t xml:space="preserve"> (PK)</w:t>
            </w:r>
          </w:p>
          <w:p w14:paraId="1F0D2E87" w14:textId="607B9098" w:rsidR="00FB7708" w:rsidRDefault="00FB7708" w:rsidP="002138D1">
            <w:pPr>
              <w:ind w:firstLine="0"/>
            </w:pPr>
            <w:proofErr w:type="spellStart"/>
            <w:r>
              <w:t>item_id</w:t>
            </w:r>
            <w:proofErr w:type="spellEnd"/>
            <w:r w:rsidR="00324EEE">
              <w:t xml:space="preserve"> (FK)</w:t>
            </w:r>
          </w:p>
          <w:p w14:paraId="34F72C25" w14:textId="58AEFD80" w:rsidR="00FB7708" w:rsidRDefault="00FB7708" w:rsidP="002138D1">
            <w:pPr>
              <w:ind w:firstLine="0"/>
            </w:pPr>
            <w:proofErr w:type="spellStart"/>
            <w:r>
              <w:t>category_id</w:t>
            </w:r>
            <w:proofErr w:type="spellEnd"/>
            <w:r w:rsidR="00324EEE">
              <w:t xml:space="preserve"> (FK)</w:t>
            </w:r>
          </w:p>
          <w:p w14:paraId="26C16E3A" w14:textId="551AB572" w:rsidR="00FB7708" w:rsidRDefault="00FB7708" w:rsidP="002138D1">
            <w:pPr>
              <w:ind w:firstLine="0"/>
            </w:pPr>
            <w:proofErr w:type="spellStart"/>
            <w:r>
              <w:t>location_id</w:t>
            </w:r>
            <w:proofErr w:type="spellEnd"/>
            <w:r w:rsidR="00324EEE">
              <w:t xml:space="preserve"> (FK)</w:t>
            </w:r>
          </w:p>
          <w:p w14:paraId="66E6C35B" w14:textId="022937E2" w:rsidR="00FB7708" w:rsidRDefault="00FB7708" w:rsidP="002138D1">
            <w:pPr>
              <w:ind w:firstLine="0"/>
            </w:pPr>
            <w:proofErr w:type="spellStart"/>
            <w:r>
              <w:t>user_id</w:t>
            </w:r>
            <w:proofErr w:type="spellEnd"/>
            <w:r w:rsidR="00324EEE">
              <w:t xml:space="preserve"> (FK)</w:t>
            </w:r>
          </w:p>
          <w:p w14:paraId="179C79FB" w14:textId="77777777" w:rsidR="00FB7708" w:rsidRDefault="00FB7708" w:rsidP="002138D1">
            <w:pPr>
              <w:ind w:firstLine="0"/>
            </w:pPr>
            <w:proofErr w:type="spellStart"/>
            <w:r>
              <w:t>date_create</w:t>
            </w:r>
            <w:proofErr w:type="spellEnd"/>
          </w:p>
          <w:p w14:paraId="441A52EE" w14:textId="16C94543" w:rsidR="00FB7708" w:rsidRDefault="00FB7708" w:rsidP="002138D1">
            <w:pPr>
              <w:ind w:firstLine="0"/>
            </w:pPr>
            <w:proofErr w:type="spellStart"/>
            <w:r>
              <w:t>price</w:t>
            </w:r>
            <w:proofErr w:type="spellEnd"/>
          </w:p>
        </w:tc>
        <w:tc>
          <w:tcPr>
            <w:tcW w:w="6834" w:type="dxa"/>
          </w:tcPr>
          <w:p w14:paraId="40EC41F0" w14:textId="77777777" w:rsidR="00FB7708" w:rsidRDefault="00FB7708" w:rsidP="002138D1">
            <w:pPr>
              <w:ind w:firstLine="0"/>
            </w:pPr>
            <w:r>
              <w:t>Jedinečné identifikačné číslo notifikácie</w:t>
            </w:r>
          </w:p>
          <w:p w14:paraId="2ADE7E9C" w14:textId="7D2109F0" w:rsidR="00FB7708" w:rsidRDefault="00FB7708" w:rsidP="00FB7708">
            <w:pPr>
              <w:keepNext/>
              <w:ind w:firstLine="0"/>
            </w:pPr>
            <w:r>
              <w:t>Referencia na predmet</w:t>
            </w:r>
          </w:p>
          <w:p w14:paraId="67A79ECF" w14:textId="77777777" w:rsidR="00FB7708" w:rsidRDefault="00FB7708" w:rsidP="00FB7708">
            <w:pPr>
              <w:keepNext/>
              <w:ind w:firstLine="0"/>
            </w:pPr>
            <w:r>
              <w:t>Referencia na kategóriu</w:t>
            </w:r>
          </w:p>
          <w:p w14:paraId="6146C629" w14:textId="77777777" w:rsidR="00FB7708" w:rsidRDefault="00FB7708" w:rsidP="00FB7708">
            <w:pPr>
              <w:keepNext/>
              <w:ind w:firstLine="0"/>
            </w:pPr>
            <w:r>
              <w:t>Referencia na lokalitu</w:t>
            </w:r>
          </w:p>
          <w:p w14:paraId="2B430C4C" w14:textId="77777777" w:rsidR="00FB7708" w:rsidRDefault="00FB7708" w:rsidP="00FB7708">
            <w:pPr>
              <w:keepNext/>
              <w:ind w:firstLine="0"/>
            </w:pPr>
            <w:r>
              <w:t>Referencia na užívateľa</w:t>
            </w:r>
          </w:p>
          <w:p w14:paraId="327D3E80" w14:textId="77777777" w:rsidR="00FB7708" w:rsidRDefault="00FB7708" w:rsidP="00FB7708">
            <w:pPr>
              <w:keepNext/>
              <w:ind w:firstLine="0"/>
            </w:pPr>
            <w:r>
              <w:t>Dátum kedy bol záznam vytvorený</w:t>
            </w:r>
          </w:p>
          <w:p w14:paraId="1D0DDEBB" w14:textId="3406BD97" w:rsidR="00FB7708" w:rsidRDefault="00FB7708" w:rsidP="00FB7708">
            <w:pPr>
              <w:keepNext/>
              <w:ind w:firstLine="0"/>
            </w:pPr>
            <w:r>
              <w:t>Cena, ktorú predmet v danom okamihu mal</w:t>
            </w:r>
          </w:p>
        </w:tc>
      </w:tr>
    </w:tbl>
    <w:p w14:paraId="1B9FA069" w14:textId="40A88ED0" w:rsidR="00FA7ABE" w:rsidRPr="00FA7ABE" w:rsidRDefault="00FB7708" w:rsidP="00FA7ABE">
      <w:pPr>
        <w:pStyle w:val="Popis"/>
      </w:pPr>
      <w:bookmarkStart w:id="57" w:name="_Toc69306901"/>
      <w:r>
        <w:t xml:space="preserve">Tabuľka </w:t>
      </w:r>
      <w:fldSimple w:instr=" STYLEREF 1 \s ">
        <w:r w:rsidR="005A6644">
          <w:rPr>
            <w:noProof/>
          </w:rPr>
          <w:t>6</w:t>
        </w:r>
      </w:fldSimple>
      <w:r w:rsidR="00DE7E4A">
        <w:t>.</w:t>
      </w:r>
      <w:fldSimple w:instr=" SEQ Tabuľka \* ARABIC \s 1 ">
        <w:r w:rsidR="005A6644">
          <w:rPr>
            <w:noProof/>
          </w:rPr>
          <w:t>6</w:t>
        </w:r>
      </w:fldSimple>
      <w:r>
        <w:t xml:space="preserve"> Popis entity </w:t>
      </w:r>
      <w:r w:rsidR="00DE7E4A">
        <w:t>–</w:t>
      </w:r>
      <w:r>
        <w:t xml:space="preserve"> </w:t>
      </w:r>
      <w:proofErr w:type="spellStart"/>
      <w:r>
        <w:t>History</w:t>
      </w:r>
      <w:bookmarkEnd w:id="57"/>
      <w:proofErr w:type="spellEnd"/>
    </w:p>
    <w:p w14:paraId="1433C039" w14:textId="2D1E8110" w:rsidR="0097207C" w:rsidRPr="0097207C" w:rsidRDefault="0097207C" w:rsidP="0097207C">
      <w:pPr>
        <w:pStyle w:val="Nadpis2"/>
      </w:pPr>
      <w:bookmarkStart w:id="58" w:name="_Toc71037182"/>
      <w:r>
        <w:t>Popis dátového modelu</w:t>
      </w:r>
      <w:bookmarkEnd w:id="58"/>
    </w:p>
    <w:p w14:paraId="0CB2037B" w14:textId="49B9639F" w:rsidR="00B8581F" w:rsidRDefault="000679DC" w:rsidP="00B8581F">
      <w:pPr>
        <w:pStyle w:val="Obrzok"/>
      </w:pPr>
      <w:r>
        <w:rPr>
          <w:noProof/>
        </w:rPr>
        <w:drawing>
          <wp:inline distT="0" distB="0" distL="0" distR="0" wp14:anchorId="682FB888" wp14:editId="158897D9">
            <wp:extent cx="4822237" cy="3579223"/>
            <wp:effectExtent l="0" t="0" r="3810" b="254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8271" cy="3628236"/>
                    </a:xfrm>
                    <a:prstGeom prst="rect">
                      <a:avLst/>
                    </a:prstGeom>
                  </pic:spPr>
                </pic:pic>
              </a:graphicData>
            </a:graphic>
          </wp:inline>
        </w:drawing>
      </w:r>
    </w:p>
    <w:p w14:paraId="0D7E7533" w14:textId="2437B119" w:rsidR="00B8581F" w:rsidRPr="004E486B" w:rsidRDefault="00B8581F" w:rsidP="00B8581F">
      <w:pPr>
        <w:pStyle w:val="Obrzok"/>
        <w:rPr>
          <w:b/>
          <w:bCs/>
        </w:rPr>
      </w:pPr>
      <w:bookmarkStart w:id="59" w:name="_Toc69468458"/>
      <w:r w:rsidRPr="004E486B">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6</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1</w:t>
      </w:r>
      <w:r w:rsidR="00E71CC7">
        <w:rPr>
          <w:b/>
          <w:bCs/>
        </w:rPr>
        <w:fldChar w:fldCharType="end"/>
      </w:r>
      <w:r w:rsidRPr="004E486B">
        <w:rPr>
          <w:b/>
          <w:bCs/>
        </w:rPr>
        <w:t xml:space="preserve"> Dátový model systému</w:t>
      </w:r>
      <w:bookmarkEnd w:id="59"/>
    </w:p>
    <w:p w14:paraId="5FD5578F" w14:textId="168CF02A" w:rsidR="00A42CE6" w:rsidRDefault="00A42CE6" w:rsidP="00A42CE6"/>
    <w:p w14:paraId="37E649EF" w14:textId="5493C172" w:rsidR="00A42CE6" w:rsidRPr="00E44A8C" w:rsidRDefault="00FE4D56" w:rsidP="00FE4D56">
      <w:pPr>
        <w:ind w:firstLine="0"/>
        <w:rPr>
          <w:lang w:val="en-US"/>
        </w:rPr>
      </w:pPr>
      <w:r>
        <w:rPr>
          <w:b/>
          <w:bCs/>
        </w:rPr>
        <w:lastRenderedPageBreak/>
        <w:t>User</w:t>
      </w:r>
      <w:r>
        <w:t xml:space="preserve"> predstavuje užívateľa aplikácie.</w:t>
      </w:r>
      <w:r w:rsidR="00B40E0B">
        <w:t xml:space="preserve"> </w:t>
      </w:r>
      <w:r w:rsidR="00944F80">
        <w:t>Jednou z požiadaviek bolo mať okrem správcov aj administrátora, ktorý celý systém spravuje. Práve preto bolo nutné do entity pridať atribút, na základe ktorého bude možné tieto dva typy užívateľov rozlíšiť</w:t>
      </w:r>
      <w:r w:rsidR="00A16A3A">
        <w:t xml:space="preserve"> a to užívateľskú rolu</w:t>
      </w:r>
      <w:r w:rsidR="00944F80">
        <w:t xml:space="preserve">. </w:t>
      </w:r>
      <w:r w:rsidR="00B40E0B">
        <w:t xml:space="preserve">Pri každom </w:t>
      </w:r>
      <w:r w:rsidR="00944F80">
        <w:t>správcovi</w:t>
      </w:r>
      <w:r w:rsidR="00B40E0B">
        <w:t xml:space="preserve"> evidujeme aj dátum vytvoreni</w:t>
      </w:r>
      <w:r w:rsidR="000D4CEA">
        <w:t>a</w:t>
      </w:r>
      <w:r w:rsidR="00B40E0B">
        <w:t xml:space="preserve"> a stav či je aktívny.</w:t>
      </w:r>
      <w:r w:rsidR="00E304B4">
        <w:t xml:space="preserve"> </w:t>
      </w:r>
    </w:p>
    <w:p w14:paraId="0E5ABE44" w14:textId="288D8FF3" w:rsidR="00E304B4" w:rsidRDefault="00330568" w:rsidP="00FE4D56">
      <w:pPr>
        <w:ind w:firstLine="0"/>
      </w:pPr>
      <w:r>
        <w:t xml:space="preserve">Lokalite je priradená tabuľka </w:t>
      </w:r>
      <w:proofErr w:type="spellStart"/>
      <w:r>
        <w:rPr>
          <w:b/>
          <w:bCs/>
        </w:rPr>
        <w:t>location</w:t>
      </w:r>
      <w:proofErr w:type="spellEnd"/>
      <w:r w:rsidR="00E55900">
        <w:t xml:space="preserve"> s</w:t>
      </w:r>
      <w:r w:rsidR="001312EA">
        <w:t> </w:t>
      </w:r>
      <w:r w:rsidR="00E55900">
        <w:t>atribút</w:t>
      </w:r>
      <w:r w:rsidR="001312EA">
        <w:t xml:space="preserve">om </w:t>
      </w:r>
      <w:proofErr w:type="spellStart"/>
      <w:r w:rsidR="00836E13">
        <w:t>parent_id</w:t>
      </w:r>
      <w:proofErr w:type="spellEnd"/>
      <w:r w:rsidR="00836E13">
        <w:t xml:space="preserve"> ktorý ukazuje na nadradenú lokalitu</w:t>
      </w:r>
      <w:r w:rsidR="00582717">
        <w:t>.</w:t>
      </w:r>
      <w:r w:rsidR="00836E13">
        <w:t xml:space="preserve"> Tento vzťah nám tak dáva možnosť vytvoriť hierarchickú štruktúru </w:t>
      </w:r>
      <w:r w:rsidR="00CF2CE5">
        <w:t>organizácie, ktorú chceme spravovať.</w:t>
      </w:r>
      <w:r w:rsidR="00455C20">
        <w:t xml:space="preserve"> Správca</w:t>
      </w:r>
      <w:r w:rsidR="00B31514">
        <w:t xml:space="preserve"> s rolou administrátora dokáže priradiť </w:t>
      </w:r>
      <w:r w:rsidR="00455C20">
        <w:t xml:space="preserve">existujúce </w:t>
      </w:r>
      <w:r w:rsidR="00B31514">
        <w:t xml:space="preserve">lokality pod správu </w:t>
      </w:r>
      <w:r w:rsidR="00455C20">
        <w:t>ľubovoľného užívateľa</w:t>
      </w:r>
      <w:r w:rsidR="00D864D7">
        <w:t>. To znamená, že viacero správcov môže spravovať viacero lokalít a</w:t>
      </w:r>
      <w:r w:rsidR="00ED6118">
        <w:t> </w:t>
      </w:r>
      <w:r w:rsidR="00D864D7">
        <w:t>naopak</w:t>
      </w:r>
      <w:r w:rsidR="00ED6118">
        <w:t xml:space="preserve">. </w:t>
      </w:r>
      <w:r w:rsidR="00D864D7">
        <w:t xml:space="preserve">Ako možno vidieť na obrázku túto </w:t>
      </w:r>
      <w:r w:rsidR="00B9492F">
        <w:t>funkčnosť</w:t>
      </w:r>
      <w:r w:rsidR="00D864D7">
        <w:t xml:space="preserve"> </w:t>
      </w:r>
      <w:r w:rsidR="00B9492F">
        <w:t>zabezpečuje</w:t>
      </w:r>
      <w:r w:rsidR="00D864D7">
        <w:t xml:space="preserve"> tabuľka </w:t>
      </w:r>
      <w:proofErr w:type="spellStart"/>
      <w:r w:rsidR="00D864D7" w:rsidRPr="00931CA8">
        <w:rPr>
          <w:b/>
          <w:bCs/>
        </w:rPr>
        <w:t>user_location</w:t>
      </w:r>
      <w:proofErr w:type="spellEnd"/>
      <w:r w:rsidR="00823584">
        <w:t>.</w:t>
      </w:r>
    </w:p>
    <w:p w14:paraId="59D823C9" w14:textId="015A5FB6" w:rsidR="00927FD7" w:rsidRDefault="00927FD7" w:rsidP="00FE4D56">
      <w:pPr>
        <w:ind w:firstLine="0"/>
      </w:pPr>
      <w:r>
        <w:t>Hierarchickú štruktúru je potrebné vytvárať aj pri kategóriách</w:t>
      </w:r>
      <w:r w:rsidR="00BF3B8A">
        <w:t xml:space="preserve"> (</w:t>
      </w:r>
      <w:r w:rsidR="00090B0C">
        <w:t xml:space="preserve">tabuľka </w:t>
      </w:r>
      <w:proofErr w:type="spellStart"/>
      <w:r w:rsidR="00BF3B8A">
        <w:rPr>
          <w:b/>
          <w:bCs/>
        </w:rPr>
        <w:t>category</w:t>
      </w:r>
      <w:proofErr w:type="spellEnd"/>
      <w:r w:rsidR="00BF3B8A">
        <w:t>)</w:t>
      </w:r>
      <w:r>
        <w:t xml:space="preserve"> alebo pri predmetoch</w:t>
      </w:r>
      <w:r w:rsidR="00BF3B8A">
        <w:t xml:space="preserve"> (</w:t>
      </w:r>
      <w:r w:rsidR="00090B0C">
        <w:t xml:space="preserve">tabuľka </w:t>
      </w:r>
      <w:proofErr w:type="spellStart"/>
      <w:r w:rsidR="00BF3B8A">
        <w:rPr>
          <w:b/>
          <w:bCs/>
        </w:rPr>
        <w:t>item</w:t>
      </w:r>
      <w:proofErr w:type="spellEnd"/>
      <w:r w:rsidR="00BF3B8A">
        <w:t>)</w:t>
      </w:r>
      <w:r>
        <w:t xml:space="preserve">, čím </w:t>
      </w:r>
      <w:r w:rsidR="006D0607">
        <w:t>sme zabezpečili</w:t>
      </w:r>
      <w:r>
        <w:t xml:space="preserve"> požiadavk</w:t>
      </w:r>
      <w:r w:rsidR="006D0607">
        <w:t>u</w:t>
      </w:r>
      <w:r>
        <w:t xml:space="preserve"> na to aby mohol mať každý predmet priradené komponenty.</w:t>
      </w:r>
    </w:p>
    <w:p w14:paraId="031682F7" w14:textId="4C177D26" w:rsidR="00931CA8" w:rsidRDefault="00931CA8" w:rsidP="00FE4D56">
      <w:pPr>
        <w:ind w:firstLine="0"/>
      </w:pPr>
      <w:r>
        <w:t xml:space="preserve">Tabuľka </w:t>
      </w:r>
      <w:proofErr w:type="spellStart"/>
      <w:r>
        <w:rPr>
          <w:b/>
          <w:bCs/>
        </w:rPr>
        <w:t>history</w:t>
      </w:r>
      <w:proofErr w:type="spellEnd"/>
      <w:r>
        <w:t xml:space="preserve">  </w:t>
      </w:r>
      <w:r w:rsidR="00814A80">
        <w:t xml:space="preserve">je viazaná na všetky ostatné tabuľky. Prostredníctvom tejto entity dokážeme uchovávať záznamy o každej zmene, ktorá bola vykonaná </w:t>
      </w:r>
      <w:r w:rsidR="005D296A">
        <w:t>pri</w:t>
      </w:r>
      <w:r w:rsidR="00814A80">
        <w:t> </w:t>
      </w:r>
      <w:r w:rsidR="005D296A">
        <w:t>predmete</w:t>
      </w:r>
      <w:r w:rsidR="00814A80">
        <w:t>.</w:t>
      </w:r>
    </w:p>
    <w:p w14:paraId="3C28FA30" w14:textId="2E182FF5" w:rsidR="000679DC" w:rsidRPr="00A80013" w:rsidRDefault="000679DC" w:rsidP="00FE4D56">
      <w:pPr>
        <w:ind w:firstLine="0"/>
        <w:rPr>
          <w:bCs/>
          <w:lang w:val="en-US"/>
        </w:rPr>
      </w:pPr>
      <w:proofErr w:type="spellStart"/>
      <w:r>
        <w:rPr>
          <w:b/>
        </w:rPr>
        <w:t>Notification</w:t>
      </w:r>
      <w:proofErr w:type="spellEnd"/>
      <w:r>
        <w:rPr>
          <w:bCs/>
        </w:rPr>
        <w:t xml:space="preserve"> tabuľka má za úlohu uchovávať záznamy, ktoré sa používajú pri </w:t>
      </w:r>
      <w:r w:rsidR="00A80013">
        <w:rPr>
          <w:bCs/>
        </w:rPr>
        <w:t>informovaní</w:t>
      </w:r>
      <w:r>
        <w:rPr>
          <w:bCs/>
        </w:rPr>
        <w:t xml:space="preserve"> užívateľa</w:t>
      </w:r>
      <w:r w:rsidR="00A80013">
        <w:rPr>
          <w:bCs/>
        </w:rPr>
        <w:t xml:space="preserve"> o podstatných udalostiach, ktoré sa v systéme udiali.</w:t>
      </w:r>
      <w:r w:rsidR="00E23C70">
        <w:rPr>
          <w:bCs/>
        </w:rPr>
        <w:t xml:space="preserve"> Môže existovať viacero typov notifikácií. Každá obsahuje správu pre užívateľa a informáciu o tom, či už bola prečítaná alebo nie.</w:t>
      </w:r>
    </w:p>
    <w:p w14:paraId="031160CB" w14:textId="3A937361" w:rsidR="00BF3B8A" w:rsidRDefault="00BF3B8A" w:rsidP="00FE4D56">
      <w:pPr>
        <w:ind w:firstLine="0"/>
      </w:pPr>
    </w:p>
    <w:p w14:paraId="45BE29B4" w14:textId="2B52B396" w:rsidR="00E474D3" w:rsidRDefault="00E474D3" w:rsidP="00FE4D56">
      <w:pPr>
        <w:ind w:firstLine="0"/>
      </w:pPr>
    </w:p>
    <w:p w14:paraId="1EC04920" w14:textId="51C21CFA" w:rsidR="00E474D3" w:rsidRDefault="00E474D3" w:rsidP="00FE4D56">
      <w:pPr>
        <w:ind w:firstLine="0"/>
      </w:pPr>
    </w:p>
    <w:p w14:paraId="1EDE802F" w14:textId="58E84AFD" w:rsidR="00E474D3" w:rsidRDefault="00E474D3" w:rsidP="00FE4D56">
      <w:pPr>
        <w:ind w:firstLine="0"/>
      </w:pPr>
    </w:p>
    <w:p w14:paraId="6291A36D" w14:textId="08376C6F" w:rsidR="00E474D3" w:rsidRDefault="00E474D3" w:rsidP="00FE4D56">
      <w:pPr>
        <w:ind w:firstLine="0"/>
      </w:pPr>
    </w:p>
    <w:p w14:paraId="51479E03" w14:textId="4385C211" w:rsidR="00E474D3" w:rsidRDefault="00E474D3" w:rsidP="00FE4D56">
      <w:pPr>
        <w:ind w:firstLine="0"/>
      </w:pPr>
    </w:p>
    <w:p w14:paraId="7D72CC01" w14:textId="38094DA8" w:rsidR="00E474D3" w:rsidRDefault="00E474D3" w:rsidP="00FE4D56">
      <w:pPr>
        <w:ind w:firstLine="0"/>
      </w:pPr>
    </w:p>
    <w:p w14:paraId="57F4F348" w14:textId="6B25F568" w:rsidR="00E474D3" w:rsidRDefault="00E474D3" w:rsidP="00FE4D56">
      <w:pPr>
        <w:ind w:firstLine="0"/>
      </w:pPr>
    </w:p>
    <w:p w14:paraId="2A449855" w14:textId="2494D0F8" w:rsidR="00E474D3" w:rsidRDefault="00E474D3" w:rsidP="00FE4D56">
      <w:pPr>
        <w:ind w:firstLine="0"/>
      </w:pPr>
    </w:p>
    <w:p w14:paraId="13B82F1B" w14:textId="1BF3E099" w:rsidR="00E474D3" w:rsidRDefault="00E474D3" w:rsidP="00FE4D56">
      <w:pPr>
        <w:ind w:firstLine="0"/>
      </w:pPr>
    </w:p>
    <w:p w14:paraId="75FC137D" w14:textId="554AC31D" w:rsidR="00E474D3" w:rsidRDefault="00E474D3" w:rsidP="00E474D3">
      <w:pPr>
        <w:pStyle w:val="Nadpis1"/>
      </w:pPr>
      <w:bookmarkStart w:id="60" w:name="_Toc71037183"/>
      <w:r>
        <w:lastRenderedPageBreak/>
        <w:t>Štruktúra projektu</w:t>
      </w:r>
      <w:bookmarkEnd w:id="60"/>
    </w:p>
    <w:p w14:paraId="302C1CDB" w14:textId="7DF475B7" w:rsidR="00874C76" w:rsidRPr="00514D5B" w:rsidRDefault="00874C76" w:rsidP="00874C76">
      <w:r>
        <w:t xml:space="preserve">Štruktúra projektu sa vo veľkej miere odvíjala od použitej architektúry. </w:t>
      </w:r>
      <w:r w:rsidR="00514D5B">
        <w:t xml:space="preserve">Projekt obsahuje niekoľko dôležitých celkov, ktoré si opíšeme. </w:t>
      </w:r>
    </w:p>
    <w:p w14:paraId="2D10ADC2" w14:textId="06278152" w:rsidR="00874C76" w:rsidRDefault="0030201C" w:rsidP="0030201C">
      <w:pPr>
        <w:pStyle w:val="Nadpis2"/>
      </w:pPr>
      <w:bookmarkStart w:id="61" w:name="_Toc71037184"/>
      <w:r>
        <w:t>Balí</w:t>
      </w:r>
      <w:r w:rsidR="00B635F9">
        <w:t>k</w:t>
      </w:r>
      <w:r>
        <w:t xml:space="preserve"> Entity</w:t>
      </w:r>
      <w:bookmarkEnd w:id="61"/>
    </w:p>
    <w:p w14:paraId="2B0C80A7" w14:textId="6ED35AE7" w:rsidR="00A0235D" w:rsidRDefault="00B635F9" w:rsidP="00E51084">
      <w:r>
        <w:t xml:space="preserve">V balíčku Entity sa nachádzajú PHP triedy, ktoré </w:t>
      </w:r>
      <w:r w:rsidR="00C72B40">
        <w:t>sme vytvárali</w:t>
      </w:r>
      <w:r>
        <w:t xml:space="preserve"> pomocou nástroja </w:t>
      </w:r>
      <w:proofErr w:type="spellStart"/>
      <w:r>
        <w:t>Doctrine</w:t>
      </w:r>
      <w:proofErr w:type="spellEnd"/>
      <w:r>
        <w:t xml:space="preserve"> ORM</w:t>
      </w:r>
      <w:r w:rsidR="00E22251">
        <w:t>. Ten ich</w:t>
      </w:r>
      <w:r>
        <w:t xml:space="preserve"> následne </w:t>
      </w:r>
      <w:r w:rsidR="00695DF6">
        <w:t>mapuje</w:t>
      </w:r>
      <w:r>
        <w:t xml:space="preserve"> na databázové entity. Nachádzajú sa tu triedy User, </w:t>
      </w:r>
      <w:proofErr w:type="spellStart"/>
      <w:r>
        <w:t>Item</w:t>
      </w:r>
      <w:proofErr w:type="spellEnd"/>
      <w:r>
        <w:t xml:space="preserve">, </w:t>
      </w:r>
      <w:proofErr w:type="spellStart"/>
      <w:r w:rsidR="00525D56">
        <w:t>Location</w:t>
      </w:r>
      <w:proofErr w:type="spellEnd"/>
      <w:r w:rsidR="00525D56">
        <w:t xml:space="preserve">, </w:t>
      </w:r>
      <w:proofErr w:type="spellStart"/>
      <w:r w:rsidR="00525D56">
        <w:t>Category</w:t>
      </w:r>
      <w:proofErr w:type="spellEnd"/>
      <w:r w:rsidR="00525D56">
        <w:t xml:space="preserve">, </w:t>
      </w:r>
      <w:proofErr w:type="spellStart"/>
      <w:r w:rsidR="00525D56">
        <w:t>History</w:t>
      </w:r>
      <w:proofErr w:type="spellEnd"/>
      <w:r w:rsidR="00525D56">
        <w:t xml:space="preserve"> a </w:t>
      </w:r>
      <w:proofErr w:type="spellStart"/>
      <w:r w:rsidR="00525D56">
        <w:t>Notification</w:t>
      </w:r>
      <w:proofErr w:type="spellEnd"/>
      <w:r w:rsidR="00525D56">
        <w:t>.</w:t>
      </w:r>
    </w:p>
    <w:p w14:paraId="3D53361F" w14:textId="77777777" w:rsidR="00E51084" w:rsidRDefault="00E51084" w:rsidP="00E51084"/>
    <w:p w14:paraId="2B14E60C" w14:textId="265D757D" w:rsidR="00A0235D" w:rsidRDefault="003D602E" w:rsidP="00A0235D">
      <w:pPr>
        <w:pStyle w:val="Nadpis3"/>
      </w:pPr>
      <w:bookmarkStart w:id="62" w:name="_Toc71037185"/>
      <w:r>
        <w:t>Mapovanie entít</w:t>
      </w:r>
      <w:bookmarkEnd w:id="62"/>
    </w:p>
    <w:p w14:paraId="75A1353C" w14:textId="093CE69F" w:rsidR="00A0235D" w:rsidRPr="004B73A3" w:rsidRDefault="00431B38" w:rsidP="00A0235D">
      <w:r>
        <w:t>Ako už bolo spomenuté m</w:t>
      </w:r>
      <w:r w:rsidR="00A0235D">
        <w:t xml:space="preserve">apovanie na databázové entity funguje vďaka nástroju </w:t>
      </w:r>
      <w:proofErr w:type="spellStart"/>
      <w:r w:rsidR="00A0235D">
        <w:t>Doctrine</w:t>
      </w:r>
      <w:proofErr w:type="spellEnd"/>
      <w:r w:rsidR="00A0235D">
        <w:t xml:space="preserve">. </w:t>
      </w:r>
      <w:r w:rsidR="004B73A3">
        <w:t xml:space="preserve">Triedu možno vytvoriť pomocou príkazu </w:t>
      </w:r>
      <w:proofErr w:type="spellStart"/>
      <w:r w:rsidR="004B73A3" w:rsidRPr="004B73A3">
        <w:rPr>
          <w:i/>
          <w:iCs/>
        </w:rPr>
        <w:t>make:entity</w:t>
      </w:r>
      <w:proofErr w:type="spellEnd"/>
      <w:r w:rsidR="004B73A3">
        <w:t>. Tento príkaz nás prevedie krátkym formulárom, v ktorom možno zodpovedať informácie o entite a jej atribútoch. Výsledkom je trie</w:t>
      </w:r>
      <w:r w:rsidR="00EF6507">
        <w:t>da</w:t>
      </w:r>
      <w:r w:rsidR="004B73A3">
        <w:t>, ktorá obsahuj</w:t>
      </w:r>
      <w:r w:rsidR="002830C3">
        <w:t>e</w:t>
      </w:r>
      <w:r w:rsidR="00527EB9">
        <w:t xml:space="preserve"> nami zadané informácie vo formulári.</w:t>
      </w:r>
    </w:p>
    <w:p w14:paraId="5967041C" w14:textId="77777777" w:rsidR="00A0235D" w:rsidRDefault="00A0235D" w:rsidP="00A0235D">
      <w:pPr>
        <w:pStyle w:val="Obrzok"/>
      </w:pPr>
      <w:r>
        <w:rPr>
          <w:noProof/>
          <w:lang w:val="en-US"/>
        </w:rPr>
        <w:drawing>
          <wp:inline distT="0" distB="0" distL="0" distR="0" wp14:anchorId="417F57EC" wp14:editId="13B4410D">
            <wp:extent cx="3297676" cy="2058468"/>
            <wp:effectExtent l="0" t="0" r="4445" b="0"/>
            <wp:docPr id="10" name="Obrázok 1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5824" cy="2069796"/>
                    </a:xfrm>
                    <a:prstGeom prst="rect">
                      <a:avLst/>
                    </a:prstGeom>
                  </pic:spPr>
                </pic:pic>
              </a:graphicData>
            </a:graphic>
          </wp:inline>
        </w:drawing>
      </w:r>
    </w:p>
    <w:p w14:paraId="6DB59496" w14:textId="64F2F8DF" w:rsidR="00A0235D" w:rsidRDefault="00A0235D" w:rsidP="00EE4A44">
      <w:pPr>
        <w:pStyle w:val="Obrzok"/>
        <w:rPr>
          <w:b/>
          <w:bCs/>
        </w:rPr>
      </w:pPr>
      <w:bookmarkStart w:id="63" w:name="_Toc69468459"/>
      <w:r w:rsidRPr="00EE4A44">
        <w:rPr>
          <w:b/>
          <w:bCs/>
        </w:rPr>
        <w:t xml:space="preserve">Obr. </w:t>
      </w:r>
      <w:r w:rsidR="00E71CC7">
        <w:rPr>
          <w:b/>
          <w:bCs/>
        </w:rPr>
        <w:fldChar w:fldCharType="begin"/>
      </w:r>
      <w:r w:rsidR="00E71CC7">
        <w:rPr>
          <w:b/>
          <w:bCs/>
        </w:rPr>
        <w:instrText xml:space="preserve"> STYLEREF 1 \s </w:instrText>
      </w:r>
      <w:r w:rsidR="00E71CC7">
        <w:rPr>
          <w:b/>
          <w:bCs/>
        </w:rPr>
        <w:fldChar w:fldCharType="separate"/>
      </w:r>
      <w:r w:rsidR="005A6644">
        <w:rPr>
          <w:b/>
          <w:bCs/>
          <w:noProof/>
        </w:rPr>
        <w:t>7</w:t>
      </w:r>
      <w:r w:rsidR="00E71CC7">
        <w:rPr>
          <w:b/>
          <w:bCs/>
        </w:rPr>
        <w:fldChar w:fldCharType="end"/>
      </w:r>
      <w:r w:rsidR="00E71CC7">
        <w:rPr>
          <w:b/>
          <w:bCs/>
        </w:rPr>
        <w:t>.</w:t>
      </w:r>
      <w:r w:rsidR="00E71CC7">
        <w:rPr>
          <w:b/>
          <w:bCs/>
        </w:rPr>
        <w:fldChar w:fldCharType="begin"/>
      </w:r>
      <w:r w:rsidR="00E71CC7">
        <w:rPr>
          <w:b/>
          <w:bCs/>
        </w:rPr>
        <w:instrText xml:space="preserve"> SEQ Obr. \* ARABIC \s 1 </w:instrText>
      </w:r>
      <w:r w:rsidR="00E71CC7">
        <w:rPr>
          <w:b/>
          <w:bCs/>
        </w:rPr>
        <w:fldChar w:fldCharType="separate"/>
      </w:r>
      <w:r w:rsidR="005A6644">
        <w:rPr>
          <w:b/>
          <w:bCs/>
          <w:noProof/>
        </w:rPr>
        <w:t>1</w:t>
      </w:r>
      <w:r w:rsidR="00E71CC7">
        <w:rPr>
          <w:b/>
          <w:bCs/>
        </w:rPr>
        <w:fldChar w:fldCharType="end"/>
      </w:r>
      <w:r w:rsidRPr="00EE4A44">
        <w:rPr>
          <w:b/>
          <w:bCs/>
        </w:rPr>
        <w:t xml:space="preserve">  Príklad</w:t>
      </w:r>
      <w:r w:rsidR="004B73A3">
        <w:rPr>
          <w:b/>
          <w:bCs/>
        </w:rPr>
        <w:t xml:space="preserve"> </w:t>
      </w:r>
      <w:proofErr w:type="spellStart"/>
      <w:r w:rsidR="004B73A3">
        <w:rPr>
          <w:b/>
          <w:bCs/>
        </w:rPr>
        <w:t>Doctrine</w:t>
      </w:r>
      <w:proofErr w:type="spellEnd"/>
      <w:r w:rsidRPr="00EE4A44">
        <w:rPr>
          <w:b/>
          <w:bCs/>
        </w:rPr>
        <w:t xml:space="preserve"> ORM mapovania</w:t>
      </w:r>
      <w:bookmarkEnd w:id="63"/>
    </w:p>
    <w:p w14:paraId="0A65337C" w14:textId="77777777" w:rsidR="005B1A5E" w:rsidRDefault="005B1A5E" w:rsidP="00EE4A44">
      <w:pPr>
        <w:pStyle w:val="Obrzok"/>
        <w:rPr>
          <w:b/>
          <w:bCs/>
        </w:rPr>
      </w:pPr>
    </w:p>
    <w:p w14:paraId="7DFC26C0" w14:textId="4492BB33" w:rsidR="00EE4A44" w:rsidRDefault="00EE4A44" w:rsidP="002830C3">
      <w:pPr>
        <w:ind w:firstLine="0"/>
      </w:pPr>
      <w:r w:rsidRPr="00EE4A44">
        <w:t xml:space="preserve">Na príklade možno vidieť </w:t>
      </w:r>
      <w:r w:rsidR="005B1A5E">
        <w:t xml:space="preserve">triedu </w:t>
      </w:r>
      <w:proofErr w:type="spellStart"/>
      <w:r w:rsidR="005B1A5E">
        <w:t>Item</w:t>
      </w:r>
      <w:proofErr w:type="spellEnd"/>
      <w:r w:rsidR="005B1A5E">
        <w:t xml:space="preserve">, ktorá využíva </w:t>
      </w:r>
      <w:proofErr w:type="spellStart"/>
      <w:r w:rsidR="004B73A3">
        <w:t>Doctrine</w:t>
      </w:r>
      <w:proofErr w:type="spellEnd"/>
      <w:r w:rsidR="004B73A3">
        <w:t xml:space="preserve"> </w:t>
      </w:r>
      <w:r w:rsidR="005B1A5E">
        <w:t>ORM mapovanie.</w:t>
      </w:r>
      <w:r w:rsidR="002830C3">
        <w:t xml:space="preserve"> </w:t>
      </w:r>
      <w:r w:rsidR="004D3049">
        <w:t xml:space="preserve">Veľkú úlohu tu zohrávajú anotácie. </w:t>
      </w:r>
      <w:r w:rsidR="002830C3">
        <w:t xml:space="preserve">Práve vďaka </w:t>
      </w:r>
      <w:r w:rsidR="004D3049">
        <w:t>nim</w:t>
      </w:r>
      <w:r w:rsidR="002830C3">
        <w:t xml:space="preserve"> </w:t>
      </w:r>
      <w:proofErr w:type="spellStart"/>
      <w:r w:rsidR="002830C3">
        <w:t>Doctrine</w:t>
      </w:r>
      <w:proofErr w:type="spellEnd"/>
      <w:r w:rsidR="002830C3">
        <w:t xml:space="preserve"> </w:t>
      </w:r>
      <w:r w:rsidR="004D3049">
        <w:t xml:space="preserve">ORM </w:t>
      </w:r>
      <w:r w:rsidR="002830C3">
        <w:t>vie</w:t>
      </w:r>
      <w:r w:rsidR="004D3049">
        <w:t xml:space="preserve">, že sa jedná o entitu a že atribút </w:t>
      </w:r>
      <w:r w:rsidR="004D3049">
        <w:rPr>
          <w:i/>
          <w:iCs/>
        </w:rPr>
        <w:t>id</w:t>
      </w:r>
      <w:r w:rsidR="004D3049">
        <w:t xml:space="preserve"> má byť typu </w:t>
      </w:r>
      <w:proofErr w:type="spellStart"/>
      <w:r w:rsidR="004D3049">
        <w:t>integer</w:t>
      </w:r>
      <w:proofErr w:type="spellEnd"/>
      <w:r w:rsidR="004D3049">
        <w:t>.</w:t>
      </w:r>
    </w:p>
    <w:p w14:paraId="4C2474DC" w14:textId="3F40CA3A" w:rsidR="002F6BC5" w:rsidRPr="002F6BC5" w:rsidRDefault="002F6BC5" w:rsidP="002830C3">
      <w:pPr>
        <w:ind w:firstLine="0"/>
      </w:pPr>
      <w:r>
        <w:t xml:space="preserve">Takto vytvorené a zmapované entity možno následne previesť do reálnych databázových tabuliek a to vytvorením migrácie príkazom </w:t>
      </w:r>
      <w:proofErr w:type="spellStart"/>
      <w:r w:rsidRPr="002F6BC5">
        <w:rPr>
          <w:i/>
          <w:iCs/>
        </w:rPr>
        <w:t>make:migration</w:t>
      </w:r>
      <w:proofErr w:type="spellEnd"/>
      <w:r>
        <w:t xml:space="preserve"> a následným vykonaním migrácie pomocou príkazu </w:t>
      </w:r>
      <w:proofErr w:type="spellStart"/>
      <w:r w:rsidRPr="002F6BC5">
        <w:rPr>
          <w:i/>
          <w:iCs/>
        </w:rPr>
        <w:t>doctrine:migrations:migrate</w:t>
      </w:r>
      <w:proofErr w:type="spellEnd"/>
      <w:r>
        <w:t>.</w:t>
      </w:r>
      <w:r w:rsidR="008B625B">
        <w:t xml:space="preserve"> Všetky takto vytvorené migrácie </w:t>
      </w:r>
      <w:r w:rsidR="008B625B">
        <w:lastRenderedPageBreak/>
        <w:t xml:space="preserve">sa ukladajú do samostatnej tabuľky, vďaka čomu máme možnosť vrátiť sa </w:t>
      </w:r>
      <w:r w:rsidR="00B4747B">
        <w:t>ku</w:t>
      </w:r>
      <w:r w:rsidR="008B625B">
        <w:t xml:space="preserve"> staršej verzi</w:t>
      </w:r>
      <w:r w:rsidR="00B4747B">
        <w:t xml:space="preserve">i </w:t>
      </w:r>
      <w:r w:rsidR="00C3452A">
        <w:t>dátového modelu.</w:t>
      </w:r>
    </w:p>
    <w:p w14:paraId="58CF9D0B" w14:textId="0B62F02A" w:rsidR="0030201C" w:rsidRDefault="0030201C" w:rsidP="0030201C">
      <w:pPr>
        <w:pStyle w:val="Nadpis2"/>
      </w:pPr>
      <w:bookmarkStart w:id="64" w:name="_Toc71037186"/>
      <w:r>
        <w:t>Balí</w:t>
      </w:r>
      <w:r w:rsidR="00B635F9">
        <w:t>k</w:t>
      </w:r>
      <w:r>
        <w:t xml:space="preserve"> </w:t>
      </w:r>
      <w:proofErr w:type="spellStart"/>
      <w:r w:rsidR="009E2966">
        <w:t>Repository</w:t>
      </w:r>
      <w:bookmarkEnd w:id="64"/>
      <w:proofErr w:type="spellEnd"/>
    </w:p>
    <w:p w14:paraId="32E0962F" w14:textId="666663DD" w:rsidR="00CA21CB" w:rsidRDefault="00052C3E" w:rsidP="00CA21CB">
      <w:proofErr w:type="spellStart"/>
      <w:r>
        <w:t>Doctrine</w:t>
      </w:r>
      <w:proofErr w:type="spellEnd"/>
      <w:r>
        <w:t xml:space="preserve"> sa postará aby ku každej vytvorenej entite prislúchala aj </w:t>
      </w:r>
      <w:proofErr w:type="spellStart"/>
      <w:r w:rsidRPr="00333698">
        <w:t>Repository</w:t>
      </w:r>
      <w:proofErr w:type="spellEnd"/>
      <w:r>
        <w:t xml:space="preserve"> trieda. </w:t>
      </w:r>
      <w:r w:rsidR="005C0231">
        <w:t xml:space="preserve">Tá slúži na </w:t>
      </w:r>
      <w:r w:rsidR="003A00F4">
        <w:t>vytváranie</w:t>
      </w:r>
      <w:r w:rsidR="005C0231">
        <w:t xml:space="preserve"> vlastných </w:t>
      </w:r>
      <w:proofErr w:type="spellStart"/>
      <w:r w:rsidR="005C0231" w:rsidRPr="00161307">
        <w:t>query</w:t>
      </w:r>
      <w:proofErr w:type="spellEnd"/>
      <w:r w:rsidR="005C0231">
        <w:t xml:space="preserve"> príkazov</w:t>
      </w:r>
      <w:r w:rsidR="000B2AC6">
        <w:t xml:space="preserve"> pomocou metódy </w:t>
      </w:r>
      <w:proofErr w:type="spellStart"/>
      <w:r w:rsidR="000B2AC6" w:rsidRPr="000B2AC6">
        <w:rPr>
          <w:i/>
          <w:iCs/>
        </w:rPr>
        <w:t>createQueryBuilder</w:t>
      </w:r>
      <w:proofErr w:type="spellEnd"/>
      <w:r w:rsidR="005C0231">
        <w:t xml:space="preserve">, ktoré môžeme </w:t>
      </w:r>
      <w:r w:rsidR="00161307">
        <w:t xml:space="preserve">zabaliť do metód. </w:t>
      </w:r>
    </w:p>
    <w:p w14:paraId="592C90EC" w14:textId="77777777" w:rsidR="00851060" w:rsidRDefault="00851060" w:rsidP="00851060">
      <w:pPr>
        <w:pStyle w:val="Obrzok"/>
      </w:pPr>
      <w:r>
        <w:rPr>
          <w:noProof/>
        </w:rPr>
        <w:drawing>
          <wp:inline distT="0" distB="0" distL="0" distR="0" wp14:anchorId="36204436" wp14:editId="669E8F58">
            <wp:extent cx="4297680" cy="2002155"/>
            <wp:effectExtent l="0" t="0" r="0" b="4445"/>
            <wp:docPr id="8" name="Obrázok 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2310" cy="2018288"/>
                    </a:xfrm>
                    <a:prstGeom prst="rect">
                      <a:avLst/>
                    </a:prstGeom>
                  </pic:spPr>
                </pic:pic>
              </a:graphicData>
            </a:graphic>
          </wp:inline>
        </w:drawing>
      </w:r>
    </w:p>
    <w:p w14:paraId="0D8C9CC2" w14:textId="3E977662" w:rsidR="00CA21CB" w:rsidRDefault="00851060" w:rsidP="002D7342">
      <w:pPr>
        <w:pStyle w:val="Popis"/>
      </w:pPr>
      <w:bookmarkStart w:id="65" w:name="_Toc69468460"/>
      <w:r>
        <w:t xml:space="preserve">Obr. </w:t>
      </w:r>
      <w:fldSimple w:instr=" STYLEREF 1 \s ">
        <w:r w:rsidR="005A6644">
          <w:rPr>
            <w:noProof/>
          </w:rPr>
          <w:t>7</w:t>
        </w:r>
      </w:fldSimple>
      <w:r w:rsidR="00E71CC7">
        <w:t>.</w:t>
      </w:r>
      <w:fldSimple w:instr=" SEQ Obr. \* ARABIC \s 1 ">
        <w:r w:rsidR="005A6644">
          <w:rPr>
            <w:noProof/>
          </w:rPr>
          <w:t>2</w:t>
        </w:r>
      </w:fldSimple>
      <w:r>
        <w:t xml:space="preserve"> Príklad </w:t>
      </w:r>
      <w:proofErr w:type="spellStart"/>
      <w:r>
        <w:t>Repository</w:t>
      </w:r>
      <w:proofErr w:type="spellEnd"/>
      <w:r>
        <w:t xml:space="preserve"> triedy</w:t>
      </w:r>
      <w:bookmarkEnd w:id="65"/>
    </w:p>
    <w:p w14:paraId="3DFD9974" w14:textId="2F22C57F" w:rsidR="000B2AC6" w:rsidRDefault="000B2AC6" w:rsidP="00CA21CB">
      <w:pPr>
        <w:ind w:firstLine="0"/>
      </w:pPr>
      <w:r>
        <w:t>Každá</w:t>
      </w:r>
      <w:r w:rsidR="008E63C7">
        <w:t xml:space="preserve"> </w:t>
      </w:r>
      <w:proofErr w:type="spellStart"/>
      <w:r w:rsidR="008E63C7">
        <w:t>Repository</w:t>
      </w:r>
      <w:proofErr w:type="spellEnd"/>
      <w:r>
        <w:t xml:space="preserve"> trieda už obsahuje niekoľko štandardných volan</w:t>
      </w:r>
      <w:r w:rsidR="002A1183">
        <w:t>í uvedených nad definíciou triedy pomocou anotácií</w:t>
      </w:r>
      <w:r w:rsidR="00466EF2">
        <w:t>. Jedná sa o metódy</w:t>
      </w:r>
      <w:r>
        <w:t>:</w:t>
      </w:r>
    </w:p>
    <w:p w14:paraId="44F4CF2E" w14:textId="02FE6F72" w:rsidR="000B2AC6" w:rsidRDefault="000B2AC6" w:rsidP="000B2AC6">
      <w:pPr>
        <w:pStyle w:val="Odsekzoznamu"/>
        <w:numPr>
          <w:ilvl w:val="0"/>
          <w:numId w:val="24"/>
        </w:numPr>
      </w:pPr>
      <w:proofErr w:type="spellStart"/>
      <w:r>
        <w:t>find</w:t>
      </w:r>
      <w:proofErr w:type="spellEnd"/>
      <w:r>
        <w:t>()</w:t>
      </w:r>
      <w:r w:rsidR="002D7342">
        <w:t xml:space="preserve"> </w:t>
      </w:r>
      <w:r w:rsidR="003F175B">
        <w:t>–</w:t>
      </w:r>
      <w:r w:rsidR="002D7342">
        <w:t xml:space="preserve"> </w:t>
      </w:r>
      <w:r w:rsidR="003F175B">
        <w:t xml:space="preserve">vráti </w:t>
      </w:r>
      <w:r w:rsidR="00394794">
        <w:t xml:space="preserve">jeden </w:t>
      </w:r>
      <w:r w:rsidR="003F175B">
        <w:t>záznam z tabuľky na základe identifikačného čísla</w:t>
      </w:r>
    </w:p>
    <w:p w14:paraId="7EBD01F5" w14:textId="1E42EF02" w:rsidR="000B2AC6" w:rsidRDefault="000B2AC6" w:rsidP="000B2AC6">
      <w:pPr>
        <w:pStyle w:val="Odsekzoznamu"/>
        <w:numPr>
          <w:ilvl w:val="0"/>
          <w:numId w:val="24"/>
        </w:numPr>
      </w:pPr>
      <w:proofErr w:type="spellStart"/>
      <w:r>
        <w:t>findOneBy</w:t>
      </w:r>
      <w:proofErr w:type="spellEnd"/>
      <w:r>
        <w:t>()</w:t>
      </w:r>
      <w:r w:rsidR="00394794">
        <w:t xml:space="preserve"> – vráti jeden záznam z tabuľky, ktorý spĺňa zadané kritéri</w:t>
      </w:r>
      <w:r w:rsidR="00394F76">
        <w:t>a</w:t>
      </w:r>
    </w:p>
    <w:p w14:paraId="34010393" w14:textId="2EE93BAB" w:rsidR="000B2AC6" w:rsidRDefault="000B2AC6" w:rsidP="000B2AC6">
      <w:pPr>
        <w:pStyle w:val="Odsekzoznamu"/>
        <w:numPr>
          <w:ilvl w:val="0"/>
          <w:numId w:val="24"/>
        </w:numPr>
      </w:pPr>
      <w:proofErr w:type="spellStart"/>
      <w:r>
        <w:t>findAll</w:t>
      </w:r>
      <w:proofErr w:type="spellEnd"/>
      <w:r>
        <w:t>()</w:t>
      </w:r>
      <w:r w:rsidR="00394794">
        <w:t xml:space="preserve"> – vráti všetky záznamy z tabuľky</w:t>
      </w:r>
    </w:p>
    <w:p w14:paraId="477AC3B8" w14:textId="5F492FF6" w:rsidR="000B2AC6" w:rsidRPr="000B2AC6" w:rsidRDefault="000B2AC6" w:rsidP="000B2AC6">
      <w:pPr>
        <w:pStyle w:val="Odsekzoznamu"/>
        <w:numPr>
          <w:ilvl w:val="0"/>
          <w:numId w:val="24"/>
        </w:numPr>
      </w:pPr>
      <w:proofErr w:type="spellStart"/>
      <w:r>
        <w:t>findBy</w:t>
      </w:r>
      <w:proofErr w:type="spellEnd"/>
      <w:r>
        <w:t>()</w:t>
      </w:r>
      <w:r w:rsidR="00394794">
        <w:t xml:space="preserve"> – vráti všetky záznamy z tabuľky, ktoré spĺňajú zadané kritéri</w:t>
      </w:r>
      <w:r w:rsidR="00394F76">
        <w:t>a</w:t>
      </w:r>
    </w:p>
    <w:p w14:paraId="3C3972BC" w14:textId="7C2FD671" w:rsidR="0030201C" w:rsidRDefault="0030201C" w:rsidP="0030201C">
      <w:pPr>
        <w:pStyle w:val="Nadpis2"/>
      </w:pPr>
      <w:bookmarkStart w:id="66" w:name="_Toc71037187"/>
      <w:r>
        <w:t>Balí</w:t>
      </w:r>
      <w:r w:rsidR="00B635F9">
        <w:t xml:space="preserve">k </w:t>
      </w:r>
      <w:proofErr w:type="spellStart"/>
      <w:r w:rsidR="009E2966">
        <w:t>Controller</w:t>
      </w:r>
      <w:bookmarkEnd w:id="66"/>
      <w:proofErr w:type="spellEnd"/>
    </w:p>
    <w:p w14:paraId="476588E3" w14:textId="77777777" w:rsidR="00487BCD" w:rsidRDefault="002138D1" w:rsidP="002138D1">
      <w:r>
        <w:t>V tomto balíčku sa nachádzajú všetky</w:t>
      </w:r>
      <w:r w:rsidR="007214D2">
        <w:t xml:space="preserve"> </w:t>
      </w:r>
      <w:proofErr w:type="spellStart"/>
      <w:r>
        <w:t>Controller</w:t>
      </w:r>
      <w:proofErr w:type="spellEnd"/>
      <w:r>
        <w:t xml:space="preserve"> triedy, ktoré sa starajú o spracovávanie žiadostí</w:t>
      </w:r>
      <w:r w:rsidR="00635014">
        <w:t xml:space="preserve"> (</w:t>
      </w:r>
      <w:proofErr w:type="spellStart"/>
      <w:r w:rsidR="00635014">
        <w:t>Requests</w:t>
      </w:r>
      <w:proofErr w:type="spellEnd"/>
      <w:r w:rsidR="00635014">
        <w:t>)</w:t>
      </w:r>
      <w:r>
        <w:t xml:space="preserve"> od užívateľa. Každý </w:t>
      </w:r>
      <w:proofErr w:type="spellStart"/>
      <w:r>
        <w:t>controller</w:t>
      </w:r>
      <w:proofErr w:type="spellEnd"/>
      <w:r>
        <w:t xml:space="preserve"> môže mať viacero metód, pričom každá z nich spracováva žiadosti na inej </w:t>
      </w:r>
      <w:proofErr w:type="spellStart"/>
      <w:r w:rsidR="00E4127D" w:rsidRPr="00E4127D">
        <w:rPr>
          <w:i/>
          <w:iCs/>
        </w:rPr>
        <w:t>url</w:t>
      </w:r>
      <w:proofErr w:type="spellEnd"/>
      <w:r w:rsidR="00E4127D" w:rsidRPr="00E4127D">
        <w:rPr>
          <w:i/>
          <w:iCs/>
        </w:rPr>
        <w:t xml:space="preserve"> </w:t>
      </w:r>
      <w:proofErr w:type="spellStart"/>
      <w:r w:rsidR="00E4127D" w:rsidRPr="00E4127D">
        <w:rPr>
          <w:i/>
          <w:iCs/>
        </w:rPr>
        <w:t>api</w:t>
      </w:r>
      <w:proofErr w:type="spellEnd"/>
      <w:r w:rsidR="00E4127D">
        <w:t xml:space="preserve"> </w:t>
      </w:r>
      <w:r w:rsidR="000F4B87">
        <w:t>adrese.</w:t>
      </w:r>
      <w:r w:rsidR="00635014">
        <w:t xml:space="preserve"> Tieto triedy po prečítaní žiadosti vytvoria odpoveď (</w:t>
      </w:r>
      <w:proofErr w:type="spellStart"/>
      <w:r w:rsidR="00635014">
        <w:t>Response</w:t>
      </w:r>
      <w:proofErr w:type="spellEnd"/>
      <w:r w:rsidR="00635014">
        <w:t>) a to zväčša vo forme HTML stránky,</w:t>
      </w:r>
      <w:r w:rsidR="00487BCD">
        <w:t xml:space="preserve"> </w:t>
      </w:r>
      <w:r w:rsidR="00635014">
        <w:t>súboru na stiahnutie alebo presmerovania na inú stránku.</w:t>
      </w:r>
    </w:p>
    <w:p w14:paraId="41B0D5E1" w14:textId="77777777" w:rsidR="00487BCD" w:rsidRDefault="00487BCD" w:rsidP="00487BCD">
      <w:pPr>
        <w:pStyle w:val="Obrzok"/>
      </w:pPr>
      <w:r>
        <w:rPr>
          <w:noProof/>
          <w:lang w:val="en-US"/>
        </w:rPr>
        <w:lastRenderedPageBreak/>
        <w:drawing>
          <wp:inline distT="0" distB="0" distL="0" distR="0" wp14:anchorId="3AFC4E63" wp14:editId="0EBE2829">
            <wp:extent cx="3931920" cy="2334895"/>
            <wp:effectExtent l="0" t="0" r="5080" b="1905"/>
            <wp:docPr id="12" name="Obrázok 1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5668" cy="2343059"/>
                    </a:xfrm>
                    <a:prstGeom prst="rect">
                      <a:avLst/>
                    </a:prstGeom>
                  </pic:spPr>
                </pic:pic>
              </a:graphicData>
            </a:graphic>
          </wp:inline>
        </w:drawing>
      </w:r>
    </w:p>
    <w:p w14:paraId="1258F078" w14:textId="3AD95D62" w:rsidR="00B514E1" w:rsidRDefault="00487BCD" w:rsidP="00B077A3">
      <w:pPr>
        <w:pStyle w:val="Popis"/>
      </w:pPr>
      <w:bookmarkStart w:id="67" w:name="_Toc69468461"/>
      <w:r>
        <w:t xml:space="preserve">Obr. </w:t>
      </w:r>
      <w:fldSimple w:instr=" STYLEREF 1 \s ">
        <w:r w:rsidR="005A6644">
          <w:rPr>
            <w:noProof/>
          </w:rPr>
          <w:t>7</w:t>
        </w:r>
      </w:fldSimple>
      <w:r w:rsidR="00E71CC7">
        <w:t>.</w:t>
      </w:r>
      <w:fldSimple w:instr=" SEQ Obr. \* ARABIC \s 1 ">
        <w:r w:rsidR="005A6644">
          <w:rPr>
            <w:noProof/>
          </w:rPr>
          <w:t>3</w:t>
        </w:r>
      </w:fldSimple>
      <w:r>
        <w:t xml:space="preserve"> Príklad </w:t>
      </w:r>
      <w:proofErr w:type="spellStart"/>
      <w:r>
        <w:t>Controller</w:t>
      </w:r>
      <w:proofErr w:type="spellEnd"/>
      <w:r>
        <w:t xml:space="preserve"> triedy</w:t>
      </w:r>
      <w:bookmarkEnd w:id="67"/>
    </w:p>
    <w:p w14:paraId="25EE334C" w14:textId="2AF11D52" w:rsidR="00B514E1" w:rsidRDefault="00B514E1" w:rsidP="000249FD">
      <w:pPr>
        <w:ind w:firstLine="0"/>
      </w:pPr>
      <w:r>
        <w:t xml:space="preserve">Príklad ktorý sme uviedli spracováva žiadosti na podstránke </w:t>
      </w:r>
      <w:proofErr w:type="spellStart"/>
      <w:r w:rsidRPr="00B514E1">
        <w:rPr>
          <w:i/>
          <w:iCs/>
        </w:rPr>
        <w:t>example</w:t>
      </w:r>
      <w:proofErr w:type="spellEnd"/>
      <w:r>
        <w:t>.</w:t>
      </w:r>
      <w:r w:rsidR="00DE3629">
        <w:t xml:space="preserve"> Po </w:t>
      </w:r>
      <w:r w:rsidR="003C3416">
        <w:t>prečítaní</w:t>
      </w:r>
      <w:r w:rsidR="00DE3629">
        <w:t xml:space="preserve"> žiadosti</w:t>
      </w:r>
      <w:r w:rsidR="00A55311">
        <w:t xml:space="preserve"> </w:t>
      </w:r>
      <w:proofErr w:type="spellStart"/>
      <w:r w:rsidR="00A55311">
        <w:rPr>
          <w:i/>
          <w:iCs/>
        </w:rPr>
        <w:t>handleRequest</w:t>
      </w:r>
      <w:proofErr w:type="spellEnd"/>
      <w:r w:rsidR="00A55311">
        <w:rPr>
          <w:i/>
          <w:iCs/>
        </w:rPr>
        <w:t>()</w:t>
      </w:r>
      <w:r w:rsidR="00DE3629">
        <w:t xml:space="preserve"> a vykonaní potrebnej logiky vracia odpoveď pomocou metódy </w:t>
      </w:r>
      <w:proofErr w:type="spellStart"/>
      <w:r w:rsidR="00DE3629" w:rsidRPr="00DE3629">
        <w:rPr>
          <w:i/>
          <w:iCs/>
        </w:rPr>
        <w:t>render</w:t>
      </w:r>
      <w:proofErr w:type="spellEnd"/>
      <w:r w:rsidR="00DE3629">
        <w:rPr>
          <w:i/>
          <w:iCs/>
        </w:rPr>
        <w:t>()</w:t>
      </w:r>
      <w:r w:rsidR="00DE3629">
        <w:t xml:space="preserve"> vo forme HTML stránky nachádzajúcej sa v priečinku </w:t>
      </w:r>
      <w:proofErr w:type="spellStart"/>
      <w:r w:rsidR="00DE3629">
        <w:t>page</w:t>
      </w:r>
      <w:proofErr w:type="spellEnd"/>
      <w:r w:rsidR="00DE3629">
        <w:t>.</w:t>
      </w:r>
    </w:p>
    <w:p w14:paraId="54516A8E" w14:textId="0CD68543" w:rsidR="00DA6FFE" w:rsidRDefault="00DA6FFE" w:rsidP="00DA6FFE">
      <w:pPr>
        <w:pStyle w:val="Nadpis2"/>
      </w:pPr>
      <w:bookmarkStart w:id="68" w:name="_Toc71037188"/>
      <w:r>
        <w:t xml:space="preserve">Balík </w:t>
      </w:r>
      <w:proofErr w:type="spellStart"/>
      <w:r>
        <w:t>Form</w:t>
      </w:r>
      <w:bookmarkEnd w:id="68"/>
      <w:proofErr w:type="spellEnd"/>
    </w:p>
    <w:p w14:paraId="1CC30D2B" w14:textId="113BFCAD" w:rsidR="00944C47" w:rsidRDefault="00944C47" w:rsidP="00A360CF">
      <w:r>
        <w:t>Ako už vypovedá samotný názov v tomto balíčku sa nachádzajú všetky</w:t>
      </w:r>
      <w:r w:rsidR="00E54FBB">
        <w:t xml:space="preserve"> triedy obsahujúce</w:t>
      </w:r>
      <w:r w:rsidR="008668CD">
        <w:t xml:space="preserve"> </w:t>
      </w:r>
      <w:r>
        <w:t xml:space="preserve">formuláre, ktoré užívateľ na stránke potvrdzuje. </w:t>
      </w:r>
      <w:r w:rsidR="003767DA">
        <w:t>Tvorba HTML formulárov môže byť často komplikovaná</w:t>
      </w:r>
      <w:r w:rsidR="00564E38">
        <w:t xml:space="preserve"> a zdĺhavá</w:t>
      </w:r>
      <w:r w:rsidR="003767DA">
        <w:t>.</w:t>
      </w:r>
      <w:r w:rsidR="00B24946">
        <w:t xml:space="preserve"> Taktiež pri nich vzniká veľká duplicita kódu a ich kontrola a validácia sa stáva komplikovaná.</w:t>
      </w:r>
      <w:r w:rsidR="003767DA">
        <w:t xml:space="preserve"> Aby sme </w:t>
      </w:r>
      <w:r w:rsidR="00B24946">
        <w:t>tomuto pred</w:t>
      </w:r>
      <w:r w:rsidR="00744D41">
        <w:t>i</w:t>
      </w:r>
      <w:r w:rsidR="00B24946">
        <w:t>šli</w:t>
      </w:r>
      <w:r w:rsidR="003767DA">
        <w:t xml:space="preserve"> využili sme funkciu na </w:t>
      </w:r>
      <w:r w:rsidR="00DC4B9D">
        <w:t>vytváranie formulárov</w:t>
      </w:r>
      <w:r w:rsidR="00AA7921">
        <w:t>,</w:t>
      </w:r>
      <w:r w:rsidR="003767DA">
        <w:t xml:space="preserve"> ktorú nám ponúka</w:t>
      </w:r>
      <w:r w:rsidR="00D32855">
        <w:t xml:space="preserve"> samotný </w:t>
      </w:r>
      <w:proofErr w:type="spellStart"/>
      <w:r w:rsidR="00D32855">
        <w:t>framework</w:t>
      </w:r>
      <w:proofErr w:type="spellEnd"/>
      <w:r w:rsidR="00D32855">
        <w:t xml:space="preserve"> </w:t>
      </w:r>
      <w:proofErr w:type="spellStart"/>
      <w:r w:rsidR="00D32855">
        <w:t>Symfony</w:t>
      </w:r>
      <w:proofErr w:type="spellEnd"/>
      <w:r w:rsidR="003767DA">
        <w:t>.</w:t>
      </w:r>
      <w:r w:rsidR="00C8105E">
        <w:t xml:space="preserve"> Ide o použitie </w:t>
      </w:r>
      <w:proofErr w:type="spellStart"/>
      <w:r w:rsidR="00C8105E">
        <w:t>Form</w:t>
      </w:r>
      <w:proofErr w:type="spellEnd"/>
      <w:r w:rsidR="00C8105E">
        <w:t xml:space="preserve"> tried.</w:t>
      </w:r>
      <w:r w:rsidR="00A360CF">
        <w:t xml:space="preserve"> </w:t>
      </w:r>
      <w:r w:rsidR="00C76123">
        <w:t xml:space="preserve">Každá </w:t>
      </w:r>
      <w:proofErr w:type="spellStart"/>
      <w:r w:rsidR="00CB0E6B">
        <w:t>Form</w:t>
      </w:r>
      <w:proofErr w:type="spellEnd"/>
      <w:r w:rsidR="001377C8">
        <w:t xml:space="preserve"> </w:t>
      </w:r>
      <w:r w:rsidR="00C76123">
        <w:t>t</w:t>
      </w:r>
      <w:r>
        <w:t>rieda</w:t>
      </w:r>
      <w:r w:rsidR="003767DA">
        <w:t xml:space="preserve"> prijíma</w:t>
      </w:r>
      <w:r>
        <w:t xml:space="preserve"> </w:t>
      </w:r>
      <w:r w:rsidR="00601D83">
        <w:t>do</w:t>
      </w:r>
      <w:r w:rsidR="003767DA">
        <w:t> konštruktor</w:t>
      </w:r>
      <w:r w:rsidR="00601D83">
        <w:t>a</w:t>
      </w:r>
      <w:r w:rsidR="003767DA">
        <w:t xml:space="preserve"> </w:t>
      </w:r>
      <w:proofErr w:type="spellStart"/>
      <w:r w:rsidRPr="003767DA">
        <w:rPr>
          <w:i/>
          <w:iCs/>
        </w:rPr>
        <w:t>FormBuilderInterface</w:t>
      </w:r>
      <w:proofErr w:type="spellEnd"/>
      <w:r w:rsidR="003767DA">
        <w:t>, vďaka ktorému máme možnosť vytvoriť ľubovoľn</w:t>
      </w:r>
      <w:r w:rsidR="00E032B7">
        <w:t>ú šablónu pre</w:t>
      </w:r>
      <w:r w:rsidR="003767DA">
        <w:t xml:space="preserve"> formulár</w:t>
      </w:r>
      <w:r w:rsidR="00603BA9">
        <w:t>.</w:t>
      </w:r>
    </w:p>
    <w:p w14:paraId="12D9046D" w14:textId="77777777" w:rsidR="001B1677" w:rsidRDefault="001B1677" w:rsidP="001B1677">
      <w:pPr>
        <w:pStyle w:val="Obrzok"/>
      </w:pPr>
      <w:r>
        <w:rPr>
          <w:noProof/>
        </w:rPr>
        <w:drawing>
          <wp:inline distT="0" distB="0" distL="0" distR="0" wp14:anchorId="151777E4" wp14:editId="3C044C5A">
            <wp:extent cx="3825240" cy="2453988"/>
            <wp:effectExtent l="0" t="0" r="0" b="0"/>
            <wp:docPr id="13" name="Obrázok 1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1383" cy="2509251"/>
                    </a:xfrm>
                    <a:prstGeom prst="rect">
                      <a:avLst/>
                    </a:prstGeom>
                  </pic:spPr>
                </pic:pic>
              </a:graphicData>
            </a:graphic>
          </wp:inline>
        </w:drawing>
      </w:r>
    </w:p>
    <w:p w14:paraId="39409640" w14:textId="085DCC48" w:rsidR="00601D83" w:rsidRDefault="001B1677" w:rsidP="001B1677">
      <w:pPr>
        <w:pStyle w:val="Popis"/>
      </w:pPr>
      <w:bookmarkStart w:id="69" w:name="_Toc69468462"/>
      <w:r>
        <w:t xml:space="preserve">Obr. </w:t>
      </w:r>
      <w:fldSimple w:instr=" STYLEREF 1 \s ">
        <w:r w:rsidR="005A6644">
          <w:rPr>
            <w:noProof/>
          </w:rPr>
          <w:t>7</w:t>
        </w:r>
      </w:fldSimple>
      <w:r w:rsidR="00E71CC7">
        <w:t>.</w:t>
      </w:r>
      <w:fldSimple w:instr=" SEQ Obr. \* ARABIC \s 1 ">
        <w:r w:rsidR="005A6644">
          <w:rPr>
            <w:noProof/>
          </w:rPr>
          <w:t>4</w:t>
        </w:r>
      </w:fldSimple>
      <w:r>
        <w:t xml:space="preserve"> Príklad </w:t>
      </w:r>
      <w:proofErr w:type="spellStart"/>
      <w:r>
        <w:t>Form</w:t>
      </w:r>
      <w:proofErr w:type="spellEnd"/>
      <w:r>
        <w:t xml:space="preserve"> triedy</w:t>
      </w:r>
      <w:bookmarkEnd w:id="69"/>
    </w:p>
    <w:p w14:paraId="4529860F" w14:textId="07F7A23E" w:rsidR="008E6152" w:rsidRDefault="008E6152" w:rsidP="008E6152">
      <w:pPr>
        <w:pStyle w:val="Nadpis2"/>
      </w:pPr>
      <w:bookmarkStart w:id="70" w:name="_Toc71037189"/>
      <w:r>
        <w:lastRenderedPageBreak/>
        <w:t xml:space="preserve">Balík </w:t>
      </w:r>
      <w:proofErr w:type="spellStart"/>
      <w:r>
        <w:t>Template</w:t>
      </w:r>
      <w:bookmarkEnd w:id="70"/>
      <w:proofErr w:type="spellEnd"/>
    </w:p>
    <w:p w14:paraId="6D5D2467" w14:textId="12FB97C0" w:rsidR="00D26249" w:rsidRDefault="00616DCC" w:rsidP="00616DCC">
      <w:r>
        <w:t>Tu sa nachádza vizuálna časť nášho systému.</w:t>
      </w:r>
      <w:r w:rsidR="00D26249">
        <w:t xml:space="preserve"> Súbor s názvom </w:t>
      </w:r>
      <w:proofErr w:type="spellStart"/>
      <w:r w:rsidR="00D26249" w:rsidRPr="00D26249">
        <w:rPr>
          <w:i/>
          <w:iCs/>
        </w:rPr>
        <w:t>base.html.twig</w:t>
      </w:r>
      <w:proofErr w:type="spellEnd"/>
      <w:r w:rsidR="00D26249">
        <w:t xml:space="preserve"> obsahuje základné rozloženie stránky ako bočné menu (</w:t>
      </w:r>
      <w:proofErr w:type="spellStart"/>
      <w:r w:rsidR="00D26249">
        <w:t>side</w:t>
      </w:r>
      <w:proofErr w:type="spellEnd"/>
      <w:r w:rsidR="00D26249">
        <w:t xml:space="preserve"> </w:t>
      </w:r>
      <w:proofErr w:type="spellStart"/>
      <w:r w:rsidR="00D26249">
        <w:t>navigation</w:t>
      </w:r>
      <w:proofErr w:type="spellEnd"/>
      <w:r w:rsidR="00D26249">
        <w:t xml:space="preserve"> menu) a</w:t>
      </w:r>
      <w:r w:rsidR="00514E13">
        <w:t> horný panel (</w:t>
      </w:r>
      <w:proofErr w:type="spellStart"/>
      <w:r w:rsidR="00514E13">
        <w:t>navbar</w:t>
      </w:r>
      <w:proofErr w:type="spellEnd"/>
      <w:r w:rsidR="00514E13">
        <w:t>).</w:t>
      </w:r>
    </w:p>
    <w:p w14:paraId="06402C35" w14:textId="77777777" w:rsidR="00D65370" w:rsidRDefault="00616DCC" w:rsidP="00D26249">
      <w:pPr>
        <w:ind w:firstLine="0"/>
      </w:pPr>
      <w:r>
        <w:t xml:space="preserve"> V pod priečinku </w:t>
      </w:r>
      <w:proofErr w:type="spellStart"/>
      <w:r>
        <w:t>page</w:t>
      </w:r>
      <w:proofErr w:type="spellEnd"/>
      <w:r>
        <w:t xml:space="preserve"> nájdeme všetky HTML stránky, ktoré sa zobrazujú užívateľovi a do </w:t>
      </w:r>
      <w:r w:rsidR="004F5CDF">
        <w:t xml:space="preserve">pod </w:t>
      </w:r>
      <w:r>
        <w:t xml:space="preserve">priečinku </w:t>
      </w:r>
      <w:proofErr w:type="spellStart"/>
      <w:r>
        <w:t>layout</w:t>
      </w:r>
      <w:proofErr w:type="spellEnd"/>
      <w:r>
        <w:t xml:space="preserve"> sme umiestnili šablóny pre tlačidlá a </w:t>
      </w:r>
      <w:proofErr w:type="spellStart"/>
      <w:r>
        <w:t>modal</w:t>
      </w:r>
      <w:proofErr w:type="spellEnd"/>
      <w:r>
        <w:t xml:space="preserve"> okná, ktoré sa na stránke </w:t>
      </w:r>
      <w:r w:rsidR="004A660B">
        <w:t>vyskytuj</w:t>
      </w:r>
      <w:r w:rsidR="00D65098">
        <w:t>ú</w:t>
      </w:r>
      <w:r>
        <w:t>.</w:t>
      </w:r>
      <w:r w:rsidR="005B6A75">
        <w:t xml:space="preserve"> Použitie týchto pripravených tlačidiel zamedzuje duplicite kódu.</w:t>
      </w:r>
    </w:p>
    <w:p w14:paraId="630E2874" w14:textId="77777777" w:rsidR="00D65370" w:rsidRDefault="00D65370" w:rsidP="00D65370">
      <w:pPr>
        <w:pStyle w:val="Obrzok"/>
      </w:pPr>
      <w:r>
        <w:rPr>
          <w:noProof/>
        </w:rPr>
        <w:drawing>
          <wp:inline distT="0" distB="0" distL="0" distR="0" wp14:anchorId="59845575" wp14:editId="35FDBA2D">
            <wp:extent cx="4255806" cy="858233"/>
            <wp:effectExtent l="0" t="0" r="0" b="5715"/>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5828" cy="872354"/>
                    </a:xfrm>
                    <a:prstGeom prst="rect">
                      <a:avLst/>
                    </a:prstGeom>
                  </pic:spPr>
                </pic:pic>
              </a:graphicData>
            </a:graphic>
          </wp:inline>
        </w:drawing>
      </w:r>
    </w:p>
    <w:p w14:paraId="4217E6FC" w14:textId="4613419D" w:rsidR="00616DCC" w:rsidRDefault="00D65370" w:rsidP="00D65370">
      <w:pPr>
        <w:pStyle w:val="Popis"/>
      </w:pPr>
      <w:bookmarkStart w:id="71" w:name="_Toc69468463"/>
      <w:r>
        <w:t xml:space="preserve">Obr. </w:t>
      </w:r>
      <w:fldSimple w:instr=" STYLEREF 1 \s ">
        <w:r w:rsidR="005A6644">
          <w:rPr>
            <w:noProof/>
          </w:rPr>
          <w:t>7</w:t>
        </w:r>
      </w:fldSimple>
      <w:r w:rsidR="00E71CC7">
        <w:t>.</w:t>
      </w:r>
      <w:fldSimple w:instr=" SEQ Obr. \* ARABIC \s 1 ">
        <w:r w:rsidR="005A6644">
          <w:rPr>
            <w:noProof/>
          </w:rPr>
          <w:t>5</w:t>
        </w:r>
      </w:fldSimple>
      <w:r>
        <w:t xml:space="preserve"> Šablóna pre tlačidlo Detail</w:t>
      </w:r>
      <w:bookmarkEnd w:id="71"/>
    </w:p>
    <w:p w14:paraId="7421497D" w14:textId="45668343" w:rsidR="00D65370" w:rsidRPr="00D65370" w:rsidRDefault="00D65370" w:rsidP="00D65370">
      <w:pPr>
        <w:ind w:firstLine="0"/>
      </w:pPr>
      <w:r>
        <w:t xml:space="preserve">Na obrázku 7.5 je zobrazená šablóna pre tlačidlo detailu. Túto šablónu môžeme jednoducho použiť </w:t>
      </w:r>
      <w:r w:rsidR="006953BA">
        <w:t xml:space="preserve">na každej HTML stránke pomocou </w:t>
      </w:r>
      <w:proofErr w:type="spellStart"/>
      <w:r w:rsidR="006953BA">
        <w:t>twig</w:t>
      </w:r>
      <w:proofErr w:type="spellEnd"/>
      <w:r w:rsidR="006953BA">
        <w:t xml:space="preserve"> príkazu </w:t>
      </w:r>
      <w:proofErr w:type="spellStart"/>
      <w:r w:rsidR="006953BA" w:rsidRPr="006953BA">
        <w:rPr>
          <w:i/>
          <w:iCs/>
        </w:rPr>
        <w:t>include</w:t>
      </w:r>
      <w:proofErr w:type="spellEnd"/>
      <w:r w:rsidR="006953BA">
        <w:t xml:space="preserve">. </w:t>
      </w:r>
      <w:r w:rsidR="00F76FF8">
        <w:t xml:space="preserve">Takýto príkaz však musí byť v dvojitých kučeravých zátvorkách. </w:t>
      </w:r>
    </w:p>
    <w:p w14:paraId="0E5151BC" w14:textId="183C7C28" w:rsidR="00A1211A" w:rsidRDefault="00A1211A" w:rsidP="00A1211A">
      <w:pPr>
        <w:pStyle w:val="Nadpis1"/>
      </w:pPr>
      <w:bookmarkStart w:id="72" w:name="_Toc71037190"/>
      <w:proofErr w:type="spellStart"/>
      <w:r>
        <w:lastRenderedPageBreak/>
        <w:t>Frontend</w:t>
      </w:r>
      <w:bookmarkEnd w:id="72"/>
      <w:proofErr w:type="spellEnd"/>
    </w:p>
    <w:p w14:paraId="6373BFF4" w14:textId="21EE3CFC" w:rsidR="00A1211A" w:rsidRDefault="00A1211A" w:rsidP="00A1211A">
      <w:r>
        <w:t>Vizuálna stránka je dôležitým aspektom pri vývoji každého informačného systému. Prostredie stránky by malo byť intuitívne a jednoduché na použitie. O to sme sa pokúsili aj pri spracovaní nášho rozhrania. V nasledujúcich kapitolách si povieme o použitých grafických knižniciach a ukážeme si rozhranie systému.</w:t>
      </w:r>
      <w:r w:rsidR="008E6152">
        <w:t xml:space="preserve"> </w:t>
      </w:r>
    </w:p>
    <w:p w14:paraId="7F2BC290" w14:textId="60EE0355" w:rsidR="00152714" w:rsidRDefault="00624E16" w:rsidP="00152714">
      <w:pPr>
        <w:pStyle w:val="Nadpis2"/>
      </w:pPr>
      <w:bookmarkStart w:id="73" w:name="_Toc71037191"/>
      <w:r>
        <w:t>Prihlásenie</w:t>
      </w:r>
      <w:bookmarkEnd w:id="73"/>
    </w:p>
    <w:p w14:paraId="2602CA44" w14:textId="3B4F3693" w:rsidR="008E6152" w:rsidRDefault="008E6152" w:rsidP="008E6152">
      <w:r>
        <w:t>P</w:t>
      </w:r>
      <w:r w:rsidR="007855A9">
        <w:t>ri návšteve</w:t>
      </w:r>
      <w:r w:rsidR="00FA507C">
        <w:t xml:space="preserve"> stránky sa užívateľovi zobrazí formulár na </w:t>
      </w:r>
      <w:r w:rsidR="00DF2B5F">
        <w:t>prihlásenie</w:t>
      </w:r>
      <w:r w:rsidR="00FA507C">
        <w:t>.</w:t>
      </w:r>
      <w:r w:rsidR="000E5D48">
        <w:t xml:space="preserve"> Po potvrdení prihlasovacích údajov, ktoré zahŕňajú mailovú adresu a</w:t>
      </w:r>
      <w:r w:rsidR="001C7B1D">
        <w:t> </w:t>
      </w:r>
      <w:r w:rsidR="000E5D48">
        <w:t>heslo</w:t>
      </w:r>
      <w:r w:rsidR="001C7B1D">
        <w:t xml:space="preserve"> nás server presmeruje na domovskú stránku systému.</w:t>
      </w:r>
      <w:r w:rsidR="00FA507C">
        <w:t xml:space="preserve"> </w:t>
      </w:r>
      <w:r w:rsidR="00DF2B5F">
        <w:t>V prípade, že</w:t>
      </w:r>
      <w:r w:rsidR="00762AD0">
        <w:t xml:space="preserve"> užívateľ</w:t>
      </w:r>
      <w:r w:rsidR="00DF2B5F">
        <w:t xml:space="preserve"> ešte nie je zaregistrovaný</w:t>
      </w:r>
      <w:r w:rsidR="00786C05">
        <w:t xml:space="preserve">, </w:t>
      </w:r>
      <w:r w:rsidR="00DF2B5F">
        <w:t xml:space="preserve">má možnosť registrácie kliknutím na tlačidlo Register </w:t>
      </w:r>
      <w:proofErr w:type="spellStart"/>
      <w:r w:rsidR="003D3120">
        <w:t>N</w:t>
      </w:r>
      <w:r w:rsidR="00DF2B5F">
        <w:t>ow</w:t>
      </w:r>
      <w:proofErr w:type="spellEnd"/>
      <w:r w:rsidR="00DF2B5F">
        <w:t>.</w:t>
      </w:r>
    </w:p>
    <w:p w14:paraId="7AD6DB78" w14:textId="77777777" w:rsidR="00DF2B5F" w:rsidRDefault="00DF2B5F" w:rsidP="00DF2B5F">
      <w:pPr>
        <w:pStyle w:val="Obrzok"/>
      </w:pPr>
      <w:r>
        <w:rPr>
          <w:noProof/>
          <w:lang w:val="en-US"/>
        </w:rPr>
        <w:drawing>
          <wp:inline distT="0" distB="0" distL="0" distR="0" wp14:anchorId="03688885" wp14:editId="4357D9F3">
            <wp:extent cx="4226560" cy="1761908"/>
            <wp:effectExtent l="0" t="0" r="254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pic:cNvPicPr/>
                  </pic:nvPicPr>
                  <pic:blipFill>
                    <a:blip r:embed="rId30">
                      <a:extLst>
                        <a:ext uri="{28A0092B-C50C-407E-A947-70E740481C1C}">
                          <a14:useLocalDpi xmlns:a14="http://schemas.microsoft.com/office/drawing/2010/main" val="0"/>
                        </a:ext>
                      </a:extLst>
                    </a:blip>
                    <a:stretch>
                      <a:fillRect/>
                    </a:stretch>
                  </pic:blipFill>
                  <pic:spPr>
                    <a:xfrm>
                      <a:off x="0" y="0"/>
                      <a:ext cx="4238248" cy="1766780"/>
                    </a:xfrm>
                    <a:prstGeom prst="rect">
                      <a:avLst/>
                    </a:prstGeom>
                  </pic:spPr>
                </pic:pic>
              </a:graphicData>
            </a:graphic>
          </wp:inline>
        </w:drawing>
      </w:r>
    </w:p>
    <w:p w14:paraId="6E062B1A" w14:textId="55F0BEA4" w:rsidR="00DF2B5F" w:rsidRPr="00FA507C" w:rsidRDefault="00DF2B5F" w:rsidP="00DF2B5F">
      <w:pPr>
        <w:pStyle w:val="Popis"/>
        <w:rPr>
          <w:lang w:val="en-US"/>
        </w:rPr>
      </w:pPr>
      <w:bookmarkStart w:id="74" w:name="_Toc69468464"/>
      <w:r>
        <w:t xml:space="preserve">Obr. </w:t>
      </w:r>
      <w:fldSimple w:instr=" STYLEREF 1 \s ">
        <w:r w:rsidR="005A6644">
          <w:rPr>
            <w:noProof/>
          </w:rPr>
          <w:t>8</w:t>
        </w:r>
      </w:fldSimple>
      <w:r w:rsidR="00E71CC7">
        <w:t>.</w:t>
      </w:r>
      <w:fldSimple w:instr=" SEQ Obr. \* ARABIC \s 1 ">
        <w:r w:rsidR="005A6644">
          <w:rPr>
            <w:noProof/>
          </w:rPr>
          <w:t>1</w:t>
        </w:r>
      </w:fldSimple>
      <w:r>
        <w:t xml:space="preserve"> Formulár na prihlásenie</w:t>
      </w:r>
      <w:bookmarkEnd w:id="74"/>
    </w:p>
    <w:p w14:paraId="2265C17F" w14:textId="6A18A427" w:rsidR="006444F5" w:rsidRDefault="000E5D48" w:rsidP="000E5D48">
      <w:pPr>
        <w:pStyle w:val="Nadpis2"/>
      </w:pPr>
      <w:bookmarkStart w:id="75" w:name="_Toc71037192"/>
      <w:r>
        <w:t>Registrácia</w:t>
      </w:r>
      <w:bookmarkEnd w:id="75"/>
    </w:p>
    <w:p w14:paraId="4E5E5298" w14:textId="6DD53092" w:rsidR="000E5D48" w:rsidRDefault="000E5D48" w:rsidP="000E5D48">
      <w:r>
        <w:t>Registračný formulár ma podobn</w:t>
      </w:r>
      <w:r w:rsidR="00DE4904">
        <w:t xml:space="preserve">ý tvar </w:t>
      </w:r>
      <w:r>
        <w:t xml:space="preserve">ako </w:t>
      </w:r>
      <w:r w:rsidR="005E2580">
        <w:t xml:space="preserve">prihlasovací. </w:t>
      </w:r>
      <w:r w:rsidR="00DE4904">
        <w:t xml:space="preserve">Po </w:t>
      </w:r>
      <w:r w:rsidR="004963E2">
        <w:t xml:space="preserve">správnom </w:t>
      </w:r>
      <w:r w:rsidR="00DE4904">
        <w:t xml:space="preserve">vyplnení potrebných údajov registrácie teda užívateľského mena, mailovej adresy a hesla </w:t>
      </w:r>
      <w:r w:rsidR="005520BD">
        <w:t xml:space="preserve">nám server vytvorí systémový účet, automaticky nás prihlási a presmeruje na domovskú stránku. V prípade, že </w:t>
      </w:r>
      <w:r w:rsidR="005767B1">
        <w:t xml:space="preserve">užívateľské konto už máme vytvorené, máme možnosť prekliknúť sa k prihlasovaciemu formuláru tlačidlom </w:t>
      </w:r>
      <w:proofErr w:type="spellStart"/>
      <w:r w:rsidR="005767B1" w:rsidRPr="0085756A">
        <w:rPr>
          <w:i/>
          <w:iCs/>
        </w:rPr>
        <w:t>Login</w:t>
      </w:r>
      <w:proofErr w:type="spellEnd"/>
      <w:r w:rsidR="005767B1" w:rsidRPr="0085756A">
        <w:rPr>
          <w:i/>
          <w:iCs/>
        </w:rPr>
        <w:t xml:space="preserve"> </w:t>
      </w:r>
      <w:proofErr w:type="spellStart"/>
      <w:r w:rsidR="005767B1" w:rsidRPr="0085756A">
        <w:rPr>
          <w:i/>
          <w:iCs/>
        </w:rPr>
        <w:t>Now</w:t>
      </w:r>
      <w:proofErr w:type="spellEnd"/>
      <w:r w:rsidR="005767B1" w:rsidRPr="0085756A">
        <w:rPr>
          <w:i/>
          <w:iCs/>
        </w:rPr>
        <w:t>.</w:t>
      </w:r>
    </w:p>
    <w:p w14:paraId="609C014E" w14:textId="77777777" w:rsidR="005E2580" w:rsidRDefault="005E2580" w:rsidP="005E2580">
      <w:pPr>
        <w:pStyle w:val="Obrzok"/>
      </w:pPr>
      <w:r>
        <w:rPr>
          <w:noProof/>
        </w:rPr>
        <w:lastRenderedPageBreak/>
        <w:drawing>
          <wp:inline distT="0" distB="0" distL="0" distR="0" wp14:anchorId="4D6E5C38" wp14:editId="62984B26">
            <wp:extent cx="4395000" cy="2236763"/>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pic:cNvPicPr/>
                  </pic:nvPicPr>
                  <pic:blipFill>
                    <a:blip r:embed="rId31">
                      <a:extLst>
                        <a:ext uri="{28A0092B-C50C-407E-A947-70E740481C1C}">
                          <a14:useLocalDpi xmlns:a14="http://schemas.microsoft.com/office/drawing/2010/main" val="0"/>
                        </a:ext>
                      </a:extLst>
                    </a:blip>
                    <a:stretch>
                      <a:fillRect/>
                    </a:stretch>
                  </pic:blipFill>
                  <pic:spPr>
                    <a:xfrm>
                      <a:off x="0" y="0"/>
                      <a:ext cx="4395000" cy="2236763"/>
                    </a:xfrm>
                    <a:prstGeom prst="rect">
                      <a:avLst/>
                    </a:prstGeom>
                  </pic:spPr>
                </pic:pic>
              </a:graphicData>
            </a:graphic>
          </wp:inline>
        </w:drawing>
      </w:r>
    </w:p>
    <w:p w14:paraId="3CBCB2F8" w14:textId="673A6CA5" w:rsidR="005E2580" w:rsidRDefault="005E2580" w:rsidP="005E2580">
      <w:pPr>
        <w:pStyle w:val="Popis"/>
      </w:pPr>
      <w:bookmarkStart w:id="76" w:name="_Toc69468465"/>
      <w:r>
        <w:t xml:space="preserve">Obr. </w:t>
      </w:r>
      <w:fldSimple w:instr=" STYLEREF 1 \s ">
        <w:r w:rsidR="005A6644">
          <w:rPr>
            <w:noProof/>
          </w:rPr>
          <w:t>8</w:t>
        </w:r>
      </w:fldSimple>
      <w:r w:rsidR="00E71CC7">
        <w:t>.</w:t>
      </w:r>
      <w:fldSimple w:instr=" SEQ Obr. \* ARABIC \s 1 ">
        <w:r w:rsidR="005A6644">
          <w:rPr>
            <w:noProof/>
          </w:rPr>
          <w:t>2</w:t>
        </w:r>
      </w:fldSimple>
      <w:r>
        <w:t xml:space="preserve"> Formulár na registráciu</w:t>
      </w:r>
      <w:bookmarkEnd w:id="76"/>
    </w:p>
    <w:p w14:paraId="49D8365D" w14:textId="121B99A9" w:rsidR="00730ACB" w:rsidRDefault="00730ACB" w:rsidP="00730ACB">
      <w:pPr>
        <w:pStyle w:val="Nadpis2"/>
      </w:pPr>
      <w:bookmarkStart w:id="77" w:name="_Toc71037193"/>
      <w:r>
        <w:t>Domovská stránka</w:t>
      </w:r>
      <w:bookmarkEnd w:id="77"/>
    </w:p>
    <w:p w14:paraId="2F168A7B" w14:textId="48403C6B" w:rsidR="00316F68" w:rsidRDefault="00562978" w:rsidP="00562978">
      <w:r>
        <w:t>Domovská stránka ponúka všeobecný prehľad a poskytuje základné informácie týkajúce sa systému.</w:t>
      </w:r>
      <w:r w:rsidR="00F66C61">
        <w:t xml:space="preserve"> V ľavej časti </w:t>
      </w:r>
      <w:r w:rsidR="00AF201E">
        <w:t xml:space="preserve">sa nachádza spomínané bočné menu, ktoré slúži na prechod medzi podstránkami systému. </w:t>
      </w:r>
      <w:r w:rsidR="00B46405">
        <w:t xml:space="preserve">V hornej časti je takzvaný </w:t>
      </w:r>
      <w:proofErr w:type="spellStart"/>
      <w:r w:rsidR="00B46405">
        <w:t>navbar</w:t>
      </w:r>
      <w:proofErr w:type="spellEnd"/>
      <w:r w:rsidR="00B46405">
        <w:t>, kde je umiestnené tlačidlo s notifikáciami.</w:t>
      </w:r>
    </w:p>
    <w:p w14:paraId="4DE09C82" w14:textId="202AD699" w:rsidR="008B7256" w:rsidRDefault="00B46405" w:rsidP="00D823FD">
      <w:pPr>
        <w:ind w:firstLine="0"/>
      </w:pPr>
      <w:r>
        <w:t>Samotný obsah domovskej stránky je tvorený prehľadnými štatistikami s údajmi o predmeto</w:t>
      </w:r>
      <w:r w:rsidR="009F1C27">
        <w:t>ch</w:t>
      </w:r>
      <w:r>
        <w:t xml:space="preserve"> v systéme, počte spravovaných lokalít, existujúcich kategórií či množstve </w:t>
      </w:r>
      <w:r w:rsidR="00ED2B32">
        <w:t>registrovaných užívateľov.</w:t>
      </w:r>
      <w:r w:rsidR="00D823FD">
        <w:t xml:space="preserve"> Profilová karta umiestnená v pravom hornom rohu zobrazuje základné údaje prihláseného užívateľa. Koláčový graf znázorňuje rozdelenie predmetov podľa ich stavu.</w:t>
      </w:r>
    </w:p>
    <w:p w14:paraId="267765F4" w14:textId="6BC82CBB" w:rsidR="00D823FD" w:rsidRDefault="00D823FD" w:rsidP="00D823FD">
      <w:pPr>
        <w:pStyle w:val="Odsekzoznamu"/>
        <w:numPr>
          <w:ilvl w:val="0"/>
          <w:numId w:val="25"/>
        </w:numPr>
      </w:pPr>
      <w:proofErr w:type="spellStart"/>
      <w:r>
        <w:t>Assigned</w:t>
      </w:r>
      <w:proofErr w:type="spellEnd"/>
      <w:r>
        <w:t xml:space="preserve"> </w:t>
      </w:r>
      <w:proofErr w:type="spellStart"/>
      <w:r>
        <w:t>items</w:t>
      </w:r>
      <w:proofErr w:type="spellEnd"/>
      <w:r>
        <w:t xml:space="preserve"> – vyjadruje počet predmetov, ktoré má prihlásený užívateľ pod správou</w:t>
      </w:r>
    </w:p>
    <w:p w14:paraId="7968F8C4" w14:textId="75D688D4" w:rsidR="00D823FD" w:rsidRDefault="00D823FD" w:rsidP="00D823FD">
      <w:pPr>
        <w:pStyle w:val="Odsekzoznamu"/>
        <w:numPr>
          <w:ilvl w:val="0"/>
          <w:numId w:val="25"/>
        </w:numPr>
      </w:pPr>
      <w:proofErr w:type="spellStart"/>
      <w:r>
        <w:t>Unassigned</w:t>
      </w:r>
      <w:proofErr w:type="spellEnd"/>
      <w:r>
        <w:t xml:space="preserve"> </w:t>
      </w:r>
      <w:proofErr w:type="spellStart"/>
      <w:r>
        <w:t>items</w:t>
      </w:r>
      <w:proofErr w:type="spellEnd"/>
      <w:r>
        <w:t xml:space="preserve"> – vyjadruje počet predmetov, ktoré nemá prihlásený užívateľ pod správou a zároveň sú voľne dostupné</w:t>
      </w:r>
    </w:p>
    <w:p w14:paraId="424C12D8" w14:textId="5B415C56" w:rsidR="00D823FD" w:rsidRDefault="00D823FD" w:rsidP="00D823FD">
      <w:pPr>
        <w:pStyle w:val="Odsekzoznamu"/>
        <w:numPr>
          <w:ilvl w:val="0"/>
          <w:numId w:val="25"/>
        </w:numPr>
      </w:pPr>
      <w:proofErr w:type="spellStart"/>
      <w:r>
        <w:t>Discarded</w:t>
      </w:r>
      <w:proofErr w:type="spellEnd"/>
      <w:r>
        <w:t xml:space="preserve"> </w:t>
      </w:r>
      <w:proofErr w:type="spellStart"/>
      <w:r>
        <w:t>items</w:t>
      </w:r>
      <w:proofErr w:type="spellEnd"/>
      <w:r>
        <w:t xml:space="preserve"> – vyjadruje počet predmetov, ktoré boli vyradené zo systému (napríklad z dôvodu poškodenia)</w:t>
      </w:r>
    </w:p>
    <w:p w14:paraId="6B70C5B2" w14:textId="191D38BE" w:rsidR="00B667DF" w:rsidRDefault="00D823FD" w:rsidP="00B667DF">
      <w:pPr>
        <w:pStyle w:val="Odsekzoznamu"/>
        <w:numPr>
          <w:ilvl w:val="0"/>
          <w:numId w:val="25"/>
        </w:numPr>
      </w:pPr>
      <w:proofErr w:type="spellStart"/>
      <w:r>
        <w:t>Deleted</w:t>
      </w:r>
      <w:proofErr w:type="spellEnd"/>
      <w:r>
        <w:t xml:space="preserve"> </w:t>
      </w:r>
      <w:proofErr w:type="spellStart"/>
      <w:r>
        <w:t>items</w:t>
      </w:r>
      <w:proofErr w:type="spellEnd"/>
      <w:r>
        <w:t xml:space="preserve"> – vyjadruje počet predmetov, ktoré boli odstránené zo systému</w:t>
      </w:r>
    </w:p>
    <w:p w14:paraId="11168AB9" w14:textId="77777777" w:rsidR="00B667DF" w:rsidRDefault="00B667DF" w:rsidP="00B667DF">
      <w:pPr>
        <w:ind w:firstLine="0"/>
      </w:pPr>
    </w:p>
    <w:p w14:paraId="0D99A418" w14:textId="581F0A9E" w:rsidR="00D823FD" w:rsidRDefault="00BD034E" w:rsidP="00BD034E">
      <w:pPr>
        <w:ind w:firstLine="0"/>
      </w:pPr>
      <w:r>
        <w:t xml:space="preserve">Pri tvorbe tohto grafu sme využili grafickú knižnicu Chart.js, o ktorej sme hovorili v kapitole </w:t>
      </w:r>
      <w:r w:rsidR="007C2F69">
        <w:t>4.9.</w:t>
      </w:r>
    </w:p>
    <w:p w14:paraId="554CB4C8" w14:textId="77777777" w:rsidR="00D823FD" w:rsidRDefault="00D823FD" w:rsidP="00D823FD">
      <w:pPr>
        <w:ind w:left="360" w:firstLine="0"/>
      </w:pPr>
    </w:p>
    <w:p w14:paraId="6EFFA01E" w14:textId="32CFCD2D" w:rsidR="00316F68" w:rsidRDefault="00316F68" w:rsidP="00316F68">
      <w:pPr>
        <w:pStyle w:val="Obrzok"/>
      </w:pPr>
      <w:r>
        <w:rPr>
          <w:noProof/>
        </w:rPr>
        <w:drawing>
          <wp:inline distT="0" distB="0" distL="0" distR="0" wp14:anchorId="009BC3A7" wp14:editId="46029BBD">
            <wp:extent cx="4851508" cy="2552466"/>
            <wp:effectExtent l="0" t="0" r="0" b="63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2855" cy="2558436"/>
                    </a:xfrm>
                    <a:prstGeom prst="rect">
                      <a:avLst/>
                    </a:prstGeom>
                  </pic:spPr>
                </pic:pic>
              </a:graphicData>
            </a:graphic>
          </wp:inline>
        </w:drawing>
      </w:r>
    </w:p>
    <w:p w14:paraId="47E29A99" w14:textId="012BB586" w:rsidR="00562978" w:rsidRDefault="00316F68" w:rsidP="00316F68">
      <w:pPr>
        <w:pStyle w:val="Popis"/>
      </w:pPr>
      <w:bookmarkStart w:id="78" w:name="_Toc69468466"/>
      <w:r>
        <w:t xml:space="preserve">Obr. </w:t>
      </w:r>
      <w:fldSimple w:instr=" STYLEREF 1 \s ">
        <w:r w:rsidR="005A6644">
          <w:rPr>
            <w:noProof/>
          </w:rPr>
          <w:t>8</w:t>
        </w:r>
      </w:fldSimple>
      <w:r w:rsidR="00E71CC7">
        <w:t>.</w:t>
      </w:r>
      <w:fldSimple w:instr=" SEQ Obr. \* ARABIC \s 1 ">
        <w:r w:rsidR="005A6644">
          <w:rPr>
            <w:noProof/>
          </w:rPr>
          <w:t>3</w:t>
        </w:r>
      </w:fldSimple>
      <w:r>
        <w:t xml:space="preserve"> Domovská stránka</w:t>
      </w:r>
      <w:bookmarkEnd w:id="78"/>
    </w:p>
    <w:p w14:paraId="7761B36C" w14:textId="3224DDF3" w:rsidR="00316F68" w:rsidRPr="00AF0798" w:rsidRDefault="00B667DF" w:rsidP="00B667DF">
      <w:pPr>
        <w:pStyle w:val="Nadpis2"/>
      </w:pPr>
      <w:bookmarkStart w:id="79" w:name="_Toc71037194"/>
      <w:proofErr w:type="spellStart"/>
      <w:r w:rsidRPr="00AF0798">
        <w:t>Items</w:t>
      </w:r>
      <w:bookmarkEnd w:id="79"/>
      <w:proofErr w:type="spellEnd"/>
    </w:p>
    <w:p w14:paraId="3A0136A3" w14:textId="295009BE" w:rsidR="00AB0F69" w:rsidRDefault="001770E6" w:rsidP="008053D5">
      <w:r w:rsidRPr="00AF0798">
        <w:t xml:space="preserve">Podstatou tejto stránky je práca s predmetmi v systéme. Telo tejto stránky sa skladá z troch </w:t>
      </w:r>
      <w:r w:rsidR="00AB0F69">
        <w:t>záložiek.</w:t>
      </w:r>
      <w:r w:rsidR="008053D5">
        <w:t xml:space="preserve"> Každá záložka má inú funkciu a slúžia </w:t>
      </w:r>
      <w:r w:rsidR="0035437A">
        <w:t>pre</w:t>
      </w:r>
      <w:r w:rsidR="008053D5">
        <w:t xml:space="preserve"> lepšiu orientáciu na stránke </w:t>
      </w:r>
      <w:proofErr w:type="spellStart"/>
      <w:r w:rsidR="008053D5">
        <w:t>Items</w:t>
      </w:r>
      <w:proofErr w:type="spellEnd"/>
      <w:r w:rsidR="008053D5">
        <w:t>.</w:t>
      </w:r>
    </w:p>
    <w:p w14:paraId="27B89732" w14:textId="4423B756" w:rsidR="000D6ECB" w:rsidRPr="000D6ECB" w:rsidRDefault="004C2FA7" w:rsidP="000D6ECB">
      <w:pPr>
        <w:pStyle w:val="Nadpis3"/>
      </w:pPr>
      <w:bookmarkStart w:id="80" w:name="_Toc71037195"/>
      <w:proofErr w:type="spellStart"/>
      <w:r>
        <w:t>Unassigned</w:t>
      </w:r>
      <w:proofErr w:type="spellEnd"/>
      <w:r>
        <w:t xml:space="preserve"> </w:t>
      </w:r>
      <w:proofErr w:type="spellStart"/>
      <w:r>
        <w:t>items</w:t>
      </w:r>
      <w:bookmarkEnd w:id="80"/>
      <w:proofErr w:type="spellEnd"/>
    </w:p>
    <w:p w14:paraId="4B63888C" w14:textId="3A8A52FB" w:rsidR="00041E01" w:rsidRDefault="00AB0F69" w:rsidP="004C2FA7">
      <w:r>
        <w:t>Prvá záložka má</w:t>
      </w:r>
      <w:r w:rsidR="001770E6" w:rsidRPr="00AF0798">
        <w:t> </w:t>
      </w:r>
      <w:r>
        <w:t>názov</w:t>
      </w:r>
      <w:r w:rsidR="001770E6" w:rsidRPr="00AF0798">
        <w:t xml:space="preserve"> </w:t>
      </w:r>
      <w:proofErr w:type="spellStart"/>
      <w:r w:rsidR="001770E6" w:rsidRPr="00AF0798">
        <w:t>Unassigned</w:t>
      </w:r>
      <w:proofErr w:type="spellEnd"/>
      <w:r w:rsidR="001770E6" w:rsidRPr="00AF0798">
        <w:t xml:space="preserve"> </w:t>
      </w:r>
      <w:proofErr w:type="spellStart"/>
      <w:r w:rsidR="001770E6" w:rsidRPr="00AF0798">
        <w:t>items</w:t>
      </w:r>
      <w:proofErr w:type="spellEnd"/>
      <w:r w:rsidR="009200A4">
        <w:t>. Vo vrchnej časti</w:t>
      </w:r>
      <w:r w:rsidR="00930749">
        <w:t xml:space="preserve"> je umiestnené tlačidlo odkazujúce na stránku s pridávaním predmetov do systému.</w:t>
      </w:r>
      <w:r w:rsidR="004B6CE6">
        <w:t xml:space="preserve"> Pod ním sa nachádza filter s tabuľkou nezaradených predmetov. Tabuľka je zložená zo stĺpcov pre identifikačné č</w:t>
      </w:r>
      <w:r w:rsidR="00515311">
        <w:t>í</w:t>
      </w:r>
      <w:r w:rsidR="004B6CE6">
        <w:t>slo predmetu, názov, lokalitu</w:t>
      </w:r>
      <w:r w:rsidR="002E29C5">
        <w:t xml:space="preserve"> v ktorej je </w:t>
      </w:r>
      <w:r w:rsidR="0021626C">
        <w:t xml:space="preserve">predmet </w:t>
      </w:r>
      <w:r w:rsidR="002E29C5">
        <w:t>umiestnený</w:t>
      </w:r>
      <w:r w:rsidR="004B6CE6">
        <w:t>, kategóriu</w:t>
      </w:r>
      <w:r w:rsidR="002E29C5">
        <w:t>, cenu a dátum zaradenia do systému.</w:t>
      </w:r>
      <w:r w:rsidR="00CB24D5">
        <w:t xml:space="preserve"> V poslednom stĺpci tabuľky sa nachádzajú tlačidlá s funkciami. </w:t>
      </w:r>
    </w:p>
    <w:p w14:paraId="145BA66D" w14:textId="1B088882" w:rsidR="00CF2D9E" w:rsidRDefault="00CF2D9E" w:rsidP="00CF2D9E">
      <w:pPr>
        <w:ind w:firstLine="0"/>
      </w:pPr>
      <w:r>
        <w:t xml:space="preserve">Filter nad tabuľkou slúži na zobrazenie </w:t>
      </w:r>
      <w:r w:rsidR="0021626C">
        <w:t>predmetov spĺňajúcich zadané kritéria</w:t>
      </w:r>
      <w:r>
        <w:t>. V tabuľke je taktiež možnosť predmety zoradiť podľa niektorých</w:t>
      </w:r>
      <w:r w:rsidR="00773C48">
        <w:t xml:space="preserve"> stĺpcov.</w:t>
      </w:r>
      <w:r w:rsidR="00143107">
        <w:t xml:space="preserve"> Množstvo predmetov, ktoré sa v tabuľke zobrazia je možné nastaviť vľavo nad </w:t>
      </w:r>
      <w:r w:rsidR="00194AC9">
        <w:t>ňou</w:t>
      </w:r>
      <w:r w:rsidR="00143107">
        <w:t>.</w:t>
      </w:r>
    </w:p>
    <w:p w14:paraId="006C0AFE" w14:textId="7DD10816" w:rsidR="009B1DE9" w:rsidRDefault="009B1DE9" w:rsidP="009B1DE9">
      <w:pPr>
        <w:ind w:firstLine="0"/>
      </w:pPr>
      <w:r>
        <w:t>Zobrazenie tlačidiel závisí od role prihláseného užívateľa, pretože administrátor má na rozdiel od bežného správcu možnosť predmety editovať či úplne zo systému vymazať.</w:t>
      </w:r>
    </w:p>
    <w:p w14:paraId="57303F48" w14:textId="535E0AA9" w:rsidR="009F71DD" w:rsidRDefault="009F71DD" w:rsidP="009B1DE9">
      <w:pPr>
        <w:ind w:firstLine="0"/>
      </w:pPr>
      <w:r>
        <w:t xml:space="preserve">Tlačidlo </w:t>
      </w:r>
      <w:proofErr w:type="spellStart"/>
      <w:r w:rsidR="00CF4559">
        <w:rPr>
          <w:i/>
          <w:iCs/>
        </w:rPr>
        <w:t>Assign</w:t>
      </w:r>
      <w:proofErr w:type="spellEnd"/>
      <w:r>
        <w:rPr>
          <w:i/>
          <w:iCs/>
        </w:rPr>
        <w:t xml:space="preserve"> </w:t>
      </w:r>
      <w:r>
        <w:t xml:space="preserve">slúži na priradenie predmetu do lokality. Po kliknutí sa nám zobrazí okno s možnosťou výberu lokality, do ktorej chceme predmet </w:t>
      </w:r>
      <w:r w:rsidR="0062540D">
        <w:t>priradiť</w:t>
      </w:r>
      <w:r>
        <w:t xml:space="preserve">. Zobrazenie výberu lokalít závisí od množstva spravovaných lokalít. V prípade, že správca nemá pod správou žiadnu lokalitu nemá možnosť predmet nikam </w:t>
      </w:r>
      <w:r w:rsidR="0062540D">
        <w:t>priradiť</w:t>
      </w:r>
      <w:r>
        <w:t>.</w:t>
      </w:r>
    </w:p>
    <w:p w14:paraId="59CBC98A" w14:textId="2A2417DD" w:rsidR="00CF4559" w:rsidRDefault="00CF4559" w:rsidP="009B1DE9">
      <w:pPr>
        <w:ind w:firstLine="0"/>
      </w:pPr>
      <w:r>
        <w:lastRenderedPageBreak/>
        <w:t xml:space="preserve">Tlačidlo </w:t>
      </w:r>
      <w:r>
        <w:rPr>
          <w:i/>
          <w:iCs/>
        </w:rPr>
        <w:t>Detail</w:t>
      </w:r>
      <w:r>
        <w:t xml:space="preserve"> presmeruje užívateľa na podstránku s podrobnými informáciami o</w:t>
      </w:r>
      <w:r w:rsidR="00F94BB3">
        <w:t> </w:t>
      </w:r>
      <w:r>
        <w:t>predmete</w:t>
      </w:r>
      <w:r w:rsidR="00F94BB3">
        <w:t xml:space="preserve">. Tejto podstránke sa </w:t>
      </w:r>
      <w:r w:rsidR="00F94BB3" w:rsidRPr="00020E4D">
        <w:t>venujeme v kapitole 8.</w:t>
      </w:r>
      <w:r w:rsidR="00020E4D" w:rsidRPr="00020E4D">
        <w:t>10</w:t>
      </w:r>
      <w:r w:rsidR="00F94BB3" w:rsidRPr="00020E4D">
        <w:t>.</w:t>
      </w:r>
    </w:p>
    <w:p w14:paraId="7DD83469" w14:textId="428E6790" w:rsidR="00F94BB3" w:rsidRDefault="00F94BB3" w:rsidP="009B1DE9">
      <w:pPr>
        <w:ind w:firstLine="0"/>
      </w:pPr>
      <w:r>
        <w:t xml:space="preserve">Tlačidlo </w:t>
      </w:r>
      <w:proofErr w:type="spellStart"/>
      <w:r>
        <w:rPr>
          <w:i/>
          <w:iCs/>
        </w:rPr>
        <w:t>Edit</w:t>
      </w:r>
      <w:proofErr w:type="spellEnd"/>
      <w:r>
        <w:t xml:space="preserve"> taktiež užívateľa presmeruje na podstránku, v ktorej možno upraviť informácie o predmete. Toto tlačidlo je sprístupnené iba administrátorovi.</w:t>
      </w:r>
    </w:p>
    <w:p w14:paraId="20C02579" w14:textId="6B8A84DE" w:rsidR="002113B3" w:rsidRDefault="00F94BB3" w:rsidP="009B1DE9">
      <w:pPr>
        <w:ind w:firstLine="0"/>
      </w:pPr>
      <w:r>
        <w:t xml:space="preserve">Tlačidlo </w:t>
      </w:r>
      <w:proofErr w:type="spellStart"/>
      <w:r>
        <w:rPr>
          <w:i/>
          <w:iCs/>
        </w:rPr>
        <w:t>Delete</w:t>
      </w:r>
      <w:proofErr w:type="spellEnd"/>
      <w:r>
        <w:t xml:space="preserve"> </w:t>
      </w:r>
      <w:r w:rsidR="00C748AD">
        <w:t>zobrazí potvrdzovací formulár s otázkou či si</w:t>
      </w:r>
      <w:r w:rsidR="00806CB7">
        <w:t xml:space="preserve"> skutočne</w:t>
      </w:r>
      <w:r w:rsidR="00C748AD">
        <w:t xml:space="preserve"> prajeme predmet</w:t>
      </w:r>
      <w:r w:rsidR="00580712">
        <w:t xml:space="preserve"> natrvalo</w:t>
      </w:r>
      <w:r w:rsidR="00C748AD">
        <w:t xml:space="preserve"> odstrániť</w:t>
      </w:r>
      <w:r w:rsidR="00580712">
        <w:t xml:space="preserve"> zo systému</w:t>
      </w:r>
      <w:r w:rsidR="00C748AD">
        <w:t>. Táto funkčnosť je sprístupnená iba administrátorovi.</w:t>
      </w:r>
    </w:p>
    <w:p w14:paraId="52BA72BC" w14:textId="77777777" w:rsidR="002113B3" w:rsidRDefault="002113B3" w:rsidP="002113B3">
      <w:pPr>
        <w:pStyle w:val="Obrzok"/>
      </w:pPr>
      <w:r>
        <w:rPr>
          <w:noProof/>
          <w:lang w:val="en-US"/>
        </w:rPr>
        <w:drawing>
          <wp:inline distT="0" distB="0" distL="0" distR="0" wp14:anchorId="62CF0DD1" wp14:editId="7FE2DE10">
            <wp:extent cx="5002299" cy="2673927"/>
            <wp:effectExtent l="0" t="0" r="1905" b="635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7361" cy="2676633"/>
                    </a:xfrm>
                    <a:prstGeom prst="rect">
                      <a:avLst/>
                    </a:prstGeom>
                  </pic:spPr>
                </pic:pic>
              </a:graphicData>
            </a:graphic>
          </wp:inline>
        </w:drawing>
      </w:r>
    </w:p>
    <w:p w14:paraId="60E08A8D" w14:textId="6E42E24B" w:rsidR="002113B3" w:rsidRDefault="002113B3" w:rsidP="002113B3">
      <w:pPr>
        <w:pStyle w:val="Popis"/>
        <w:rPr>
          <w:lang w:val="en-US"/>
        </w:rPr>
      </w:pPr>
      <w:bookmarkStart w:id="81" w:name="_Toc69468467"/>
      <w:r>
        <w:t xml:space="preserve">Obr. </w:t>
      </w:r>
      <w:fldSimple w:instr=" STYLEREF 1 \s ">
        <w:r w:rsidR="005A6644">
          <w:rPr>
            <w:noProof/>
          </w:rPr>
          <w:t>8</w:t>
        </w:r>
      </w:fldSimple>
      <w:r w:rsidR="00E71CC7">
        <w:t>.</w:t>
      </w:r>
      <w:fldSimple w:instr=" SEQ Obr. \* ARABIC \s 1 ">
        <w:r w:rsidR="005A6644">
          <w:rPr>
            <w:noProof/>
          </w:rPr>
          <w:t>4</w:t>
        </w:r>
      </w:fldSimple>
      <w:r>
        <w:t xml:space="preserve"> </w:t>
      </w:r>
      <w:proofErr w:type="spellStart"/>
      <w:r>
        <w:t>Unassigned</w:t>
      </w:r>
      <w:proofErr w:type="spellEnd"/>
      <w:r>
        <w:t xml:space="preserve"> </w:t>
      </w:r>
      <w:proofErr w:type="spellStart"/>
      <w:r>
        <w:t>items</w:t>
      </w:r>
      <w:bookmarkEnd w:id="81"/>
      <w:proofErr w:type="spellEnd"/>
    </w:p>
    <w:p w14:paraId="1CFB5664" w14:textId="77777777" w:rsidR="002113B3" w:rsidRPr="00F94BB3" w:rsidRDefault="002113B3" w:rsidP="002113B3">
      <w:pPr>
        <w:pStyle w:val="Obrzok"/>
        <w:rPr>
          <w:lang w:val="en-US"/>
        </w:rPr>
      </w:pPr>
    </w:p>
    <w:p w14:paraId="31699FD8" w14:textId="42C527F7" w:rsidR="009B1DE9" w:rsidRDefault="006B70C4" w:rsidP="006B70C4">
      <w:pPr>
        <w:pStyle w:val="Nadpis3"/>
      </w:pPr>
      <w:bookmarkStart w:id="82" w:name="_Toc71037196"/>
      <w:proofErr w:type="spellStart"/>
      <w:r>
        <w:t>Assigned</w:t>
      </w:r>
      <w:proofErr w:type="spellEnd"/>
      <w:r>
        <w:t xml:space="preserve"> </w:t>
      </w:r>
      <w:proofErr w:type="spellStart"/>
      <w:r>
        <w:t>items</w:t>
      </w:r>
      <w:bookmarkEnd w:id="82"/>
      <w:proofErr w:type="spellEnd"/>
    </w:p>
    <w:p w14:paraId="456D76DA" w14:textId="3C418ACA" w:rsidR="004A483B" w:rsidRPr="00BB0BDF" w:rsidRDefault="0012765C" w:rsidP="004A483B">
      <w:r>
        <w:t xml:space="preserve">Druhá záložka </w:t>
      </w:r>
      <w:proofErr w:type="spellStart"/>
      <w:r>
        <w:t>Assigned</w:t>
      </w:r>
      <w:proofErr w:type="spellEnd"/>
      <w:r>
        <w:t xml:space="preserve"> </w:t>
      </w:r>
      <w:proofErr w:type="spellStart"/>
      <w:r>
        <w:t>items</w:t>
      </w:r>
      <w:proofErr w:type="spellEnd"/>
      <w:r>
        <w:t xml:space="preserve"> sa skladá taktiež z tabuľky s filtrom. Hlavným rozdielom sú predmety, ktoré sa v tejto tabuľke zobrazujú. Jedná sa</w:t>
      </w:r>
      <w:r w:rsidR="0067003F">
        <w:t xml:space="preserve"> o </w:t>
      </w:r>
      <w:r>
        <w:t xml:space="preserve">predmety </w:t>
      </w:r>
      <w:r w:rsidR="00274754">
        <w:t>nachádzajúce</w:t>
      </w:r>
      <w:r>
        <w:t xml:space="preserve"> sa v lokalitách, ktoré s</w:t>
      </w:r>
      <w:r w:rsidR="007B63E7">
        <w:t>ú</w:t>
      </w:r>
      <w:r>
        <w:t xml:space="preserve"> pod správou užívateľa. </w:t>
      </w:r>
      <w:r w:rsidR="005B3384">
        <w:t>To znamená, že ak má užívateľ</w:t>
      </w:r>
      <w:r w:rsidR="00D660F3">
        <w:t xml:space="preserve"> napríklad</w:t>
      </w:r>
      <w:r w:rsidR="005B3384">
        <w:t xml:space="preserve"> pod správou lokalitu </w:t>
      </w:r>
      <w:r w:rsidR="006605F1">
        <w:t>A, budú sa v tejto tabuľke zobrazovať</w:t>
      </w:r>
      <w:r w:rsidR="00057BFD">
        <w:t xml:space="preserve"> predmety patriace</w:t>
      </w:r>
      <w:r w:rsidR="006605F1">
        <w:t xml:space="preserve"> len do tejto lokality</w:t>
      </w:r>
      <w:r w:rsidR="004A483B">
        <w:t xml:space="preserve">. Ďalším podstatným rozdielom sú tlačidlá s akciami umiestnené v tabuľke. </w:t>
      </w:r>
      <w:r w:rsidR="00113A38">
        <w:t xml:space="preserve">Okrem </w:t>
      </w:r>
      <w:r w:rsidR="006A01B6">
        <w:t>už opísaných</w:t>
      </w:r>
      <w:r w:rsidR="00113A38">
        <w:t xml:space="preserve"> tlačidiel </w:t>
      </w:r>
      <w:r w:rsidR="00113A38">
        <w:rPr>
          <w:i/>
          <w:iCs/>
        </w:rPr>
        <w:t xml:space="preserve">Detail, </w:t>
      </w:r>
      <w:proofErr w:type="spellStart"/>
      <w:r w:rsidR="00113A38">
        <w:rPr>
          <w:i/>
          <w:iCs/>
        </w:rPr>
        <w:t>Edit</w:t>
      </w:r>
      <w:proofErr w:type="spellEnd"/>
      <w:r w:rsidR="00113A38">
        <w:rPr>
          <w:i/>
          <w:iCs/>
        </w:rPr>
        <w:t xml:space="preserve"> </w:t>
      </w:r>
      <w:r w:rsidR="00113A38" w:rsidRPr="00113A38">
        <w:t>a</w:t>
      </w:r>
      <w:r w:rsidR="006A01B6">
        <w:rPr>
          <w:i/>
          <w:iCs/>
        </w:rPr>
        <w:t> </w:t>
      </w:r>
      <w:proofErr w:type="spellStart"/>
      <w:r w:rsidR="00113A38">
        <w:rPr>
          <w:i/>
          <w:iCs/>
        </w:rPr>
        <w:t>Delete</w:t>
      </w:r>
      <w:proofErr w:type="spellEnd"/>
      <w:r w:rsidR="006A01B6">
        <w:rPr>
          <w:i/>
          <w:iCs/>
        </w:rPr>
        <w:t xml:space="preserve"> </w:t>
      </w:r>
      <w:r w:rsidR="006A01B6" w:rsidRPr="00BB0BDF">
        <w:t>sa tu nachádza</w:t>
      </w:r>
      <w:r w:rsidR="00BB0BDF">
        <w:t xml:space="preserve"> ešte </w:t>
      </w:r>
      <w:proofErr w:type="spellStart"/>
      <w:r w:rsidR="00BB0BDF">
        <w:rPr>
          <w:i/>
          <w:iCs/>
        </w:rPr>
        <w:t>Unassign</w:t>
      </w:r>
      <w:proofErr w:type="spellEnd"/>
      <w:r w:rsidR="00BB0BDF">
        <w:rPr>
          <w:i/>
          <w:iCs/>
        </w:rPr>
        <w:t xml:space="preserve"> </w:t>
      </w:r>
      <w:r w:rsidR="00BB0BDF">
        <w:t>a </w:t>
      </w:r>
      <w:proofErr w:type="spellStart"/>
      <w:r w:rsidR="00BB0BDF">
        <w:rPr>
          <w:i/>
          <w:iCs/>
        </w:rPr>
        <w:t>Discard</w:t>
      </w:r>
      <w:proofErr w:type="spellEnd"/>
      <w:r w:rsidR="00BB0BDF">
        <w:t>.</w:t>
      </w:r>
    </w:p>
    <w:p w14:paraId="5053761F" w14:textId="471B9C93" w:rsidR="004A483B" w:rsidRDefault="004A483B" w:rsidP="004A483B">
      <w:pPr>
        <w:ind w:firstLine="0"/>
      </w:pPr>
      <w:r>
        <w:t xml:space="preserve">Tlačidlo </w:t>
      </w:r>
      <w:proofErr w:type="spellStart"/>
      <w:r>
        <w:rPr>
          <w:i/>
          <w:iCs/>
        </w:rPr>
        <w:t>Unassign</w:t>
      </w:r>
      <w:proofErr w:type="spellEnd"/>
      <w:r>
        <w:t xml:space="preserve"> slúži na </w:t>
      </w:r>
      <w:r w:rsidR="00147955">
        <w:t>odstránenie</w:t>
      </w:r>
      <w:r>
        <w:t xml:space="preserve"> predmetu z lokality. Po kliknutí sa nám zobrazí potvrdzovací formulár.</w:t>
      </w:r>
    </w:p>
    <w:p w14:paraId="26A05C8E" w14:textId="7FC66065" w:rsidR="004A483B" w:rsidRDefault="00BB0BDF" w:rsidP="004A483B">
      <w:pPr>
        <w:ind w:firstLine="0"/>
      </w:pPr>
      <w:r>
        <w:t xml:space="preserve">Tlačidlo </w:t>
      </w:r>
      <w:proofErr w:type="spellStart"/>
      <w:r>
        <w:rPr>
          <w:i/>
          <w:iCs/>
        </w:rPr>
        <w:t>Discard</w:t>
      </w:r>
      <w:proofErr w:type="spellEnd"/>
      <w:r>
        <w:t xml:space="preserve"> </w:t>
      </w:r>
      <w:r w:rsidR="00147955">
        <w:t xml:space="preserve">slúži na vyradenie predmetu zo </w:t>
      </w:r>
      <w:r w:rsidR="00D55E62">
        <w:t xml:space="preserve">systému. Po kliknutí sa nám zobrazí potvrdzovací formulár s možnosťou napísať dôvod vyradenia. Po vyradení sa predmetu </w:t>
      </w:r>
      <w:r w:rsidR="00D55E62">
        <w:lastRenderedPageBreak/>
        <w:t>zmení stav</w:t>
      </w:r>
      <w:r w:rsidR="008F5C4A">
        <w:t xml:space="preserve"> z </w:t>
      </w:r>
      <w:proofErr w:type="spellStart"/>
      <w:r w:rsidR="008F5C4A">
        <w:rPr>
          <w:i/>
          <w:iCs/>
        </w:rPr>
        <w:t>Active</w:t>
      </w:r>
      <w:proofErr w:type="spellEnd"/>
      <w:r w:rsidR="008F5C4A">
        <w:rPr>
          <w:i/>
          <w:iCs/>
        </w:rPr>
        <w:t xml:space="preserve"> </w:t>
      </w:r>
      <w:r w:rsidR="008F5C4A">
        <w:t>(aktívny)</w:t>
      </w:r>
      <w:r w:rsidR="00D55E62">
        <w:t xml:space="preserve"> na </w:t>
      </w:r>
      <w:proofErr w:type="spellStart"/>
      <w:r w:rsidR="00D55E62">
        <w:rPr>
          <w:i/>
          <w:iCs/>
        </w:rPr>
        <w:t>Discarded</w:t>
      </w:r>
      <w:proofErr w:type="spellEnd"/>
      <w:r w:rsidR="00D55E62">
        <w:t xml:space="preserve"> (vyradený) a nebude ďalej </w:t>
      </w:r>
      <w:r w:rsidR="0092791C">
        <w:t>možné ho priradiť do lokality</w:t>
      </w:r>
      <w:r w:rsidR="00D55E62">
        <w:t xml:space="preserve">. </w:t>
      </w:r>
    </w:p>
    <w:p w14:paraId="0587101C" w14:textId="77777777" w:rsidR="00CB34D1" w:rsidRDefault="00CB34D1" w:rsidP="00CB34D1">
      <w:pPr>
        <w:pStyle w:val="Obrzok"/>
      </w:pPr>
      <w:r>
        <w:rPr>
          <w:noProof/>
        </w:rPr>
        <w:drawing>
          <wp:inline distT="0" distB="0" distL="0" distR="0" wp14:anchorId="0F31A8FE" wp14:editId="522F575E">
            <wp:extent cx="5224782" cy="2386739"/>
            <wp:effectExtent l="0" t="0" r="0" b="127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9207" cy="2388760"/>
                    </a:xfrm>
                    <a:prstGeom prst="rect">
                      <a:avLst/>
                    </a:prstGeom>
                  </pic:spPr>
                </pic:pic>
              </a:graphicData>
            </a:graphic>
          </wp:inline>
        </w:drawing>
      </w:r>
    </w:p>
    <w:p w14:paraId="786D0A02" w14:textId="22738827" w:rsidR="00CB34D1" w:rsidRPr="00C15BAA" w:rsidRDefault="00CB34D1" w:rsidP="00CB34D1">
      <w:pPr>
        <w:pStyle w:val="Popis"/>
      </w:pPr>
      <w:bookmarkStart w:id="83" w:name="_Toc69468468"/>
      <w:r>
        <w:t xml:space="preserve">Obr. </w:t>
      </w:r>
      <w:fldSimple w:instr=" STYLEREF 1 \s ">
        <w:r w:rsidR="005A6644">
          <w:rPr>
            <w:noProof/>
          </w:rPr>
          <w:t>8</w:t>
        </w:r>
      </w:fldSimple>
      <w:r w:rsidR="00E71CC7">
        <w:t>.</w:t>
      </w:r>
      <w:fldSimple w:instr=" SEQ Obr. \* ARABIC \s 1 ">
        <w:r w:rsidR="005A6644">
          <w:rPr>
            <w:noProof/>
          </w:rPr>
          <w:t>5</w:t>
        </w:r>
      </w:fldSimple>
      <w:r>
        <w:t xml:space="preserve"> </w:t>
      </w:r>
      <w:proofErr w:type="spellStart"/>
      <w:r>
        <w:t>Assigned</w:t>
      </w:r>
      <w:proofErr w:type="spellEnd"/>
      <w:r>
        <w:t xml:space="preserve"> </w:t>
      </w:r>
      <w:proofErr w:type="spellStart"/>
      <w:r>
        <w:t>items</w:t>
      </w:r>
      <w:bookmarkEnd w:id="83"/>
      <w:proofErr w:type="spellEnd"/>
    </w:p>
    <w:p w14:paraId="1C4020C0" w14:textId="051B2B42" w:rsidR="006B70C4" w:rsidRDefault="006B70C4" w:rsidP="006B70C4">
      <w:pPr>
        <w:pStyle w:val="Nadpis3"/>
        <w:rPr>
          <w:lang w:val="en-US"/>
        </w:rPr>
      </w:pPr>
      <w:bookmarkStart w:id="84" w:name="_Toc71037197"/>
      <w:r>
        <w:t>Import</w:t>
      </w:r>
      <w:r w:rsidR="00FD3CEF">
        <w:t xml:space="preserve"> </w:t>
      </w:r>
      <w:r>
        <w:rPr>
          <w:lang w:val="en-US"/>
        </w:rPr>
        <w:t>/</w:t>
      </w:r>
      <w:r w:rsidR="00FD3CEF">
        <w:rPr>
          <w:lang w:val="en-US"/>
        </w:rPr>
        <w:t xml:space="preserve"> </w:t>
      </w:r>
      <w:r>
        <w:rPr>
          <w:lang w:val="en-US"/>
        </w:rPr>
        <w:t>Export</w:t>
      </w:r>
      <w:bookmarkEnd w:id="84"/>
    </w:p>
    <w:p w14:paraId="1718342D" w14:textId="07E2F130" w:rsidR="00332951" w:rsidRDefault="00582513" w:rsidP="004F0390">
      <w:r w:rsidRPr="00582513">
        <w:t xml:space="preserve">Tretia záložka Import / Export poskytuje </w:t>
      </w:r>
      <w:r>
        <w:t xml:space="preserve">možnosť importovať a exportovať predmety v rámci systému. </w:t>
      </w:r>
    </w:p>
    <w:p w14:paraId="7B007382" w14:textId="77777777" w:rsidR="005A3720" w:rsidRDefault="0061247B" w:rsidP="005A3720">
      <w:pPr>
        <w:pStyle w:val="Obrzok"/>
      </w:pPr>
      <w:r>
        <w:rPr>
          <w:noProof/>
        </w:rPr>
        <w:drawing>
          <wp:inline distT="0" distB="0" distL="0" distR="0" wp14:anchorId="4407EDE0" wp14:editId="2D148945">
            <wp:extent cx="5291984" cy="1740310"/>
            <wp:effectExtent l="0" t="0" r="444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1700" cy="1750082"/>
                    </a:xfrm>
                    <a:prstGeom prst="rect">
                      <a:avLst/>
                    </a:prstGeom>
                  </pic:spPr>
                </pic:pic>
              </a:graphicData>
            </a:graphic>
          </wp:inline>
        </w:drawing>
      </w:r>
    </w:p>
    <w:p w14:paraId="14763F23" w14:textId="5FFE1E0D" w:rsidR="00D3285D" w:rsidRPr="00D3285D" w:rsidRDefault="005A3720" w:rsidP="00332951">
      <w:pPr>
        <w:pStyle w:val="Popis"/>
      </w:pPr>
      <w:bookmarkStart w:id="85" w:name="_Toc69468469"/>
      <w:r>
        <w:t xml:space="preserve">Obr. </w:t>
      </w:r>
      <w:fldSimple w:instr=" STYLEREF 1 \s ">
        <w:r w:rsidR="005A6644">
          <w:rPr>
            <w:noProof/>
          </w:rPr>
          <w:t>8</w:t>
        </w:r>
      </w:fldSimple>
      <w:r w:rsidR="00E71CC7">
        <w:t>.</w:t>
      </w:r>
      <w:fldSimple w:instr=" SEQ Obr. \* ARABIC \s 1 ">
        <w:r w:rsidR="005A6644">
          <w:rPr>
            <w:noProof/>
          </w:rPr>
          <w:t>6</w:t>
        </w:r>
      </w:fldSimple>
      <w:r>
        <w:t xml:space="preserve"> Import / Export </w:t>
      </w:r>
      <w:proofErr w:type="spellStart"/>
      <w:r>
        <w:t>items</w:t>
      </w:r>
      <w:bookmarkEnd w:id="85"/>
      <w:proofErr w:type="spellEnd"/>
    </w:p>
    <w:p w14:paraId="7E572763" w14:textId="258C4D59" w:rsidR="00582513" w:rsidRDefault="00582513" w:rsidP="00552641">
      <w:pPr>
        <w:ind w:firstLine="0"/>
      </w:pPr>
      <w:r>
        <w:t>Importovanie predmetov je možné  pomocou .</w:t>
      </w:r>
      <w:proofErr w:type="spellStart"/>
      <w:r>
        <w:t>csv</w:t>
      </w:r>
      <w:proofErr w:type="spellEnd"/>
      <w:r>
        <w:t xml:space="preserve"> súbor</w:t>
      </w:r>
      <w:r w:rsidR="00FE73A5">
        <w:t>u</w:t>
      </w:r>
      <w:r w:rsidR="00F9738D">
        <w:t>, ktorého štruktúra je popísaná vo vysvetlivk</w:t>
      </w:r>
      <w:r w:rsidR="0061247B">
        <w:t xml:space="preserve">e v hlavičke </w:t>
      </w:r>
      <w:r w:rsidR="00EB6843">
        <w:t>import</w:t>
      </w:r>
      <w:r w:rsidR="0061247B">
        <w:t xml:space="preserve"> formulára</w:t>
      </w:r>
      <w:r w:rsidR="00F9738D">
        <w:t>.</w:t>
      </w:r>
    </w:p>
    <w:p w14:paraId="32D82A19" w14:textId="06C49A1E" w:rsidR="00763D52" w:rsidRPr="00582513" w:rsidRDefault="004F4258" w:rsidP="00763D52">
      <w:pPr>
        <w:ind w:firstLine="0"/>
      </w:pPr>
      <w:r>
        <w:t>Export vygeneruje</w:t>
      </w:r>
      <w:r w:rsidR="00763D52">
        <w:t xml:space="preserve"> .</w:t>
      </w:r>
      <w:proofErr w:type="spellStart"/>
      <w:r w:rsidR="00763D52">
        <w:t>csv</w:t>
      </w:r>
      <w:proofErr w:type="spellEnd"/>
      <w:r w:rsidR="00763D52">
        <w:t xml:space="preserve"> súbor obsahuj</w:t>
      </w:r>
      <w:r w:rsidR="0032679B">
        <w:t>úci</w:t>
      </w:r>
      <w:r w:rsidR="00763D52">
        <w:t xml:space="preserve"> všetky aktívne predmety, ktoré </w:t>
      </w:r>
      <w:r w:rsidR="00AA3D0D">
        <w:t>sa v systéme aktuálne nachádzajú.</w:t>
      </w:r>
    </w:p>
    <w:p w14:paraId="22A0F175" w14:textId="0AFF0DC8" w:rsidR="003B6CDB" w:rsidRDefault="003B6CDB" w:rsidP="003B6CDB">
      <w:pPr>
        <w:pStyle w:val="Nadpis2"/>
        <w:rPr>
          <w:lang w:val="en-US"/>
        </w:rPr>
      </w:pPr>
      <w:bookmarkStart w:id="86" w:name="_Toc71037198"/>
      <w:r>
        <w:rPr>
          <w:lang w:val="en-US"/>
        </w:rPr>
        <w:lastRenderedPageBreak/>
        <w:t>Discarded Items</w:t>
      </w:r>
      <w:bookmarkEnd w:id="86"/>
    </w:p>
    <w:p w14:paraId="75C068F3" w14:textId="7B1E2258" w:rsidR="00D60BAD" w:rsidRPr="00D60BAD" w:rsidRDefault="00D60BAD" w:rsidP="00D60BAD">
      <w:r w:rsidRPr="00D60BAD">
        <w:t>Sekcia</w:t>
      </w:r>
      <w:r>
        <w:t xml:space="preserve"> </w:t>
      </w:r>
      <w:proofErr w:type="spellStart"/>
      <w:r>
        <w:rPr>
          <w:i/>
          <w:iCs/>
        </w:rPr>
        <w:t>Discarded</w:t>
      </w:r>
      <w:proofErr w:type="spellEnd"/>
      <w:r>
        <w:rPr>
          <w:i/>
          <w:iCs/>
        </w:rPr>
        <w:t xml:space="preserve"> </w:t>
      </w:r>
      <w:proofErr w:type="spellStart"/>
      <w:r>
        <w:rPr>
          <w:i/>
          <w:iCs/>
        </w:rPr>
        <w:t>items</w:t>
      </w:r>
      <w:proofErr w:type="spellEnd"/>
      <w:r>
        <w:t xml:space="preserve"> obsahuje tabuľku predmetov, ktoré boli vyradené zo systému. Z tabuľky je možné prekliknúť sa do detailu vyradeného predmetu. V prípade administrátora je vyradený predmet možno zo systému </w:t>
      </w:r>
      <w:r w:rsidR="006403B9">
        <w:t xml:space="preserve">úplne </w:t>
      </w:r>
      <w:r>
        <w:t>odstrániť.</w:t>
      </w:r>
    </w:p>
    <w:p w14:paraId="2FAF547E" w14:textId="52F3B2DD" w:rsidR="003B6CDB" w:rsidRDefault="003B6CDB" w:rsidP="003B6CDB">
      <w:pPr>
        <w:pStyle w:val="Nadpis2"/>
        <w:rPr>
          <w:lang w:val="en-US"/>
        </w:rPr>
      </w:pPr>
      <w:bookmarkStart w:id="87" w:name="_Toc71037199"/>
      <w:r>
        <w:rPr>
          <w:lang w:val="en-US"/>
        </w:rPr>
        <w:t>Users</w:t>
      </w:r>
      <w:bookmarkEnd w:id="87"/>
    </w:p>
    <w:p w14:paraId="21F46AE8" w14:textId="1636E4D3" w:rsidR="00C45ECB" w:rsidRDefault="00C45ECB" w:rsidP="00C45ECB">
      <w:proofErr w:type="spellStart"/>
      <w:r w:rsidRPr="00C45ECB">
        <w:rPr>
          <w:i/>
          <w:iCs/>
        </w:rPr>
        <w:t>Users</w:t>
      </w:r>
      <w:proofErr w:type="spellEnd"/>
      <w:r w:rsidRPr="00C45ECB">
        <w:t xml:space="preserve"> </w:t>
      </w:r>
      <w:r>
        <w:t xml:space="preserve">predstavuje podstránku pre prácu užívateľov. Je prístupná administrátorovi a obsahuje dve záložky. </w:t>
      </w:r>
    </w:p>
    <w:p w14:paraId="6A219C5A" w14:textId="740BAAAE" w:rsidR="00C45ECB" w:rsidRDefault="00C45ECB" w:rsidP="00C45ECB">
      <w:pPr>
        <w:ind w:firstLine="0"/>
      </w:pPr>
      <w:r w:rsidRPr="00C45ECB">
        <w:t xml:space="preserve">Pod prvou záložkou sa nachádza tabuľka s možnosťou filtrovania aktívnych užívateľov. Tlačidlo </w:t>
      </w:r>
      <w:proofErr w:type="spellStart"/>
      <w:r w:rsidRPr="00C45ECB">
        <w:rPr>
          <w:i/>
          <w:iCs/>
        </w:rPr>
        <w:t>Attach</w:t>
      </w:r>
      <w:proofErr w:type="spellEnd"/>
      <w:r w:rsidRPr="00C45ECB">
        <w:rPr>
          <w:i/>
          <w:iCs/>
        </w:rPr>
        <w:t>,</w:t>
      </w:r>
      <w:r w:rsidRPr="00C45ECB">
        <w:t xml:space="preserve"> ktor</w:t>
      </w:r>
      <w:r>
        <w:t>é</w:t>
      </w:r>
      <w:r w:rsidRPr="00C45ECB">
        <w:t xml:space="preserve"> sa v</w:t>
      </w:r>
      <w:r>
        <w:t> </w:t>
      </w:r>
      <w:r w:rsidRPr="00C45ECB">
        <w:t>tabu</w:t>
      </w:r>
      <w:r>
        <w:t>ľke nachádza presmeruje administrátora na podstránku, kde je možné užívateľovi priradiť</w:t>
      </w:r>
      <w:r w:rsidR="002F6060">
        <w:t xml:space="preserve"> </w:t>
      </w:r>
      <w:r>
        <w:t>alebo</w:t>
      </w:r>
      <w:r w:rsidR="002F6060">
        <w:t xml:space="preserve"> naopak</w:t>
      </w:r>
      <w:r>
        <w:t xml:space="preserve"> odstrániť</w:t>
      </w:r>
      <w:r w:rsidR="002F6060">
        <w:t xml:space="preserve"> zo správy</w:t>
      </w:r>
      <w:r>
        <w:t xml:space="preserve"> existujúce lokality.</w:t>
      </w:r>
    </w:p>
    <w:p w14:paraId="7E9FC680" w14:textId="1C0774FF" w:rsidR="00705F40" w:rsidRPr="003643F5" w:rsidRDefault="00705F40" w:rsidP="00C45ECB">
      <w:pPr>
        <w:ind w:firstLine="0"/>
        <w:rPr>
          <w:lang w:val="en-US"/>
        </w:rPr>
      </w:pPr>
      <w:r>
        <w:t xml:space="preserve">Pod druhou záložkou </w:t>
      </w:r>
      <w:r>
        <w:rPr>
          <w:i/>
          <w:iCs/>
        </w:rPr>
        <w:t>Export</w:t>
      </w:r>
      <w:r>
        <w:t xml:space="preserve"> má administrátor možnosť vyexportovať údaje týkajúce sa užívateľov a im priradených lokalít.</w:t>
      </w:r>
      <w:r w:rsidR="0006120D">
        <w:t xml:space="preserve"> Exportovaný súbor je možné stiahnuť vo </w:t>
      </w:r>
      <w:r w:rsidR="00B103F5">
        <w:t>formáte</w:t>
      </w:r>
      <w:r w:rsidR="0006120D">
        <w:t xml:space="preserve"> PDF.</w:t>
      </w:r>
    </w:p>
    <w:p w14:paraId="338AB1E5" w14:textId="5E87EA5E" w:rsidR="003B6CDB" w:rsidRDefault="003B6CDB" w:rsidP="003B6CDB">
      <w:pPr>
        <w:pStyle w:val="Nadpis2"/>
        <w:rPr>
          <w:lang w:val="en-US"/>
        </w:rPr>
      </w:pPr>
      <w:bookmarkStart w:id="88" w:name="_Toc71037200"/>
      <w:r>
        <w:rPr>
          <w:lang w:val="en-US"/>
        </w:rPr>
        <w:t>Categories</w:t>
      </w:r>
      <w:r w:rsidR="0086574B">
        <w:rPr>
          <w:lang w:val="en-US"/>
        </w:rPr>
        <w:t xml:space="preserve"> a Locations</w:t>
      </w:r>
      <w:bookmarkEnd w:id="88"/>
    </w:p>
    <w:p w14:paraId="1F36F86F" w14:textId="6CB8F7C1" w:rsidR="0086574B" w:rsidRDefault="0086574B" w:rsidP="0086574B">
      <w:r w:rsidRPr="0086574B">
        <w:t>Obsah týchto dvoch pod</w:t>
      </w:r>
      <w:r>
        <w:t>s</w:t>
      </w:r>
      <w:r w:rsidRPr="0086574B">
        <w:t xml:space="preserve">tránok </w:t>
      </w:r>
      <w:r>
        <w:t>má podobnú funkciu a to zobraziť aktuálne vytvorené kategórie a lokality, ktoré v systéme existujú.</w:t>
      </w:r>
    </w:p>
    <w:p w14:paraId="344F3503" w14:textId="5ACF2E76" w:rsidR="00B41AC0" w:rsidRDefault="002B213E" w:rsidP="002B213E">
      <w:pPr>
        <w:ind w:firstLine="0"/>
      </w:pPr>
      <w:r>
        <w:t>Obe obsahujú tabuľku s filtrom a tlačidlo odkazujúce na pridávací formulár.</w:t>
      </w:r>
    </w:p>
    <w:p w14:paraId="7A1B9B21" w14:textId="77777777" w:rsidR="003643F5" w:rsidRDefault="003643F5" w:rsidP="003643F5">
      <w:pPr>
        <w:pStyle w:val="Obrzok"/>
      </w:pPr>
      <w:r>
        <w:rPr>
          <w:noProof/>
        </w:rPr>
        <w:drawing>
          <wp:inline distT="0" distB="0" distL="0" distR="0" wp14:anchorId="6EC4F16E" wp14:editId="23875F53">
            <wp:extent cx="4702628" cy="2782402"/>
            <wp:effectExtent l="0" t="0" r="0" b="0"/>
            <wp:docPr id="22" name="Obrázok 22"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stôl&#10;&#10;Automaticky generovaný popi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4983" cy="2801545"/>
                    </a:xfrm>
                    <a:prstGeom prst="rect">
                      <a:avLst/>
                    </a:prstGeom>
                  </pic:spPr>
                </pic:pic>
              </a:graphicData>
            </a:graphic>
          </wp:inline>
        </w:drawing>
      </w:r>
    </w:p>
    <w:p w14:paraId="59364C1E" w14:textId="19323BA0" w:rsidR="003643F5" w:rsidRDefault="003643F5" w:rsidP="003643F5">
      <w:pPr>
        <w:pStyle w:val="Popis"/>
      </w:pPr>
      <w:bookmarkStart w:id="89" w:name="_Toc69468470"/>
      <w:r>
        <w:t xml:space="preserve">Obr. </w:t>
      </w:r>
      <w:fldSimple w:instr=" STYLEREF 1 \s ">
        <w:r w:rsidR="005A6644">
          <w:rPr>
            <w:noProof/>
          </w:rPr>
          <w:t>8</w:t>
        </w:r>
      </w:fldSimple>
      <w:r w:rsidR="00E71CC7">
        <w:t>.</w:t>
      </w:r>
      <w:fldSimple w:instr=" SEQ Obr. \* ARABIC \s 1 ">
        <w:r w:rsidR="005A6644">
          <w:rPr>
            <w:noProof/>
          </w:rPr>
          <w:t>7</w:t>
        </w:r>
      </w:fldSimple>
      <w:r>
        <w:t xml:space="preserve"> Podstránka </w:t>
      </w:r>
      <w:proofErr w:type="spellStart"/>
      <w:r>
        <w:t>Locations</w:t>
      </w:r>
      <w:bookmarkEnd w:id="89"/>
      <w:proofErr w:type="spellEnd"/>
    </w:p>
    <w:p w14:paraId="250543C0" w14:textId="77777777" w:rsidR="00A23BF7" w:rsidRDefault="00B41AC0" w:rsidP="00A23BF7">
      <w:pPr>
        <w:pStyle w:val="Nadpis2"/>
      </w:pPr>
      <w:bookmarkStart w:id="90" w:name="_Toc71037201"/>
      <w:proofErr w:type="spellStart"/>
      <w:r>
        <w:lastRenderedPageBreak/>
        <w:t>Notifications</w:t>
      </w:r>
      <w:bookmarkEnd w:id="90"/>
      <w:proofErr w:type="spellEnd"/>
    </w:p>
    <w:p w14:paraId="0F05A85E" w14:textId="347C844A" w:rsidR="002B213E" w:rsidRDefault="00A23BF7" w:rsidP="00A23BF7">
      <w:r>
        <w:t xml:space="preserve">Na podstránku </w:t>
      </w:r>
      <w:proofErr w:type="spellStart"/>
      <w:r>
        <w:t>notifications</w:t>
      </w:r>
      <w:proofErr w:type="spellEnd"/>
      <w:r>
        <w:t xml:space="preserve"> sa užívateľ dostane kliknutím na zvonček</w:t>
      </w:r>
      <w:r w:rsidR="00B4225A">
        <w:t xml:space="preserve"> nachádzajúci sa v hornom menu. Tento zvonček má zároveň za úlohu informovať prihláseného užívateľa o nových notifikáciách v systéme.  V prípade, že užívateľ má neprečítanú notifikáciu, pri zvončeku sa zobrazí číslo s počtom takýchto notifikácií.</w:t>
      </w:r>
    </w:p>
    <w:p w14:paraId="27EBC8ED" w14:textId="211C7CF9" w:rsidR="003E5929" w:rsidRDefault="003E5929" w:rsidP="003E5929">
      <w:pPr>
        <w:ind w:firstLine="0"/>
      </w:pPr>
      <w:r>
        <w:t xml:space="preserve">Samotná podstránka sa skladá </w:t>
      </w:r>
      <w:r w:rsidR="00B2272E">
        <w:t>zo zoznamu</w:t>
      </w:r>
      <w:r>
        <w:t xml:space="preserve"> notifikácií, ktoré obsahujú správu</w:t>
      </w:r>
      <w:r w:rsidR="004A41C6">
        <w:t xml:space="preserve"> týkajúcu</w:t>
      </w:r>
      <w:r>
        <w:t xml:space="preserve"> s</w:t>
      </w:r>
      <w:r w:rsidR="004A41C6">
        <w:t>a</w:t>
      </w:r>
      <w:r>
        <w:t xml:space="preserve"> zmen</w:t>
      </w:r>
      <w:r w:rsidR="004A41C6">
        <w:t>y</w:t>
      </w:r>
      <w:r>
        <w:t xml:space="preserve"> v</w:t>
      </w:r>
      <w:r w:rsidR="00DB6976">
        <w:t> </w:t>
      </w:r>
      <w:r>
        <w:t>systéme</w:t>
      </w:r>
      <w:r w:rsidR="00DB6976">
        <w:t xml:space="preserve"> a dátum kedy k takejto zmene nastalo. Užívateľ má následne možnosť označiť notifikáciu za prečítanú </w:t>
      </w:r>
      <w:r w:rsidR="00F71038">
        <w:t>čím sa z tohto zoznamu odstráni</w:t>
      </w:r>
      <w:r w:rsidR="00DB6976">
        <w:t>.</w:t>
      </w:r>
    </w:p>
    <w:p w14:paraId="2DCAD487" w14:textId="77777777" w:rsidR="007D30DF" w:rsidRDefault="007D30DF" w:rsidP="007D30DF">
      <w:pPr>
        <w:pStyle w:val="Obrzok"/>
      </w:pPr>
      <w:r>
        <w:rPr>
          <w:noProof/>
        </w:rPr>
        <w:drawing>
          <wp:inline distT="0" distB="0" distL="0" distR="0" wp14:anchorId="6208A4B5" wp14:editId="69737C80">
            <wp:extent cx="5063767" cy="2203116"/>
            <wp:effectExtent l="0" t="0" r="381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73707" cy="2207441"/>
                    </a:xfrm>
                    <a:prstGeom prst="rect">
                      <a:avLst/>
                    </a:prstGeom>
                  </pic:spPr>
                </pic:pic>
              </a:graphicData>
            </a:graphic>
          </wp:inline>
        </w:drawing>
      </w:r>
    </w:p>
    <w:p w14:paraId="5CF32D4E" w14:textId="0AC9FE38" w:rsidR="007D30DF" w:rsidRDefault="007D30DF" w:rsidP="007D30DF">
      <w:pPr>
        <w:pStyle w:val="Popis"/>
      </w:pPr>
      <w:bookmarkStart w:id="91" w:name="_Toc69468471"/>
      <w:r>
        <w:t xml:space="preserve">Obr. </w:t>
      </w:r>
      <w:fldSimple w:instr=" STYLEREF 1 \s ">
        <w:r w:rsidR="005A6644">
          <w:rPr>
            <w:noProof/>
          </w:rPr>
          <w:t>8</w:t>
        </w:r>
      </w:fldSimple>
      <w:r w:rsidR="00E71CC7">
        <w:t>.</w:t>
      </w:r>
      <w:fldSimple w:instr=" SEQ Obr. \* ARABIC \s 1 ">
        <w:r w:rsidR="005A6644">
          <w:rPr>
            <w:noProof/>
          </w:rPr>
          <w:t>8</w:t>
        </w:r>
      </w:fldSimple>
      <w:r>
        <w:t xml:space="preserve"> </w:t>
      </w:r>
      <w:proofErr w:type="spellStart"/>
      <w:r>
        <w:t>Notifications</w:t>
      </w:r>
      <w:proofErr w:type="spellEnd"/>
      <w:r>
        <w:t xml:space="preserve"> podstránka</w:t>
      </w:r>
      <w:bookmarkEnd w:id="91"/>
    </w:p>
    <w:p w14:paraId="4D235074" w14:textId="38EA0050" w:rsidR="009E0955" w:rsidRDefault="009E0955" w:rsidP="009E0955">
      <w:pPr>
        <w:pStyle w:val="Nadpis2"/>
      </w:pPr>
      <w:bookmarkStart w:id="92" w:name="_Toc71037202"/>
      <w:r>
        <w:t>Formuláre</w:t>
      </w:r>
      <w:bookmarkEnd w:id="92"/>
    </w:p>
    <w:p w14:paraId="041AD43F" w14:textId="151E3AE4" w:rsidR="009E0955" w:rsidRDefault="009E0955" w:rsidP="009E0955">
      <w:r>
        <w:t xml:space="preserve">V našom systéme sa nachádza niekoľko formulárov. </w:t>
      </w:r>
      <w:r w:rsidR="00D41AF6">
        <w:t xml:space="preserve"> Ide najmä o formuláre na pridávanie a editovanie. Ako sme už písali v predchádzajúcich kapitolách k podstránkam, na ktorých sa formuláre nachádzajú sa vieme dostať</w:t>
      </w:r>
      <w:r w:rsidR="00600E4E">
        <w:t xml:space="preserve"> z podstránky </w:t>
      </w:r>
      <w:proofErr w:type="spellStart"/>
      <w:r w:rsidR="00600E4E">
        <w:rPr>
          <w:i/>
          <w:iCs/>
        </w:rPr>
        <w:t>Items</w:t>
      </w:r>
      <w:proofErr w:type="spellEnd"/>
      <w:r w:rsidR="00132A51">
        <w:rPr>
          <w:i/>
          <w:iCs/>
        </w:rPr>
        <w:t xml:space="preserve">, </w:t>
      </w:r>
      <w:proofErr w:type="spellStart"/>
      <w:r w:rsidR="00132A51">
        <w:rPr>
          <w:i/>
          <w:iCs/>
        </w:rPr>
        <w:t>Categories</w:t>
      </w:r>
      <w:proofErr w:type="spellEnd"/>
      <w:r w:rsidR="00132A51">
        <w:rPr>
          <w:i/>
          <w:iCs/>
        </w:rPr>
        <w:t xml:space="preserve"> a </w:t>
      </w:r>
      <w:proofErr w:type="spellStart"/>
      <w:r w:rsidR="00132A51">
        <w:rPr>
          <w:i/>
          <w:iCs/>
        </w:rPr>
        <w:t>Locations</w:t>
      </w:r>
      <w:proofErr w:type="spellEnd"/>
      <w:r w:rsidR="00D41AF6">
        <w:t xml:space="preserve"> kliknutím</w:t>
      </w:r>
      <w:r w:rsidR="00600E4E">
        <w:t xml:space="preserve"> na</w:t>
      </w:r>
      <w:r w:rsidR="00D41AF6">
        <w:t xml:space="preserve"> tlačidl</w:t>
      </w:r>
      <w:r w:rsidR="00600E4E">
        <w:t>o</w:t>
      </w:r>
      <w:r w:rsidR="00D41AF6">
        <w:t xml:space="preserve"> </w:t>
      </w:r>
      <w:proofErr w:type="spellStart"/>
      <w:r w:rsidR="00D41AF6">
        <w:rPr>
          <w:i/>
          <w:iCs/>
        </w:rPr>
        <w:t>Add</w:t>
      </w:r>
      <w:proofErr w:type="spellEnd"/>
      <w:r w:rsidR="00D41AF6">
        <w:rPr>
          <w:i/>
          <w:iCs/>
        </w:rPr>
        <w:t xml:space="preserve"> </w:t>
      </w:r>
      <w:r w:rsidR="003E2AAE">
        <w:rPr>
          <w:i/>
          <w:iCs/>
        </w:rPr>
        <w:t>new</w:t>
      </w:r>
      <w:r w:rsidR="00D41AF6">
        <w:t xml:space="preserve">, alebo </w:t>
      </w:r>
      <w:proofErr w:type="spellStart"/>
      <w:r w:rsidR="00D41AF6">
        <w:rPr>
          <w:i/>
          <w:iCs/>
        </w:rPr>
        <w:t>Edit</w:t>
      </w:r>
      <w:proofErr w:type="spellEnd"/>
      <w:r w:rsidR="00FD425E">
        <w:t xml:space="preserve">. </w:t>
      </w:r>
    </w:p>
    <w:p w14:paraId="442F67E7" w14:textId="31B67509" w:rsidR="007F16AD" w:rsidRDefault="007F16AD" w:rsidP="007F16AD">
      <w:pPr>
        <w:pStyle w:val="Nadpis3"/>
      </w:pPr>
      <w:bookmarkStart w:id="93" w:name="_Toc71037203"/>
      <w:proofErr w:type="spellStart"/>
      <w:r>
        <w:t>Add</w:t>
      </w:r>
      <w:proofErr w:type="spellEnd"/>
      <w:r>
        <w:t xml:space="preserve"> </w:t>
      </w:r>
      <w:proofErr w:type="spellStart"/>
      <w:r>
        <w:t>form</w:t>
      </w:r>
      <w:bookmarkEnd w:id="93"/>
      <w:proofErr w:type="spellEnd"/>
    </w:p>
    <w:p w14:paraId="530D4F53" w14:textId="085F2423" w:rsidR="00132A51" w:rsidRDefault="00132A51" w:rsidP="00135121">
      <w:r>
        <w:t xml:space="preserve">Formulár </w:t>
      </w:r>
      <w:r w:rsidR="00135121">
        <w:t>na pridávanie má jednoduchú formu aby bolo zrejmé čo sa od užívateľa vyžaduje. Napríklad pri pridávaní predmetu do systému má užívateľ možnosť vyplniť názov predmetu, komponent ktorému je</w:t>
      </w:r>
      <w:r w:rsidR="00B73437">
        <w:t xml:space="preserve"> predmet</w:t>
      </w:r>
      <w:r w:rsidR="00135121">
        <w:t xml:space="preserve"> podradený, lokalitu v ktorej sa nachádza a podobne.</w:t>
      </w:r>
    </w:p>
    <w:p w14:paraId="21A4D64D" w14:textId="77777777" w:rsidR="004027E2" w:rsidRDefault="00132A51" w:rsidP="004027E2">
      <w:pPr>
        <w:pStyle w:val="Obrzok"/>
      </w:pPr>
      <w:r>
        <w:rPr>
          <w:noProof/>
        </w:rPr>
        <w:lastRenderedPageBreak/>
        <w:drawing>
          <wp:inline distT="0" distB="0" distL="0" distR="0" wp14:anchorId="5F186E7F" wp14:editId="4AC8F79F">
            <wp:extent cx="5553899" cy="2388549"/>
            <wp:effectExtent l="0" t="0" r="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01672" cy="2409095"/>
                    </a:xfrm>
                    <a:prstGeom prst="rect">
                      <a:avLst/>
                    </a:prstGeom>
                  </pic:spPr>
                </pic:pic>
              </a:graphicData>
            </a:graphic>
          </wp:inline>
        </w:drawing>
      </w:r>
    </w:p>
    <w:p w14:paraId="3FB4A101" w14:textId="6318ADC6" w:rsidR="00132A51" w:rsidRDefault="004027E2" w:rsidP="004027E2">
      <w:pPr>
        <w:pStyle w:val="Popis"/>
      </w:pPr>
      <w:bookmarkStart w:id="94" w:name="_Toc69468472"/>
      <w:r>
        <w:t xml:space="preserve">Obr. </w:t>
      </w:r>
      <w:fldSimple w:instr=" STYLEREF 1 \s ">
        <w:r w:rsidR="005A6644">
          <w:rPr>
            <w:noProof/>
          </w:rPr>
          <w:t>8</w:t>
        </w:r>
      </w:fldSimple>
      <w:r w:rsidR="00E71CC7">
        <w:t>.</w:t>
      </w:r>
      <w:fldSimple w:instr=" SEQ Obr. \* ARABIC \s 1 ">
        <w:r w:rsidR="005A6644">
          <w:rPr>
            <w:noProof/>
          </w:rPr>
          <w:t>9</w:t>
        </w:r>
      </w:fldSimple>
      <w:r w:rsidR="00B73437">
        <w:t xml:space="preserve"> Formulár na pridávanie predmetu</w:t>
      </w:r>
      <w:bookmarkEnd w:id="94"/>
    </w:p>
    <w:p w14:paraId="126971C5" w14:textId="75C0E120" w:rsidR="00AD38FA" w:rsidRDefault="00AD38FA" w:rsidP="00AD38FA">
      <w:pPr>
        <w:ind w:firstLine="0"/>
      </w:pPr>
      <w:r>
        <w:t>Pri vytváraní kategórie a lokality sa vo formulári nachádza len názov</w:t>
      </w:r>
      <w:r w:rsidR="008479C7">
        <w:t xml:space="preserve"> pre</w:t>
      </w:r>
      <w:r>
        <w:t xml:space="preserve"> </w:t>
      </w:r>
      <w:r w:rsidR="008479C7">
        <w:t xml:space="preserve">vytváraný </w:t>
      </w:r>
      <w:r>
        <w:t>subjekt a možnosť nastaviť</w:t>
      </w:r>
      <w:r w:rsidR="009A4BAA">
        <w:t xml:space="preserve"> mu</w:t>
      </w:r>
      <w:r>
        <w:t xml:space="preserve"> nadradenú lokalitu / kategóriu.</w:t>
      </w:r>
    </w:p>
    <w:p w14:paraId="0389701B" w14:textId="77777777" w:rsidR="00EB436A" w:rsidRDefault="00EB436A" w:rsidP="00AD38FA">
      <w:pPr>
        <w:ind w:firstLine="0"/>
      </w:pPr>
    </w:p>
    <w:p w14:paraId="3BBCBBB4" w14:textId="0C2FF598" w:rsidR="00B05E28" w:rsidRDefault="00B05E28" w:rsidP="00B05E28">
      <w:pPr>
        <w:pStyle w:val="Nadpis3"/>
      </w:pPr>
      <w:bookmarkStart w:id="95" w:name="_Toc71037204"/>
      <w:proofErr w:type="spellStart"/>
      <w:r>
        <w:t>Edit</w:t>
      </w:r>
      <w:proofErr w:type="spellEnd"/>
      <w:r>
        <w:t xml:space="preserve"> </w:t>
      </w:r>
      <w:proofErr w:type="spellStart"/>
      <w:r>
        <w:t>form</w:t>
      </w:r>
      <w:bookmarkEnd w:id="95"/>
      <w:proofErr w:type="spellEnd"/>
    </w:p>
    <w:p w14:paraId="26ED8B82" w14:textId="233D37FA" w:rsidR="00A72DBB" w:rsidRDefault="00A72DBB" w:rsidP="002849A4">
      <w:r>
        <w:t xml:space="preserve">Formulár na úpravu existujúcich predmetov, lokalít a kategórií už obsahuje pred vyplnené údaje, ktoré možno zmeniť a následne potvrdiť tlačidlom </w:t>
      </w:r>
      <w:proofErr w:type="spellStart"/>
      <w:r>
        <w:rPr>
          <w:i/>
          <w:iCs/>
        </w:rPr>
        <w:t>Edit</w:t>
      </w:r>
      <w:proofErr w:type="spellEnd"/>
      <w:r>
        <w:t>.</w:t>
      </w:r>
    </w:p>
    <w:p w14:paraId="5BEAADCB" w14:textId="77777777" w:rsidR="00E71CC7" w:rsidRDefault="00E71CC7" w:rsidP="00E71CC7">
      <w:pPr>
        <w:pStyle w:val="Obrzok"/>
      </w:pPr>
      <w:r>
        <w:rPr>
          <w:noProof/>
        </w:rPr>
        <w:drawing>
          <wp:inline distT="0" distB="0" distL="0" distR="0" wp14:anchorId="150C22CE" wp14:editId="7961230E">
            <wp:extent cx="5579745" cy="1659890"/>
            <wp:effectExtent l="0" t="0" r="0" b="3810"/>
            <wp:docPr id="27" name="Obrázok 27"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descr="Obrázok, na ktorom je stôl&#10;&#10;Automaticky generovaný popis"/>
                    <pic:cNvPicPr/>
                  </pic:nvPicPr>
                  <pic:blipFill>
                    <a:blip r:embed="rId39">
                      <a:extLst>
                        <a:ext uri="{28A0092B-C50C-407E-A947-70E740481C1C}">
                          <a14:useLocalDpi xmlns:a14="http://schemas.microsoft.com/office/drawing/2010/main" val="0"/>
                        </a:ext>
                      </a:extLst>
                    </a:blip>
                    <a:stretch>
                      <a:fillRect/>
                    </a:stretch>
                  </pic:blipFill>
                  <pic:spPr>
                    <a:xfrm>
                      <a:off x="0" y="0"/>
                      <a:ext cx="5579745" cy="1659890"/>
                    </a:xfrm>
                    <a:prstGeom prst="rect">
                      <a:avLst/>
                    </a:prstGeom>
                  </pic:spPr>
                </pic:pic>
              </a:graphicData>
            </a:graphic>
          </wp:inline>
        </w:drawing>
      </w:r>
    </w:p>
    <w:p w14:paraId="7E992A17" w14:textId="16136B29" w:rsidR="00E71CC7" w:rsidRDefault="00E71CC7" w:rsidP="00E71CC7">
      <w:pPr>
        <w:pStyle w:val="Popis"/>
      </w:pPr>
      <w:bookmarkStart w:id="96" w:name="_Toc69468473"/>
      <w:r>
        <w:t xml:space="preserve">Obr. </w:t>
      </w:r>
      <w:fldSimple w:instr=" STYLEREF 1 \s ">
        <w:r w:rsidR="005A6644">
          <w:rPr>
            <w:noProof/>
          </w:rPr>
          <w:t>8</w:t>
        </w:r>
      </w:fldSimple>
      <w:r>
        <w:t>.</w:t>
      </w:r>
      <w:fldSimple w:instr=" SEQ Obr. \* ARABIC \s 1 ">
        <w:r w:rsidR="005A6644">
          <w:rPr>
            <w:noProof/>
          </w:rPr>
          <w:t>10</w:t>
        </w:r>
      </w:fldSimple>
      <w:r>
        <w:t xml:space="preserve"> Formulár na úpravu kategórie</w:t>
      </w:r>
      <w:bookmarkEnd w:id="96"/>
    </w:p>
    <w:p w14:paraId="3AD160DA" w14:textId="1CDED804" w:rsidR="00546887" w:rsidRDefault="008A0434" w:rsidP="00546887">
      <w:pPr>
        <w:pStyle w:val="Nadpis2"/>
      </w:pPr>
      <w:bookmarkStart w:id="97" w:name="_Toc71037205"/>
      <w:proofErr w:type="spellStart"/>
      <w:r>
        <w:t>Item</w:t>
      </w:r>
      <w:proofErr w:type="spellEnd"/>
      <w:r>
        <w:t xml:space="preserve"> D</w:t>
      </w:r>
      <w:r w:rsidR="00546887">
        <w:t>etail</w:t>
      </w:r>
      <w:bookmarkEnd w:id="97"/>
    </w:p>
    <w:p w14:paraId="5CB4EE8B" w14:textId="2D4AA2BC" w:rsidR="00AC202D" w:rsidRDefault="00AC202D" w:rsidP="00AC202D">
      <w:r>
        <w:t xml:space="preserve">Obsah podstránky </w:t>
      </w:r>
      <w:r>
        <w:rPr>
          <w:i/>
          <w:iCs/>
          <w:lang w:val="en-US"/>
        </w:rPr>
        <w:t>Item Detail</w:t>
      </w:r>
      <w:r>
        <w:rPr>
          <w:lang w:val="en-US"/>
        </w:rPr>
        <w:t xml:space="preserve"> </w:t>
      </w:r>
      <w:r>
        <w:t xml:space="preserve">slúži na zobrazenie </w:t>
      </w:r>
      <w:r w:rsidR="00276115">
        <w:t>údajov</w:t>
      </w:r>
      <w:r>
        <w:t xml:space="preserve"> o predmete. </w:t>
      </w:r>
      <w:r w:rsidR="00276115">
        <w:t>V ľavej časti sa nachádza tabuľka so všetkými</w:t>
      </w:r>
      <w:r w:rsidR="00DE182D">
        <w:t xml:space="preserve"> informáciami o predmete. Okrem názvu, kategórie a lokality tu je zobrazený aj zoznam komponentov a aktuálny status predmetu. V prípade, že sa jedná o vyradený predmet, je možnosť zobraziť</w:t>
      </w:r>
      <w:r w:rsidR="00444BD9">
        <w:t xml:space="preserve"> </w:t>
      </w:r>
      <w:r w:rsidR="001472C1">
        <w:t xml:space="preserve">si </w:t>
      </w:r>
      <w:r w:rsidR="00444BD9">
        <w:t>informáciu prečo bol zo systému vyradený.</w:t>
      </w:r>
    </w:p>
    <w:p w14:paraId="415F462B" w14:textId="23BBFDAD" w:rsidR="004F388A" w:rsidRDefault="00EB4140" w:rsidP="00F60DC3">
      <w:pPr>
        <w:ind w:firstLine="0"/>
      </w:pPr>
      <w:r>
        <w:lastRenderedPageBreak/>
        <w:t xml:space="preserve">Pod túto tabuľku sme umiestnili </w:t>
      </w:r>
      <w:r w:rsidR="00C55E2D">
        <w:t>čiarový</w:t>
      </w:r>
      <w:r>
        <w:t xml:space="preserve"> graf, zobrazujúci vývoj histórie ceny predmetu. V pravej časti tejto podstránky je tabuľka, v ktorej sú záznamy zachytávajúce </w:t>
      </w:r>
      <w:r w:rsidR="009D5C1B">
        <w:t>vykonané zmeny týkajúce sa predmetu</w:t>
      </w:r>
      <w:r w:rsidR="001F2537">
        <w:t>.</w:t>
      </w:r>
      <w:r w:rsidR="008A542E">
        <w:t xml:space="preserve"> Tabuľka zachytáva zmenu kategórie, lokality a ceny.</w:t>
      </w:r>
      <w:r w:rsidR="005B6372">
        <w:t xml:space="preserve"> Záznamy je možné zoradiť od najnovších či najstarších kliknutím na obojstrannú šípku v stĺpci </w:t>
      </w:r>
      <w:proofErr w:type="spellStart"/>
      <w:r w:rsidR="005B6372">
        <w:rPr>
          <w:i/>
          <w:iCs/>
        </w:rPr>
        <w:t>Timestamp</w:t>
      </w:r>
      <w:proofErr w:type="spellEnd"/>
      <w:r w:rsidR="005B6372">
        <w:t>.</w:t>
      </w:r>
    </w:p>
    <w:p w14:paraId="24E825FE" w14:textId="77777777" w:rsidR="000837A8" w:rsidRPr="004C18B1" w:rsidRDefault="000837A8" w:rsidP="000837A8">
      <w:pPr>
        <w:pStyle w:val="Obrzok"/>
        <w:rPr>
          <w:lang w:val="en-US"/>
        </w:rPr>
      </w:pPr>
      <w:r>
        <w:rPr>
          <w:noProof/>
          <w:lang w:val="en-US"/>
        </w:rPr>
        <w:drawing>
          <wp:inline distT="0" distB="0" distL="0" distR="0" wp14:anchorId="39888AF3" wp14:editId="1421E348">
            <wp:extent cx="4800456" cy="2575560"/>
            <wp:effectExtent l="0" t="0" r="635" b="254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00456" cy="2575560"/>
                    </a:xfrm>
                    <a:prstGeom prst="rect">
                      <a:avLst/>
                    </a:prstGeom>
                  </pic:spPr>
                </pic:pic>
              </a:graphicData>
            </a:graphic>
          </wp:inline>
        </w:drawing>
      </w:r>
    </w:p>
    <w:p w14:paraId="149D7C2E" w14:textId="593D437D" w:rsidR="000837A8" w:rsidRDefault="000837A8" w:rsidP="000837A8">
      <w:pPr>
        <w:pStyle w:val="Popis"/>
      </w:pPr>
      <w:bookmarkStart w:id="98" w:name="_Toc69468474"/>
      <w:r>
        <w:t xml:space="preserve">Obr. </w:t>
      </w:r>
      <w:fldSimple w:instr=" STYLEREF 1 \s ">
        <w:r w:rsidR="005A6644">
          <w:rPr>
            <w:noProof/>
          </w:rPr>
          <w:t>8</w:t>
        </w:r>
      </w:fldSimple>
      <w:r w:rsidR="00E71CC7">
        <w:t>.</w:t>
      </w:r>
      <w:fldSimple w:instr=" SEQ Obr. \* ARABIC \s 1 ">
        <w:r w:rsidR="005A6644">
          <w:rPr>
            <w:noProof/>
          </w:rPr>
          <w:t>11</w:t>
        </w:r>
      </w:fldSimple>
      <w:r>
        <w:t xml:space="preserve"> Podstránka </w:t>
      </w:r>
      <w:proofErr w:type="spellStart"/>
      <w:r>
        <w:t>Item</w:t>
      </w:r>
      <w:proofErr w:type="spellEnd"/>
      <w:r>
        <w:t xml:space="preserve"> Detail</w:t>
      </w:r>
      <w:bookmarkEnd w:id="98"/>
    </w:p>
    <w:bookmarkEnd w:id="30"/>
    <w:p w14:paraId="4A41DC4E" w14:textId="2FE3DA15" w:rsidR="00BE45E9" w:rsidRDefault="004027E2" w:rsidP="00BE45E9">
      <w:pPr>
        <w:pStyle w:val="Nadpis1"/>
        <w:numPr>
          <w:ilvl w:val="0"/>
          <w:numId w:val="0"/>
        </w:numPr>
      </w:pPr>
      <w:r>
        <w:lastRenderedPageBreak/>
        <w:fldChar w:fldCharType="begin"/>
      </w:r>
      <w:r>
        <w:instrText xml:space="preserve"> HYPERLINK "Pokyny_pre_vypracovanie_ZP.docx" \l "Záver" </w:instrText>
      </w:r>
      <w:r>
        <w:fldChar w:fldCharType="separate"/>
      </w:r>
      <w:bookmarkStart w:id="99" w:name="_Toc71037206"/>
      <w:bookmarkStart w:id="100" w:name="_Toc434923888"/>
      <w:r w:rsidR="00BE45E9" w:rsidRPr="00FF2F86">
        <w:t>Záver</w:t>
      </w:r>
      <w:bookmarkEnd w:id="99"/>
      <w:bookmarkEnd w:id="100"/>
      <w:r>
        <w:fldChar w:fldCharType="end"/>
      </w:r>
    </w:p>
    <w:p w14:paraId="19324431" w14:textId="29318AC6" w:rsidR="00E23880" w:rsidRDefault="00981810" w:rsidP="00E23880">
      <w:r>
        <w:t xml:space="preserve">Cieľom práce bolo vytvoriť informačný systém pre evidenciu majetku s dôrazom na temporálny aspekt. </w:t>
      </w:r>
      <w:r w:rsidR="00E23880">
        <w:t>V práci sme popísali a analyzovali súčasný stav existujúcich nástrojov a venovali sme sa aj analýze správy majetku v prostredí UNIZA.</w:t>
      </w:r>
    </w:p>
    <w:p w14:paraId="53EBB921" w14:textId="152A0447" w:rsidR="006B72EB" w:rsidRDefault="00E23880" w:rsidP="00E23880">
      <w:pPr>
        <w:ind w:firstLine="0"/>
      </w:pPr>
      <w:r>
        <w:t>Ďalej sme definovali požiadavky na systém a vysvetlili prečo sme si vybrali technológie použité pri vývoji.</w:t>
      </w:r>
      <w:r w:rsidR="002F4D73">
        <w:t xml:space="preserve"> Súčasťou práce je taktiež architektúra aplikácie a navrhnutý dátový model. </w:t>
      </w:r>
    </w:p>
    <w:p w14:paraId="13F0EC9E" w14:textId="09B078AE" w:rsidR="002F4D73" w:rsidRDefault="002F4D73" w:rsidP="00E23880">
      <w:pPr>
        <w:ind w:firstLine="0"/>
      </w:pPr>
      <w:r>
        <w:t>Jednou z najťažších častí práce bolo okrem návrhu vytvoriť prehľadné užívateľské rozhranie, ktoré bude intuitívne a jednoduché na použitie. Veríme, že sa nám túto funkčnosť podarilo splniť.</w:t>
      </w:r>
    </w:p>
    <w:p w14:paraId="521262CF" w14:textId="77A5A34B" w:rsidR="00CF25A9" w:rsidRDefault="00F5365F" w:rsidP="00E23880">
      <w:pPr>
        <w:ind w:firstLine="0"/>
      </w:pPr>
      <w:r>
        <w:t>Počas prác</w:t>
      </w:r>
      <w:r w:rsidR="00377721">
        <w:t>e</w:t>
      </w:r>
      <w:r>
        <w:t xml:space="preserve"> na tejto bakalárskej práci </w:t>
      </w:r>
      <w:r w:rsidR="00362F85">
        <w:t>sme</w:t>
      </w:r>
      <w:r w:rsidR="00F15EC8">
        <w:t xml:space="preserve"> </w:t>
      </w:r>
      <w:r w:rsidR="00C63041">
        <w:t>nadobudli</w:t>
      </w:r>
      <w:r w:rsidR="00F15EC8">
        <w:t xml:space="preserve"> mnoho poznatkov z oblasti webového vývoja. Zoznámil</w:t>
      </w:r>
      <w:r w:rsidR="00E8100B">
        <w:t>i</w:t>
      </w:r>
      <w:r w:rsidR="00F15EC8">
        <w:t xml:space="preserve"> </w:t>
      </w:r>
      <w:r w:rsidR="00E8100B">
        <w:t>sme</w:t>
      </w:r>
      <w:r w:rsidR="00F15EC8">
        <w:t xml:space="preserve"> sa s novými technológiami a knižnicami ako napr. </w:t>
      </w:r>
      <w:r w:rsidR="00F15EC8">
        <w:rPr>
          <w:i/>
          <w:iCs/>
        </w:rPr>
        <w:t>Chart.js</w:t>
      </w:r>
      <w:r w:rsidR="00F15EC8">
        <w:t xml:space="preserve"> či </w:t>
      </w:r>
      <w:r w:rsidR="00F15EC8" w:rsidRPr="00F15EC8">
        <w:rPr>
          <w:i/>
          <w:iCs/>
        </w:rPr>
        <w:t>FPDF</w:t>
      </w:r>
      <w:r w:rsidR="00F15EC8">
        <w:t xml:space="preserve"> </w:t>
      </w:r>
      <w:r w:rsidR="00F15EC8" w:rsidRPr="00F15EC8">
        <w:rPr>
          <w:i/>
          <w:iCs/>
        </w:rPr>
        <w:t>generátor</w:t>
      </w:r>
      <w:r w:rsidR="00F15EC8">
        <w:rPr>
          <w:i/>
          <w:iCs/>
        </w:rPr>
        <w:t>.</w:t>
      </w:r>
      <w:r w:rsidR="00F15EC8">
        <w:t xml:space="preserve"> </w:t>
      </w:r>
    </w:p>
    <w:p w14:paraId="198164F1" w14:textId="2F7608B3" w:rsidR="00F63316" w:rsidRDefault="00C32F19" w:rsidP="00E23880">
      <w:pPr>
        <w:ind w:firstLine="0"/>
      </w:pPr>
      <w:r>
        <w:t>Pri vývoji</w:t>
      </w:r>
      <w:r w:rsidR="00E8100B">
        <w:t xml:space="preserve"> </w:t>
      </w:r>
      <w:r w:rsidR="00C63041">
        <w:t>sm</w:t>
      </w:r>
      <w:r w:rsidR="006B72EB">
        <w:t xml:space="preserve">e sa stretli s mnohými problémami či už pri návrhu alebo samotnej implementácií, no dokázali sme ich vyriešiť. </w:t>
      </w:r>
      <w:r w:rsidR="006C0B6B">
        <w:t xml:space="preserve">Systém je navrhnutý tak aby dokázal zvládnuť aj väčší </w:t>
      </w:r>
      <w:r w:rsidR="00C13728">
        <w:t>objem</w:t>
      </w:r>
      <w:r w:rsidR="006C0B6B">
        <w:t xml:space="preserve"> dát</w:t>
      </w:r>
      <w:r w:rsidR="00175B27">
        <w:t>.</w:t>
      </w:r>
    </w:p>
    <w:p w14:paraId="78623F47" w14:textId="4AE13E0E" w:rsidR="00F63316" w:rsidRDefault="00F63316" w:rsidP="00F63316">
      <w:pPr>
        <w:ind w:firstLine="0"/>
      </w:pPr>
      <w:r>
        <w:t xml:space="preserve">Aplikácia bola </w:t>
      </w:r>
      <w:r w:rsidR="00101BE9">
        <w:t>navrhnutá</w:t>
      </w:r>
      <w:r>
        <w:t xml:space="preserve"> tak aby bola implementácia prípadných rozšírení čo </w:t>
      </w:r>
      <w:r w:rsidR="001F0B18">
        <w:t>možno</w:t>
      </w:r>
      <w:r>
        <w:t xml:space="preserve"> </w:t>
      </w:r>
      <w:r w:rsidR="001F0B18">
        <w:t>najjednoduchšia</w:t>
      </w:r>
      <w:r>
        <w:t xml:space="preserve">. Takto vytvorený systém ponúka ešte niekoľko </w:t>
      </w:r>
      <w:r w:rsidR="00656075">
        <w:t>funkcií</w:t>
      </w:r>
      <w:r>
        <w:t>, ktoré by sa dali do systému zakomponovať. Niektorými z nich sú napríklad:</w:t>
      </w:r>
    </w:p>
    <w:p w14:paraId="6C228438" w14:textId="77777777" w:rsidR="00F63316" w:rsidRDefault="00F63316" w:rsidP="00F63316">
      <w:pPr>
        <w:pStyle w:val="Odsekzoznamu"/>
        <w:numPr>
          <w:ilvl w:val="0"/>
          <w:numId w:val="27"/>
        </w:numPr>
      </w:pPr>
      <w:r>
        <w:t>možnosť nahrať k predmetom aj obrázky</w:t>
      </w:r>
    </w:p>
    <w:p w14:paraId="03375B3F" w14:textId="77777777" w:rsidR="00F63316" w:rsidRDefault="00F63316" w:rsidP="00F63316">
      <w:pPr>
        <w:pStyle w:val="Odsekzoznamu"/>
        <w:numPr>
          <w:ilvl w:val="0"/>
          <w:numId w:val="27"/>
        </w:numPr>
      </w:pPr>
      <w:r>
        <w:t>rozšíriť zobrazované štatistiky o ďalšie grafy</w:t>
      </w:r>
    </w:p>
    <w:p w14:paraId="7DB43FF2" w14:textId="77777777" w:rsidR="00F63316" w:rsidRDefault="00F63316" w:rsidP="00F63316">
      <w:pPr>
        <w:pStyle w:val="Odsekzoznamu"/>
        <w:numPr>
          <w:ilvl w:val="0"/>
          <w:numId w:val="27"/>
        </w:numPr>
      </w:pPr>
      <w:r>
        <w:t>možnosť vopred upraviť tvar exportovaných dát</w:t>
      </w:r>
    </w:p>
    <w:p w14:paraId="070632BD" w14:textId="77777777" w:rsidR="00F63316" w:rsidRDefault="00F63316" w:rsidP="00F63316">
      <w:pPr>
        <w:pStyle w:val="Odsekzoznamu"/>
        <w:numPr>
          <w:ilvl w:val="0"/>
          <w:numId w:val="27"/>
        </w:numPr>
      </w:pPr>
      <w:r>
        <w:t>pridať administrátorovi možnosť vytvoriť vlastnú notifikáciu</w:t>
      </w:r>
    </w:p>
    <w:p w14:paraId="3A69655C" w14:textId="77777777" w:rsidR="00F63316" w:rsidRPr="002F4D73" w:rsidRDefault="00F63316" w:rsidP="00E23880">
      <w:pPr>
        <w:ind w:firstLine="0"/>
      </w:pPr>
    </w:p>
    <w:p w14:paraId="53321ECF" w14:textId="77777777" w:rsidR="00981810" w:rsidRPr="00981810" w:rsidRDefault="00981810" w:rsidP="00981810"/>
    <w:p w14:paraId="5BAD7BDE" w14:textId="12EF7A9F" w:rsidR="00492D1B" w:rsidRDefault="00492D1B" w:rsidP="00492D1B">
      <w:pPr>
        <w:pStyle w:val="Nadpis1"/>
        <w:numPr>
          <w:ilvl w:val="0"/>
          <w:numId w:val="0"/>
        </w:numPr>
      </w:pPr>
      <w:bookmarkStart w:id="101" w:name="_Toc71037207"/>
      <w:r w:rsidRPr="00492D1B">
        <w:lastRenderedPageBreak/>
        <w:t>Zoznam použitej literatúry</w:t>
      </w:r>
      <w:bookmarkEnd w:id="101"/>
    </w:p>
    <w:p w14:paraId="29B9CB27" w14:textId="5CFDCBD7" w:rsidR="00B12D84" w:rsidRPr="00B12D84" w:rsidRDefault="00B12D84" w:rsidP="00B12D84">
      <w:pPr>
        <w:pStyle w:val="Odsekzoznamu"/>
        <w:numPr>
          <w:ilvl w:val="0"/>
          <w:numId w:val="34"/>
        </w:numPr>
      </w:pPr>
      <w:proofErr w:type="spellStart"/>
      <w:r>
        <w:rPr>
          <w:b/>
          <w:bCs/>
        </w:rPr>
        <w:t>Bhanwar</w:t>
      </w:r>
      <w:proofErr w:type="spellEnd"/>
      <w:r>
        <w:rPr>
          <w:b/>
          <w:bCs/>
        </w:rPr>
        <w:t xml:space="preserve"> </w:t>
      </w:r>
      <w:proofErr w:type="spellStart"/>
      <w:r>
        <w:rPr>
          <w:b/>
          <w:bCs/>
        </w:rPr>
        <w:t>Gupta</w:t>
      </w:r>
      <w:proofErr w:type="spellEnd"/>
      <w:r w:rsidR="00D707FA">
        <w:rPr>
          <w:b/>
          <w:bCs/>
        </w:rPr>
        <w:t>.</w:t>
      </w:r>
      <w:r>
        <w:t xml:space="preserve"> </w:t>
      </w:r>
      <w:proofErr w:type="spellStart"/>
      <w:r w:rsidRPr="00B12D84">
        <w:t>Introduction</w:t>
      </w:r>
      <w:proofErr w:type="spellEnd"/>
      <w:r w:rsidRPr="00B12D84">
        <w:t xml:space="preserve"> to AJAX: </w:t>
      </w:r>
      <w:proofErr w:type="spellStart"/>
      <w:r w:rsidRPr="00B12D84">
        <w:t>Bringing</w:t>
      </w:r>
      <w:proofErr w:type="spellEnd"/>
      <w:r w:rsidRPr="00B12D84">
        <w:t xml:space="preserve"> </w:t>
      </w:r>
      <w:proofErr w:type="spellStart"/>
      <w:r w:rsidRPr="00B12D84">
        <w:t>Interactivity</w:t>
      </w:r>
      <w:proofErr w:type="spellEnd"/>
      <w:r w:rsidRPr="00B12D84">
        <w:t xml:space="preserve"> &amp; </w:t>
      </w:r>
      <w:proofErr w:type="spellStart"/>
      <w:r w:rsidRPr="00B12D84">
        <w:t>Intuitiveness</w:t>
      </w:r>
      <w:proofErr w:type="spellEnd"/>
      <w:r w:rsidRPr="00B12D84">
        <w:t xml:space="preserve"> </w:t>
      </w:r>
      <w:proofErr w:type="spellStart"/>
      <w:r w:rsidRPr="00B12D84">
        <w:t>into</w:t>
      </w:r>
      <w:proofErr w:type="spellEnd"/>
      <w:r w:rsidRPr="00B12D84">
        <w:t xml:space="preserve"> Web </w:t>
      </w:r>
      <w:proofErr w:type="spellStart"/>
      <w:r w:rsidRPr="00B12D84">
        <w:t>Applications</w:t>
      </w:r>
      <w:proofErr w:type="spellEnd"/>
      <w:r w:rsidR="00D707FA">
        <w:t>.</w:t>
      </w:r>
      <w:r>
        <w:t xml:space="preserve"> [</w:t>
      </w:r>
      <w:r w:rsidR="00C32947">
        <w:t>o</w:t>
      </w:r>
      <w:r>
        <w:t>nline]</w:t>
      </w:r>
      <w:r w:rsidR="00D707FA">
        <w:t>.</w:t>
      </w:r>
      <w:r>
        <w:t xml:space="preserve"> August 2010</w:t>
      </w:r>
      <w:r w:rsidR="00D707FA">
        <w:t>.</w:t>
      </w:r>
      <w:r>
        <w:t xml:space="preserve">  </w:t>
      </w:r>
      <w:r w:rsidRPr="00B12D84">
        <w:t>https://www.free-ebooks.net/computer-internet/AJAX-Introduction</w:t>
      </w:r>
      <w:r w:rsidR="00353BA1">
        <w:t>.</w:t>
      </w:r>
    </w:p>
    <w:p w14:paraId="2CE6D088" w14:textId="6A106CB5" w:rsidR="00150B43" w:rsidRDefault="00D707FA" w:rsidP="00150B43">
      <w:pPr>
        <w:pStyle w:val="Odsekzoznamu"/>
        <w:numPr>
          <w:ilvl w:val="0"/>
          <w:numId w:val="34"/>
        </w:numPr>
      </w:pPr>
      <w:r>
        <w:t xml:space="preserve">PHP </w:t>
      </w:r>
      <w:proofErr w:type="spellStart"/>
      <w:r>
        <w:t>indtroduction</w:t>
      </w:r>
      <w:proofErr w:type="spellEnd"/>
      <w:r>
        <w:t xml:space="preserve">. </w:t>
      </w:r>
      <w:r w:rsidR="00E8272B">
        <w:t>[</w:t>
      </w:r>
      <w:r w:rsidR="00C32947">
        <w:t>o</w:t>
      </w:r>
      <w:r w:rsidR="00E8272B">
        <w:t>nline].</w:t>
      </w:r>
      <w:r w:rsidR="00E41C5C">
        <w:t xml:space="preserve"> </w:t>
      </w:r>
      <w:r w:rsidRPr="00D707FA">
        <w:t>https://www.w3schools.com/php</w:t>
      </w:r>
      <w:r w:rsidR="00E8272B">
        <w:t>.</w:t>
      </w:r>
    </w:p>
    <w:p w14:paraId="363F5B2F" w14:textId="3626B8DB" w:rsidR="00E41C5C" w:rsidRDefault="00E41C5C" w:rsidP="00150B43">
      <w:pPr>
        <w:pStyle w:val="Odsekzoznamu"/>
        <w:numPr>
          <w:ilvl w:val="0"/>
          <w:numId w:val="34"/>
        </w:numPr>
      </w:pPr>
      <w:r>
        <w:t xml:space="preserve">Javascript </w:t>
      </w:r>
      <w:proofErr w:type="spellStart"/>
      <w:r>
        <w:t>introduction</w:t>
      </w:r>
      <w:proofErr w:type="spellEnd"/>
      <w:r>
        <w:t xml:space="preserve">. [online]. </w:t>
      </w:r>
      <w:r w:rsidR="002460B5" w:rsidRPr="00BC2125">
        <w:t>https://www.w3schools.com/js</w:t>
      </w:r>
      <w:r w:rsidR="002460B5">
        <w:t>.</w:t>
      </w:r>
    </w:p>
    <w:p w14:paraId="183EA32B" w14:textId="6D488EB4" w:rsidR="002460B5" w:rsidRDefault="002460B5" w:rsidP="00150B43">
      <w:pPr>
        <w:pStyle w:val="Odsekzoznamu"/>
        <w:numPr>
          <w:ilvl w:val="0"/>
          <w:numId w:val="34"/>
        </w:numPr>
      </w:pPr>
      <w:proofErr w:type="spellStart"/>
      <w:r>
        <w:t>D</w:t>
      </w:r>
      <w:r w:rsidR="00264C3C">
        <w:t>atabases</w:t>
      </w:r>
      <w:proofErr w:type="spellEnd"/>
      <w:r w:rsidR="00264C3C">
        <w:t xml:space="preserve"> and </w:t>
      </w:r>
      <w:proofErr w:type="spellStart"/>
      <w:r w:rsidR="00264C3C">
        <w:t>the</w:t>
      </w:r>
      <w:proofErr w:type="spellEnd"/>
      <w:r w:rsidR="00264C3C">
        <w:t xml:space="preserve"> </w:t>
      </w:r>
      <w:proofErr w:type="spellStart"/>
      <w:r w:rsidR="00264C3C">
        <w:t>Doctrine</w:t>
      </w:r>
      <w:proofErr w:type="spellEnd"/>
      <w:r w:rsidR="00264C3C">
        <w:t xml:space="preserve"> ORM</w:t>
      </w:r>
      <w:r>
        <w:t xml:space="preserve">. [online]. </w:t>
      </w:r>
      <w:r w:rsidR="00BC2125" w:rsidRPr="00BC2125">
        <w:t>https://symfony.com/doc/current/doctrine.html</w:t>
      </w:r>
    </w:p>
    <w:p w14:paraId="2B8507A6" w14:textId="1374410F" w:rsidR="00BC2125" w:rsidRDefault="00A76EF1" w:rsidP="00150B43">
      <w:pPr>
        <w:pStyle w:val="Odsekzoznamu"/>
        <w:numPr>
          <w:ilvl w:val="0"/>
          <w:numId w:val="34"/>
        </w:numPr>
      </w:pPr>
      <w:proofErr w:type="spellStart"/>
      <w:r>
        <w:t>Symfony</w:t>
      </w:r>
      <w:proofErr w:type="spellEnd"/>
      <w:r>
        <w:t xml:space="preserve"> </w:t>
      </w:r>
      <w:proofErr w:type="spellStart"/>
      <w:r>
        <w:t>Documentation</w:t>
      </w:r>
      <w:proofErr w:type="spellEnd"/>
      <w:r>
        <w:t xml:space="preserve">. [online]. </w:t>
      </w:r>
      <w:r w:rsidR="00B14A28" w:rsidRPr="000842B2">
        <w:t>https://symfony.com/doc/current/index.html</w:t>
      </w:r>
    </w:p>
    <w:p w14:paraId="2AEDFF4A" w14:textId="44E1B9D3" w:rsidR="00B14A28" w:rsidRDefault="00B14A28" w:rsidP="00150B43">
      <w:pPr>
        <w:pStyle w:val="Odsekzoznamu"/>
        <w:numPr>
          <w:ilvl w:val="0"/>
          <w:numId w:val="34"/>
        </w:numPr>
      </w:pPr>
      <w:r>
        <w:t xml:space="preserve">Chart.js. [online]. </w:t>
      </w:r>
      <w:r w:rsidR="003D072A" w:rsidRPr="000842B2">
        <w:t>https://www.chartjs.org/docs/latest/</w:t>
      </w:r>
    </w:p>
    <w:p w14:paraId="0D1E55FE" w14:textId="0CE0A707" w:rsidR="003D072A" w:rsidRDefault="003D072A" w:rsidP="00150B43">
      <w:pPr>
        <w:pStyle w:val="Odsekzoznamu"/>
        <w:numPr>
          <w:ilvl w:val="0"/>
          <w:numId w:val="34"/>
        </w:numPr>
      </w:pPr>
      <w:proofErr w:type="spellStart"/>
      <w:r>
        <w:t>Twig</w:t>
      </w:r>
      <w:proofErr w:type="spellEnd"/>
      <w:r>
        <w:t xml:space="preserve"> </w:t>
      </w:r>
      <w:proofErr w:type="spellStart"/>
      <w:r>
        <w:t>Documentation</w:t>
      </w:r>
      <w:proofErr w:type="spellEnd"/>
      <w:r>
        <w:t xml:space="preserve">. [online]. </w:t>
      </w:r>
      <w:r w:rsidR="00F345AC" w:rsidRPr="003E0EDB">
        <w:t>https://twig.symfony.com/doc/3.x/</w:t>
      </w:r>
    </w:p>
    <w:p w14:paraId="3A0F7B83" w14:textId="0AA1EBD6" w:rsidR="00F345AC" w:rsidRPr="003E0EDB" w:rsidRDefault="00F345AC" w:rsidP="00150B43">
      <w:pPr>
        <w:pStyle w:val="Odsekzoznamu"/>
        <w:numPr>
          <w:ilvl w:val="0"/>
          <w:numId w:val="34"/>
        </w:numPr>
      </w:pPr>
      <w:r>
        <w:t xml:space="preserve">Virtualizácia. </w:t>
      </w:r>
      <w:r>
        <w:rPr>
          <w:lang w:val="en-US"/>
        </w:rPr>
        <w:t xml:space="preserve">[online]. </w:t>
      </w:r>
      <w:r w:rsidR="003E0EDB" w:rsidRPr="003E0EDB">
        <w:rPr>
          <w:lang w:val="en-US"/>
        </w:rPr>
        <w:t>https://magazin.kpi.fei.tuke.sk/2019/02/docker-a-jeho-pouzitie-pri-kontajnerizacii/</w:t>
      </w:r>
    </w:p>
    <w:p w14:paraId="7BCD7FE0" w14:textId="590B0CF0" w:rsidR="003E0EDB" w:rsidRDefault="003E0EDB" w:rsidP="003E0EDB">
      <w:pPr>
        <w:pStyle w:val="Odsekzoznamu"/>
        <w:numPr>
          <w:ilvl w:val="0"/>
          <w:numId w:val="0"/>
        </w:numPr>
        <w:ind w:left="720"/>
      </w:pPr>
    </w:p>
    <w:p w14:paraId="17FC42D5" w14:textId="77777777" w:rsidR="003E0EDB" w:rsidRDefault="003E0EDB" w:rsidP="003E0EDB">
      <w:pPr>
        <w:pStyle w:val="Odsekzoznamu"/>
        <w:numPr>
          <w:ilvl w:val="0"/>
          <w:numId w:val="0"/>
        </w:numPr>
        <w:ind w:left="720"/>
      </w:pPr>
    </w:p>
    <w:sdt>
      <w:sdtPr>
        <w:rPr>
          <w:rFonts w:eastAsia="Calibri"/>
          <w:b w:val="0"/>
          <w:iCs w:val="0"/>
          <w:color w:val="auto"/>
        </w:rPr>
        <w:id w:val="-695461371"/>
        <w:docPartObj>
          <w:docPartGallery w:val="Bibliographies"/>
          <w:docPartUnique/>
        </w:docPartObj>
      </w:sdtPr>
      <w:sdtEndPr>
        <w:rPr>
          <w:bCs/>
        </w:rPr>
      </w:sdtEndPr>
      <w:sdtContent>
        <w:p w14:paraId="286B3BD5" w14:textId="2B4AAFCA" w:rsidR="00225FF5" w:rsidRDefault="00225FF5" w:rsidP="003E0EDB">
          <w:pPr>
            <w:pStyle w:val="Nadpis4"/>
          </w:pPr>
          <w:r>
            <w:t>Citované diela</w:t>
          </w:r>
        </w:p>
        <w:p w14:paraId="3748644A" w14:textId="77777777" w:rsidR="00225FF5" w:rsidRDefault="00225FF5" w:rsidP="00225FF5">
          <w:pPr>
            <w:pStyle w:val="Bibliografia"/>
            <w:ind w:left="720" w:hanging="720"/>
            <w:rPr>
              <w:noProof/>
              <w:szCs w:val="24"/>
            </w:rPr>
          </w:pPr>
          <w:r>
            <w:fldChar w:fldCharType="begin"/>
          </w:r>
          <w:r>
            <w:instrText>BIBLIOGRAPHY</w:instrText>
          </w:r>
          <w:r>
            <w:fldChar w:fldCharType="separate"/>
          </w:r>
          <w:r>
            <w:rPr>
              <w:noProof/>
            </w:rPr>
            <w:t xml:space="preserve">Nemeček, A. (14. Január 2019). </w:t>
          </w:r>
          <w:r>
            <w:rPr>
              <w:i/>
              <w:iCs/>
              <w:noProof/>
            </w:rPr>
            <w:t>Najpoužívanejšie webové servery – Apache vs. Nginx</w:t>
          </w:r>
          <w:r>
            <w:rPr>
              <w:noProof/>
            </w:rPr>
            <w:t>. Dostupné na Internete: https://www.websupport.sk/blog/2019/01/najpouzivanejsie-webove-servery-porovnanie-apache-vs-nginx/</w:t>
          </w:r>
        </w:p>
        <w:p w14:paraId="34E323CF" w14:textId="66C83FF6" w:rsidR="00225FF5" w:rsidRDefault="00225FF5" w:rsidP="00225FF5">
          <w:r>
            <w:rPr>
              <w:b/>
              <w:bCs/>
            </w:rPr>
            <w:fldChar w:fldCharType="end"/>
          </w:r>
        </w:p>
      </w:sdtContent>
    </w:sdt>
    <w:p w14:paraId="22A281E4" w14:textId="6050D5D8" w:rsidR="00B816AA" w:rsidRPr="00FF2F86" w:rsidRDefault="00B816AA" w:rsidP="00150B43">
      <w:pPr>
        <w:pStyle w:val="Odsekzoznamu"/>
        <w:numPr>
          <w:ilvl w:val="0"/>
          <w:numId w:val="34"/>
        </w:numPr>
      </w:pPr>
      <w:r w:rsidRPr="00E22A32">
        <w:br w:type="page"/>
      </w:r>
    </w:p>
    <w:bookmarkStart w:id="102" w:name="_Toc434923890"/>
    <w:p w14:paraId="4F5DD47B" w14:textId="77777777" w:rsidR="00685294" w:rsidRPr="00083AC3" w:rsidRDefault="00083AC3" w:rsidP="00E63972">
      <w:pPr>
        <w:pStyle w:val="Nadpis1"/>
        <w:numPr>
          <w:ilvl w:val="0"/>
          <w:numId w:val="0"/>
        </w:numPr>
      </w:pPr>
      <w:r>
        <w:lastRenderedPageBreak/>
        <w:fldChar w:fldCharType="begin"/>
      </w:r>
      <w:r>
        <w:instrText xml:space="preserve"> HYPERLINK "Pokyny_pre_vypracovanie_ZP.docx" \l "Prílohy" </w:instrText>
      </w:r>
      <w:r>
        <w:fldChar w:fldCharType="separate"/>
      </w:r>
      <w:bookmarkStart w:id="103" w:name="_Toc71037208"/>
      <w:r w:rsidR="00C13921" w:rsidRPr="00083AC3">
        <w:t>Zoznam p</w:t>
      </w:r>
      <w:r w:rsidR="00B816AA" w:rsidRPr="00083AC3">
        <w:t>rí</w:t>
      </w:r>
      <w:r w:rsidR="00685294" w:rsidRPr="00083AC3">
        <w:t>loh</w:t>
      </w:r>
      <w:bookmarkEnd w:id="102"/>
      <w:bookmarkEnd w:id="103"/>
      <w:r>
        <w:fldChar w:fldCharType="end"/>
      </w:r>
    </w:p>
    <w:p w14:paraId="5DAD458E" w14:textId="06CE4FEB" w:rsidR="00C13921" w:rsidRPr="00C13921" w:rsidRDefault="00C13921" w:rsidP="00C13921">
      <w:pPr>
        <w:rPr>
          <w:lang w:eastAsia="sk-SK"/>
        </w:rPr>
      </w:pPr>
      <w:r w:rsidRPr="00C13921">
        <w:rPr>
          <w:b/>
          <w:lang w:eastAsia="sk-SK"/>
        </w:rPr>
        <w:t>Príloha A</w:t>
      </w:r>
      <w:r w:rsidR="00835F69">
        <w:rPr>
          <w:lang w:eastAsia="sk-SK"/>
        </w:rPr>
        <w:t> Obsah DVD</w:t>
      </w:r>
      <w:r w:rsidRPr="00C13921">
        <w:rPr>
          <w:lang w:eastAsia="sk-SK"/>
        </w:rPr>
        <w:t xml:space="preserve">  </w:t>
      </w:r>
    </w:p>
    <w:p w14:paraId="7ACA1840" w14:textId="77777777" w:rsidR="00DF773E" w:rsidRPr="00D80A33" w:rsidRDefault="00DF773E" w:rsidP="00C13921">
      <w:pPr>
        <w:rPr>
          <w:rFonts w:eastAsia="Times New Roman"/>
          <w:sz w:val="28"/>
          <w:szCs w:val="26"/>
        </w:rPr>
      </w:pPr>
      <w:bookmarkStart w:id="104" w:name="_Ref413949038"/>
      <w:r>
        <w:br w:type="page"/>
      </w:r>
    </w:p>
    <w:p w14:paraId="3611475C" w14:textId="77777777" w:rsidR="00E63972" w:rsidRDefault="00E63972" w:rsidP="00E63972">
      <w:pPr>
        <w:pStyle w:val="Nadpis1"/>
        <w:pageBreakBefore w:val="0"/>
        <w:numPr>
          <w:ilvl w:val="0"/>
          <w:numId w:val="0"/>
        </w:numPr>
      </w:pPr>
      <w:bookmarkStart w:id="105" w:name="_Toc434923891"/>
    </w:p>
    <w:p w14:paraId="4FEB74DB" w14:textId="77777777" w:rsidR="00E63972" w:rsidRDefault="00E63972" w:rsidP="00E63972">
      <w:pPr>
        <w:pStyle w:val="Nadpis1"/>
        <w:pageBreakBefore w:val="0"/>
        <w:numPr>
          <w:ilvl w:val="0"/>
          <w:numId w:val="0"/>
        </w:numPr>
      </w:pPr>
    </w:p>
    <w:p w14:paraId="16EEC6A2" w14:textId="77777777" w:rsidR="00E63972" w:rsidRDefault="00E63972" w:rsidP="00E63972">
      <w:pPr>
        <w:pStyle w:val="Nadpis1"/>
        <w:pageBreakBefore w:val="0"/>
        <w:numPr>
          <w:ilvl w:val="0"/>
          <w:numId w:val="0"/>
        </w:numPr>
      </w:pPr>
    </w:p>
    <w:p w14:paraId="6146FCDB" w14:textId="43036A1A" w:rsidR="00E63972" w:rsidRDefault="00E63972" w:rsidP="00E63972">
      <w:pPr>
        <w:pStyle w:val="Nadpis1"/>
        <w:pageBreakBefore w:val="0"/>
        <w:numPr>
          <w:ilvl w:val="0"/>
          <w:numId w:val="0"/>
        </w:numPr>
      </w:pPr>
    </w:p>
    <w:p w14:paraId="750A4B2C" w14:textId="26F2CE1F" w:rsidR="00835F69" w:rsidRDefault="00835F69" w:rsidP="00835F69"/>
    <w:p w14:paraId="09C07B81" w14:textId="77777777" w:rsidR="00835F69" w:rsidRPr="00835F69" w:rsidRDefault="00835F69" w:rsidP="00835F69"/>
    <w:p w14:paraId="7B5F4CC0" w14:textId="77777777" w:rsidR="00E63972" w:rsidRDefault="00E63972" w:rsidP="00835F69">
      <w:pPr>
        <w:pStyle w:val="Nadpis1"/>
        <w:pageBreakBefore w:val="0"/>
        <w:numPr>
          <w:ilvl w:val="0"/>
          <w:numId w:val="0"/>
        </w:numPr>
        <w:jc w:val="center"/>
      </w:pPr>
    </w:p>
    <w:p w14:paraId="121050DF" w14:textId="77777777" w:rsidR="00EE13FC" w:rsidRDefault="00E63972" w:rsidP="00835F69">
      <w:pPr>
        <w:pStyle w:val="Nadpis1"/>
        <w:pageBreakBefore w:val="0"/>
        <w:numPr>
          <w:ilvl w:val="0"/>
          <w:numId w:val="0"/>
        </w:numPr>
        <w:jc w:val="center"/>
      </w:pPr>
      <w:bookmarkStart w:id="106" w:name="_Toc71037209"/>
      <w:r>
        <w:t>Prílohy</w:t>
      </w:r>
      <w:bookmarkEnd w:id="106"/>
    </w:p>
    <w:p w14:paraId="3CB1F8C4" w14:textId="1ABA4DA5" w:rsidR="006E5B64" w:rsidRPr="00835F69" w:rsidRDefault="00EE13FC" w:rsidP="00835F69">
      <w:pPr>
        <w:spacing w:after="0" w:line="240" w:lineRule="auto"/>
        <w:ind w:firstLine="0"/>
        <w:jc w:val="left"/>
        <w:rPr>
          <w:rFonts w:eastAsia="Times New Roman"/>
          <w:b/>
          <w:sz w:val="32"/>
          <w:szCs w:val="32"/>
        </w:rPr>
      </w:pPr>
      <w:r>
        <w:br w:type="page"/>
      </w:r>
      <w:bookmarkEnd w:id="105"/>
    </w:p>
    <w:p w14:paraId="12A1401D" w14:textId="02C3F14F" w:rsidR="00685294" w:rsidRDefault="006E5B64" w:rsidP="006E5B64">
      <w:pPr>
        <w:pStyle w:val="Nadpis2"/>
        <w:numPr>
          <w:ilvl w:val="0"/>
          <w:numId w:val="0"/>
        </w:numPr>
      </w:pPr>
      <w:bookmarkStart w:id="107" w:name="_Ref416505837"/>
      <w:bookmarkStart w:id="108" w:name="_Toc434923892"/>
      <w:bookmarkStart w:id="109" w:name="_Toc71037210"/>
      <w:r>
        <w:lastRenderedPageBreak/>
        <w:t xml:space="preserve">Príloha </w:t>
      </w:r>
      <w:r w:rsidR="00835F69">
        <w:t>A</w:t>
      </w:r>
      <w:r>
        <w:t xml:space="preserve">: </w:t>
      </w:r>
      <w:r w:rsidR="00152A92">
        <w:t xml:space="preserve">Obsah </w:t>
      </w:r>
      <w:r w:rsidR="00685294">
        <w:t>DVD</w:t>
      </w:r>
      <w:bookmarkEnd w:id="104"/>
      <w:bookmarkEnd w:id="107"/>
      <w:bookmarkEnd w:id="108"/>
      <w:bookmarkEnd w:id="109"/>
    </w:p>
    <w:p w14:paraId="4F2541E5" w14:textId="77777777" w:rsidR="00685294" w:rsidRDefault="00C977AF" w:rsidP="00BA2E59">
      <w:pPr>
        <w:pStyle w:val="NormalnyBezOdseku"/>
      </w:pPr>
      <w:r>
        <w:t>Priložené DVD obsahuje:</w:t>
      </w:r>
    </w:p>
    <w:p w14:paraId="635DD238" w14:textId="4AD11E64" w:rsidR="00C977AF" w:rsidRDefault="00C977AF" w:rsidP="00C977AF">
      <w:pPr>
        <w:pStyle w:val="Odsekzoznamu"/>
      </w:pPr>
      <w:r>
        <w:t>Prác</w:t>
      </w:r>
      <w:r w:rsidR="0088503E">
        <w:t>u</w:t>
      </w:r>
      <w:r w:rsidR="00F15D30">
        <w:t xml:space="preserve"> v </w:t>
      </w:r>
      <w:r>
        <w:t>elektronickej podobe (formát PDF)</w:t>
      </w:r>
    </w:p>
    <w:p w14:paraId="740BB95B" w14:textId="1B041CD1" w:rsidR="006D31AE" w:rsidRDefault="006D31AE" w:rsidP="00C977AF">
      <w:pPr>
        <w:pStyle w:val="Odsekzoznamu"/>
      </w:pPr>
      <w:r>
        <w:t>Zdrojový kód práce</w:t>
      </w:r>
    </w:p>
    <w:p w14:paraId="21569AFE" w14:textId="77777777" w:rsidR="00152A92" w:rsidRDefault="00152A92" w:rsidP="00C0250E">
      <w:pPr>
        <w:pStyle w:val="Popis"/>
        <w:jc w:val="both"/>
      </w:pPr>
    </w:p>
    <w:p w14:paraId="1284C44A" w14:textId="77777777" w:rsidR="00152A92" w:rsidRDefault="00152A92" w:rsidP="00D41B4B"/>
    <w:p w14:paraId="0A6AFF56" w14:textId="77777777" w:rsidR="00152A92" w:rsidRDefault="00152A92">
      <w:pPr>
        <w:spacing w:after="160" w:line="259" w:lineRule="auto"/>
        <w:ind w:firstLine="0"/>
        <w:jc w:val="left"/>
      </w:pPr>
    </w:p>
    <w:sectPr w:rsidR="00152A92"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951ED" w14:textId="77777777" w:rsidR="001E2D91" w:rsidRDefault="001E2D91" w:rsidP="00010988">
      <w:pPr>
        <w:spacing w:after="0" w:line="240" w:lineRule="auto"/>
      </w:pPr>
      <w:r>
        <w:separator/>
      </w:r>
    </w:p>
    <w:p w14:paraId="7688A000" w14:textId="77777777" w:rsidR="001E2D91" w:rsidRDefault="001E2D91"/>
    <w:p w14:paraId="726F14F6" w14:textId="77777777" w:rsidR="001E2D91" w:rsidRDefault="001E2D91"/>
  </w:endnote>
  <w:endnote w:type="continuationSeparator" w:id="0">
    <w:p w14:paraId="27680E0D" w14:textId="77777777" w:rsidR="001E2D91" w:rsidRDefault="001E2D91" w:rsidP="00010988">
      <w:pPr>
        <w:spacing w:after="0" w:line="240" w:lineRule="auto"/>
      </w:pPr>
      <w:r>
        <w:continuationSeparator/>
      </w:r>
    </w:p>
    <w:p w14:paraId="5DEFC7F6" w14:textId="77777777" w:rsidR="001E2D91" w:rsidRDefault="001E2D91"/>
    <w:p w14:paraId="52D70DE5" w14:textId="77777777" w:rsidR="001E2D91" w:rsidRDefault="001E2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44584" w14:textId="77777777" w:rsidR="0011049F" w:rsidRDefault="0011049F">
    <w:pPr>
      <w:pStyle w:val="Pta"/>
      <w:jc w:val="right"/>
    </w:pPr>
    <w:r>
      <w:fldChar w:fldCharType="begin"/>
    </w:r>
    <w:r>
      <w:instrText>PAGE   \* MERGEFORMAT</w:instrText>
    </w:r>
    <w:r>
      <w:fldChar w:fldCharType="separate"/>
    </w:r>
    <w:r>
      <w:rPr>
        <w:noProof/>
      </w:rPr>
      <w:t>12</w:t>
    </w:r>
    <w:r>
      <w:fldChar w:fldCharType="end"/>
    </w:r>
  </w:p>
  <w:p w14:paraId="008BC395" w14:textId="77777777" w:rsidR="0011049F" w:rsidRDefault="0011049F"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9FE6A" w14:textId="77777777" w:rsidR="001E2D91" w:rsidRDefault="001E2D91" w:rsidP="00010988">
      <w:pPr>
        <w:spacing w:after="0" w:line="240" w:lineRule="auto"/>
      </w:pPr>
      <w:r>
        <w:separator/>
      </w:r>
    </w:p>
    <w:p w14:paraId="6B9209EA" w14:textId="77777777" w:rsidR="001E2D91" w:rsidRDefault="001E2D91"/>
    <w:p w14:paraId="5C9334F1" w14:textId="77777777" w:rsidR="001E2D91" w:rsidRDefault="001E2D91"/>
  </w:footnote>
  <w:footnote w:type="continuationSeparator" w:id="0">
    <w:p w14:paraId="6A5653B0" w14:textId="77777777" w:rsidR="001E2D91" w:rsidRDefault="001E2D91" w:rsidP="00010988">
      <w:pPr>
        <w:spacing w:after="0" w:line="240" w:lineRule="auto"/>
      </w:pPr>
      <w:r>
        <w:continuationSeparator/>
      </w:r>
    </w:p>
    <w:p w14:paraId="0CD56A85" w14:textId="77777777" w:rsidR="001E2D91" w:rsidRDefault="001E2D91"/>
    <w:p w14:paraId="72643326" w14:textId="77777777" w:rsidR="001E2D91" w:rsidRDefault="001E2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8C8A3" w14:textId="686B00A8" w:rsidR="0011049F" w:rsidRPr="00B267A6" w:rsidRDefault="0011049F" w:rsidP="00B267A6">
    <w:pPr>
      <w:pStyle w:val="Hlavika"/>
    </w:pPr>
    <w:r>
      <w:t>FRI UNIZA</w:t>
    </w:r>
    <w:r>
      <w:tab/>
    </w:r>
    <w:r>
      <w:tab/>
      <w:t>BAKALÁRSKA PRÁCA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12287"/>
    <w:multiLevelType w:val="hybridMultilevel"/>
    <w:tmpl w:val="8B02421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5"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6"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7"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463B7D"/>
    <w:multiLevelType w:val="hybridMultilevel"/>
    <w:tmpl w:val="DA2674D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6246030"/>
    <w:multiLevelType w:val="hybridMultilevel"/>
    <w:tmpl w:val="AE50A5E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7064965"/>
    <w:multiLevelType w:val="hybridMultilevel"/>
    <w:tmpl w:val="B93A9A60"/>
    <w:lvl w:ilvl="0" w:tplc="3752C37A">
      <w:start w:val="1"/>
      <w:numFmt w:val="decimal"/>
      <w:lvlText w:val="%1."/>
      <w:lvlJc w:val="left"/>
      <w:pPr>
        <w:ind w:left="1069" w:hanging="36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11"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2"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3C0A18A8"/>
    <w:multiLevelType w:val="hybridMultilevel"/>
    <w:tmpl w:val="4D38C13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3D3C5653"/>
    <w:multiLevelType w:val="hybridMultilevel"/>
    <w:tmpl w:val="F85EB30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3FC41046"/>
    <w:multiLevelType w:val="hybridMultilevel"/>
    <w:tmpl w:val="213074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4B096708"/>
    <w:multiLevelType w:val="hybridMultilevel"/>
    <w:tmpl w:val="8DAC9DE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4D8E033B"/>
    <w:multiLevelType w:val="hybridMultilevel"/>
    <w:tmpl w:val="2B1E84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2" w15:restartNumberingAfterBreak="0">
    <w:nsid w:val="51C10CF8"/>
    <w:multiLevelType w:val="hybridMultilevel"/>
    <w:tmpl w:val="118EC5F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4" w15:restartNumberingAfterBreak="0">
    <w:nsid w:val="597408C8"/>
    <w:multiLevelType w:val="multilevel"/>
    <w:tmpl w:val="A2D083D6"/>
    <w:lvl w:ilvl="0">
      <w:start w:val="1"/>
      <w:numFmt w:val="decimal"/>
      <w:pStyle w:val="Nadpis1"/>
      <w:lvlText w:val="%1"/>
      <w:lvlJc w:val="left"/>
      <w:pPr>
        <w:ind w:left="1142" w:hanging="432"/>
      </w:pPr>
    </w:lvl>
    <w:lvl w:ilvl="1">
      <w:start w:val="1"/>
      <w:numFmt w:val="decimal"/>
      <w:pStyle w:val="Nadpis2"/>
      <w:lvlText w:val="%1.%2"/>
      <w:lvlJc w:val="left"/>
      <w:pPr>
        <w:ind w:left="57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25" w15:restartNumberingAfterBreak="0">
    <w:nsid w:val="5979348C"/>
    <w:multiLevelType w:val="hybridMultilevel"/>
    <w:tmpl w:val="2174E88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7" w15:restartNumberingAfterBreak="0">
    <w:nsid w:val="5CE04607"/>
    <w:multiLevelType w:val="hybridMultilevel"/>
    <w:tmpl w:val="9962B370"/>
    <w:lvl w:ilvl="0" w:tplc="08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9" w15:restartNumberingAfterBreak="0">
    <w:nsid w:val="74D25BC6"/>
    <w:multiLevelType w:val="hybridMultilevel"/>
    <w:tmpl w:val="ADB0E1CC"/>
    <w:lvl w:ilvl="0" w:tplc="EBD01008">
      <w:start w:val="1"/>
      <w:numFmt w:val="bullet"/>
      <w:pStyle w:val="Odsekzoznamu"/>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num w:numId="1">
    <w:abstractNumId w:val="24"/>
  </w:num>
  <w:num w:numId="2">
    <w:abstractNumId w:val="29"/>
  </w:num>
  <w:num w:numId="3">
    <w:abstractNumId w:val="21"/>
  </w:num>
  <w:num w:numId="4">
    <w:abstractNumId w:val="28"/>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6"/>
  </w:num>
  <w:num w:numId="10">
    <w:abstractNumId w:val="1"/>
  </w:num>
  <w:num w:numId="11">
    <w:abstractNumId w:val="30"/>
  </w:num>
  <w:num w:numId="12">
    <w:abstractNumId w:val="19"/>
  </w:num>
  <w:num w:numId="13">
    <w:abstractNumId w:val="3"/>
  </w:num>
  <w:num w:numId="14">
    <w:abstractNumId w:val="16"/>
  </w:num>
  <w:num w:numId="15">
    <w:abstractNumId w:val="12"/>
  </w:num>
  <w:num w:numId="16">
    <w:abstractNumId w:val="2"/>
  </w:num>
  <w:num w:numId="17">
    <w:abstractNumId w:val="4"/>
  </w:num>
  <w:num w:numId="18">
    <w:abstractNumId w:val="26"/>
  </w:num>
  <w:num w:numId="19">
    <w:abstractNumId w:val="23"/>
  </w:num>
  <w:num w:numId="20">
    <w:abstractNumId w:val="5"/>
  </w:num>
  <w:num w:numId="21">
    <w:abstractNumId w:val="7"/>
  </w:num>
  <w:num w:numId="22">
    <w:abstractNumId w:val="17"/>
  </w:num>
  <w:num w:numId="23">
    <w:abstractNumId w:val="27"/>
  </w:num>
  <w:num w:numId="24">
    <w:abstractNumId w:val="25"/>
  </w:num>
  <w:num w:numId="25">
    <w:abstractNumId w:val="20"/>
  </w:num>
  <w:num w:numId="26">
    <w:abstractNumId w:val="15"/>
  </w:num>
  <w:num w:numId="27">
    <w:abstractNumId w:val="13"/>
  </w:num>
  <w:num w:numId="28">
    <w:abstractNumId w:val="9"/>
  </w:num>
  <w:num w:numId="29">
    <w:abstractNumId w:val="0"/>
  </w:num>
  <w:num w:numId="30">
    <w:abstractNumId w:val="14"/>
  </w:num>
  <w:num w:numId="31">
    <w:abstractNumId w:val="8"/>
  </w:num>
  <w:num w:numId="32">
    <w:abstractNumId w:val="22"/>
  </w:num>
  <w:num w:numId="33">
    <w:abstractNumId w:val="10"/>
  </w:num>
  <w:num w:numId="3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GrammaticalErrors/>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C72E1"/>
    <w:rsid w:val="0000052C"/>
    <w:rsid w:val="0000067F"/>
    <w:rsid w:val="00000909"/>
    <w:rsid w:val="00000ABB"/>
    <w:rsid w:val="00002662"/>
    <w:rsid w:val="00003300"/>
    <w:rsid w:val="00003C12"/>
    <w:rsid w:val="000047C0"/>
    <w:rsid w:val="00004825"/>
    <w:rsid w:val="00004CF4"/>
    <w:rsid w:val="0000575A"/>
    <w:rsid w:val="00005825"/>
    <w:rsid w:val="00005AA0"/>
    <w:rsid w:val="00005B64"/>
    <w:rsid w:val="00006922"/>
    <w:rsid w:val="00006DC7"/>
    <w:rsid w:val="00007163"/>
    <w:rsid w:val="00007222"/>
    <w:rsid w:val="00010988"/>
    <w:rsid w:val="00010A35"/>
    <w:rsid w:val="00010B25"/>
    <w:rsid w:val="000125DD"/>
    <w:rsid w:val="00012833"/>
    <w:rsid w:val="00012C7B"/>
    <w:rsid w:val="00013370"/>
    <w:rsid w:val="00013376"/>
    <w:rsid w:val="000141F0"/>
    <w:rsid w:val="000147DB"/>
    <w:rsid w:val="00014A1F"/>
    <w:rsid w:val="00014A92"/>
    <w:rsid w:val="00014B98"/>
    <w:rsid w:val="0001552C"/>
    <w:rsid w:val="00020BE5"/>
    <w:rsid w:val="00020E4D"/>
    <w:rsid w:val="000211BE"/>
    <w:rsid w:val="00021292"/>
    <w:rsid w:val="00021A23"/>
    <w:rsid w:val="00021CA0"/>
    <w:rsid w:val="00021FFA"/>
    <w:rsid w:val="00022BB1"/>
    <w:rsid w:val="00022C6F"/>
    <w:rsid w:val="00023305"/>
    <w:rsid w:val="0002339E"/>
    <w:rsid w:val="00023E4E"/>
    <w:rsid w:val="00023EE6"/>
    <w:rsid w:val="00024299"/>
    <w:rsid w:val="000249FD"/>
    <w:rsid w:val="00024CD7"/>
    <w:rsid w:val="00025016"/>
    <w:rsid w:val="0002552B"/>
    <w:rsid w:val="000256D5"/>
    <w:rsid w:val="000256FB"/>
    <w:rsid w:val="00026BA7"/>
    <w:rsid w:val="00026DCE"/>
    <w:rsid w:val="00026FFE"/>
    <w:rsid w:val="000302E4"/>
    <w:rsid w:val="00030D04"/>
    <w:rsid w:val="00031311"/>
    <w:rsid w:val="000319FA"/>
    <w:rsid w:val="000321DF"/>
    <w:rsid w:val="00032448"/>
    <w:rsid w:val="00032B7A"/>
    <w:rsid w:val="00032BE9"/>
    <w:rsid w:val="00032EAB"/>
    <w:rsid w:val="00032EF4"/>
    <w:rsid w:val="00032F14"/>
    <w:rsid w:val="00033331"/>
    <w:rsid w:val="00034055"/>
    <w:rsid w:val="00034512"/>
    <w:rsid w:val="0003482F"/>
    <w:rsid w:val="00034B92"/>
    <w:rsid w:val="000355AF"/>
    <w:rsid w:val="00035C15"/>
    <w:rsid w:val="00035D74"/>
    <w:rsid w:val="000361C4"/>
    <w:rsid w:val="000366A7"/>
    <w:rsid w:val="000401C7"/>
    <w:rsid w:val="0004073F"/>
    <w:rsid w:val="00040AE8"/>
    <w:rsid w:val="000415FB"/>
    <w:rsid w:val="0004173B"/>
    <w:rsid w:val="00041C5A"/>
    <w:rsid w:val="00041E01"/>
    <w:rsid w:val="00041EDD"/>
    <w:rsid w:val="00042D3A"/>
    <w:rsid w:val="00043883"/>
    <w:rsid w:val="00043C12"/>
    <w:rsid w:val="00043F76"/>
    <w:rsid w:val="00044209"/>
    <w:rsid w:val="000446CE"/>
    <w:rsid w:val="00044C06"/>
    <w:rsid w:val="00044FE7"/>
    <w:rsid w:val="00045284"/>
    <w:rsid w:val="0004574D"/>
    <w:rsid w:val="00045F7B"/>
    <w:rsid w:val="00046052"/>
    <w:rsid w:val="000460A9"/>
    <w:rsid w:val="00046102"/>
    <w:rsid w:val="00046574"/>
    <w:rsid w:val="00046737"/>
    <w:rsid w:val="00046D6A"/>
    <w:rsid w:val="00047D40"/>
    <w:rsid w:val="0005023B"/>
    <w:rsid w:val="0005110A"/>
    <w:rsid w:val="00051BB1"/>
    <w:rsid w:val="00052178"/>
    <w:rsid w:val="00052A16"/>
    <w:rsid w:val="00052C3E"/>
    <w:rsid w:val="0005389F"/>
    <w:rsid w:val="00054703"/>
    <w:rsid w:val="00054A00"/>
    <w:rsid w:val="00054D99"/>
    <w:rsid w:val="00054F9E"/>
    <w:rsid w:val="00055582"/>
    <w:rsid w:val="00055B0F"/>
    <w:rsid w:val="00056717"/>
    <w:rsid w:val="00056A30"/>
    <w:rsid w:val="00056D9E"/>
    <w:rsid w:val="000576DB"/>
    <w:rsid w:val="00057AA8"/>
    <w:rsid w:val="00057BFD"/>
    <w:rsid w:val="00060074"/>
    <w:rsid w:val="000601F4"/>
    <w:rsid w:val="0006024E"/>
    <w:rsid w:val="0006025A"/>
    <w:rsid w:val="0006120D"/>
    <w:rsid w:val="00061A98"/>
    <w:rsid w:val="00061C68"/>
    <w:rsid w:val="00061EBE"/>
    <w:rsid w:val="00062735"/>
    <w:rsid w:val="00062773"/>
    <w:rsid w:val="00062DC3"/>
    <w:rsid w:val="000637B8"/>
    <w:rsid w:val="000640CA"/>
    <w:rsid w:val="00065890"/>
    <w:rsid w:val="00065CC2"/>
    <w:rsid w:val="0006674B"/>
    <w:rsid w:val="000669BE"/>
    <w:rsid w:val="00066D3B"/>
    <w:rsid w:val="00066DDB"/>
    <w:rsid w:val="00066F05"/>
    <w:rsid w:val="0006705D"/>
    <w:rsid w:val="000679DC"/>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509"/>
    <w:rsid w:val="00077C11"/>
    <w:rsid w:val="00077D2D"/>
    <w:rsid w:val="00080B4B"/>
    <w:rsid w:val="00080FEA"/>
    <w:rsid w:val="00081566"/>
    <w:rsid w:val="00081857"/>
    <w:rsid w:val="000826A1"/>
    <w:rsid w:val="00082C4F"/>
    <w:rsid w:val="00082DBD"/>
    <w:rsid w:val="000837A8"/>
    <w:rsid w:val="00083AC3"/>
    <w:rsid w:val="00083C19"/>
    <w:rsid w:val="00083D01"/>
    <w:rsid w:val="000842B2"/>
    <w:rsid w:val="0008453C"/>
    <w:rsid w:val="000856F4"/>
    <w:rsid w:val="000858AF"/>
    <w:rsid w:val="000859CB"/>
    <w:rsid w:val="00085CDF"/>
    <w:rsid w:val="00085FB2"/>
    <w:rsid w:val="000861CF"/>
    <w:rsid w:val="000866C4"/>
    <w:rsid w:val="00086ACB"/>
    <w:rsid w:val="00086ED3"/>
    <w:rsid w:val="00086FE2"/>
    <w:rsid w:val="00087183"/>
    <w:rsid w:val="0008739E"/>
    <w:rsid w:val="00087407"/>
    <w:rsid w:val="00087979"/>
    <w:rsid w:val="00087F0F"/>
    <w:rsid w:val="00087F33"/>
    <w:rsid w:val="00090008"/>
    <w:rsid w:val="00090605"/>
    <w:rsid w:val="00090B0C"/>
    <w:rsid w:val="00091955"/>
    <w:rsid w:val="00091FFA"/>
    <w:rsid w:val="00092001"/>
    <w:rsid w:val="00092C78"/>
    <w:rsid w:val="00093281"/>
    <w:rsid w:val="00093331"/>
    <w:rsid w:val="00093620"/>
    <w:rsid w:val="00093D62"/>
    <w:rsid w:val="00094248"/>
    <w:rsid w:val="00094757"/>
    <w:rsid w:val="00094AF9"/>
    <w:rsid w:val="00095267"/>
    <w:rsid w:val="00095A5D"/>
    <w:rsid w:val="00095E36"/>
    <w:rsid w:val="00095EC6"/>
    <w:rsid w:val="000960EC"/>
    <w:rsid w:val="00096377"/>
    <w:rsid w:val="0009655A"/>
    <w:rsid w:val="00096BA7"/>
    <w:rsid w:val="0009761D"/>
    <w:rsid w:val="00097DE0"/>
    <w:rsid w:val="000A0E04"/>
    <w:rsid w:val="000A181B"/>
    <w:rsid w:val="000A198E"/>
    <w:rsid w:val="000A1CF7"/>
    <w:rsid w:val="000A22A0"/>
    <w:rsid w:val="000A27E4"/>
    <w:rsid w:val="000A3F43"/>
    <w:rsid w:val="000A45A1"/>
    <w:rsid w:val="000A5E83"/>
    <w:rsid w:val="000A5F83"/>
    <w:rsid w:val="000A66EB"/>
    <w:rsid w:val="000A681F"/>
    <w:rsid w:val="000A7403"/>
    <w:rsid w:val="000A777A"/>
    <w:rsid w:val="000A7B2B"/>
    <w:rsid w:val="000A7B90"/>
    <w:rsid w:val="000B075D"/>
    <w:rsid w:val="000B0BFF"/>
    <w:rsid w:val="000B10AE"/>
    <w:rsid w:val="000B132A"/>
    <w:rsid w:val="000B13F5"/>
    <w:rsid w:val="000B1EA0"/>
    <w:rsid w:val="000B22C1"/>
    <w:rsid w:val="000B2AC6"/>
    <w:rsid w:val="000B303B"/>
    <w:rsid w:val="000B389D"/>
    <w:rsid w:val="000B3C2F"/>
    <w:rsid w:val="000B3E5F"/>
    <w:rsid w:val="000B3FEB"/>
    <w:rsid w:val="000B45AF"/>
    <w:rsid w:val="000B4720"/>
    <w:rsid w:val="000B4F9E"/>
    <w:rsid w:val="000B5EEE"/>
    <w:rsid w:val="000B6EF5"/>
    <w:rsid w:val="000B7096"/>
    <w:rsid w:val="000B78E3"/>
    <w:rsid w:val="000C06D8"/>
    <w:rsid w:val="000C0F43"/>
    <w:rsid w:val="000C0F82"/>
    <w:rsid w:val="000C18CB"/>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0F3"/>
    <w:rsid w:val="000D37F0"/>
    <w:rsid w:val="000D424E"/>
    <w:rsid w:val="000D4CEA"/>
    <w:rsid w:val="000D50BE"/>
    <w:rsid w:val="000D5BB7"/>
    <w:rsid w:val="000D5F02"/>
    <w:rsid w:val="000D6D88"/>
    <w:rsid w:val="000D6ECB"/>
    <w:rsid w:val="000D6ED4"/>
    <w:rsid w:val="000D740D"/>
    <w:rsid w:val="000D7BF7"/>
    <w:rsid w:val="000E0022"/>
    <w:rsid w:val="000E0F3D"/>
    <w:rsid w:val="000E1233"/>
    <w:rsid w:val="000E1915"/>
    <w:rsid w:val="000E1A14"/>
    <w:rsid w:val="000E1E05"/>
    <w:rsid w:val="000E1E99"/>
    <w:rsid w:val="000E23ED"/>
    <w:rsid w:val="000E2834"/>
    <w:rsid w:val="000E29F3"/>
    <w:rsid w:val="000E2B4D"/>
    <w:rsid w:val="000E2BF4"/>
    <w:rsid w:val="000E2F9B"/>
    <w:rsid w:val="000E3B33"/>
    <w:rsid w:val="000E3E57"/>
    <w:rsid w:val="000E5D48"/>
    <w:rsid w:val="000E670F"/>
    <w:rsid w:val="000E6AB1"/>
    <w:rsid w:val="000E6C56"/>
    <w:rsid w:val="000E71B1"/>
    <w:rsid w:val="000E73BD"/>
    <w:rsid w:val="000E759E"/>
    <w:rsid w:val="000E7AFD"/>
    <w:rsid w:val="000F03E7"/>
    <w:rsid w:val="000F07C2"/>
    <w:rsid w:val="000F13CF"/>
    <w:rsid w:val="000F24D6"/>
    <w:rsid w:val="000F25BE"/>
    <w:rsid w:val="000F31A7"/>
    <w:rsid w:val="000F31BD"/>
    <w:rsid w:val="000F3821"/>
    <w:rsid w:val="000F3B19"/>
    <w:rsid w:val="000F3F40"/>
    <w:rsid w:val="000F4654"/>
    <w:rsid w:val="000F4B87"/>
    <w:rsid w:val="000F6252"/>
    <w:rsid w:val="000F67D7"/>
    <w:rsid w:val="000F6FA8"/>
    <w:rsid w:val="000F722F"/>
    <w:rsid w:val="000F7334"/>
    <w:rsid w:val="000F77DB"/>
    <w:rsid w:val="000F7995"/>
    <w:rsid w:val="001012B3"/>
    <w:rsid w:val="00101BE9"/>
    <w:rsid w:val="00103B9E"/>
    <w:rsid w:val="00103D83"/>
    <w:rsid w:val="00103FD4"/>
    <w:rsid w:val="00104101"/>
    <w:rsid w:val="0010410D"/>
    <w:rsid w:val="00104C83"/>
    <w:rsid w:val="00104EE3"/>
    <w:rsid w:val="00105B1D"/>
    <w:rsid w:val="00105DBF"/>
    <w:rsid w:val="00106342"/>
    <w:rsid w:val="001064E3"/>
    <w:rsid w:val="00107177"/>
    <w:rsid w:val="00107657"/>
    <w:rsid w:val="00107827"/>
    <w:rsid w:val="0010788E"/>
    <w:rsid w:val="00107A7F"/>
    <w:rsid w:val="00107C1E"/>
    <w:rsid w:val="0011049F"/>
    <w:rsid w:val="001105D6"/>
    <w:rsid w:val="00110C16"/>
    <w:rsid w:val="00111147"/>
    <w:rsid w:val="001112B6"/>
    <w:rsid w:val="0011157B"/>
    <w:rsid w:val="00111C9B"/>
    <w:rsid w:val="00111F48"/>
    <w:rsid w:val="001122A4"/>
    <w:rsid w:val="00112919"/>
    <w:rsid w:val="0011328B"/>
    <w:rsid w:val="00113839"/>
    <w:rsid w:val="00113A38"/>
    <w:rsid w:val="00113A9F"/>
    <w:rsid w:val="00113BE6"/>
    <w:rsid w:val="00113F09"/>
    <w:rsid w:val="00113F4A"/>
    <w:rsid w:val="00114A88"/>
    <w:rsid w:val="0011544E"/>
    <w:rsid w:val="0011565A"/>
    <w:rsid w:val="00115B1E"/>
    <w:rsid w:val="00115D4D"/>
    <w:rsid w:val="00116E68"/>
    <w:rsid w:val="00116FE6"/>
    <w:rsid w:val="00117082"/>
    <w:rsid w:val="001177D5"/>
    <w:rsid w:val="00117812"/>
    <w:rsid w:val="00117D84"/>
    <w:rsid w:val="0012027C"/>
    <w:rsid w:val="0012108A"/>
    <w:rsid w:val="00121467"/>
    <w:rsid w:val="00121977"/>
    <w:rsid w:val="00121D85"/>
    <w:rsid w:val="00121DA8"/>
    <w:rsid w:val="00121E23"/>
    <w:rsid w:val="001225DC"/>
    <w:rsid w:val="00122A52"/>
    <w:rsid w:val="00122FCE"/>
    <w:rsid w:val="001231B1"/>
    <w:rsid w:val="0012320C"/>
    <w:rsid w:val="0012340B"/>
    <w:rsid w:val="001234FB"/>
    <w:rsid w:val="00123535"/>
    <w:rsid w:val="00123660"/>
    <w:rsid w:val="00123A63"/>
    <w:rsid w:val="00123CE4"/>
    <w:rsid w:val="0012497F"/>
    <w:rsid w:val="001252B7"/>
    <w:rsid w:val="00125389"/>
    <w:rsid w:val="00125FEF"/>
    <w:rsid w:val="001262B5"/>
    <w:rsid w:val="00126BDF"/>
    <w:rsid w:val="0012765C"/>
    <w:rsid w:val="00127BD4"/>
    <w:rsid w:val="001304FF"/>
    <w:rsid w:val="00130A4A"/>
    <w:rsid w:val="00130A9C"/>
    <w:rsid w:val="001312EA"/>
    <w:rsid w:val="001316E7"/>
    <w:rsid w:val="00131A46"/>
    <w:rsid w:val="00131E61"/>
    <w:rsid w:val="00132280"/>
    <w:rsid w:val="0013274A"/>
    <w:rsid w:val="00132A51"/>
    <w:rsid w:val="00132AE7"/>
    <w:rsid w:val="00133109"/>
    <w:rsid w:val="001332E4"/>
    <w:rsid w:val="00133623"/>
    <w:rsid w:val="0013371F"/>
    <w:rsid w:val="00133C3E"/>
    <w:rsid w:val="00133D51"/>
    <w:rsid w:val="00133EAD"/>
    <w:rsid w:val="00133F6C"/>
    <w:rsid w:val="00134838"/>
    <w:rsid w:val="00134F70"/>
    <w:rsid w:val="00135121"/>
    <w:rsid w:val="00135908"/>
    <w:rsid w:val="00135D44"/>
    <w:rsid w:val="001371F0"/>
    <w:rsid w:val="001375E1"/>
    <w:rsid w:val="001377C8"/>
    <w:rsid w:val="001377D1"/>
    <w:rsid w:val="00137C9B"/>
    <w:rsid w:val="0014035C"/>
    <w:rsid w:val="001403FC"/>
    <w:rsid w:val="00140BE0"/>
    <w:rsid w:val="00140E95"/>
    <w:rsid w:val="00141DA4"/>
    <w:rsid w:val="0014253F"/>
    <w:rsid w:val="00142FA2"/>
    <w:rsid w:val="001430CE"/>
    <w:rsid w:val="00143107"/>
    <w:rsid w:val="001438FE"/>
    <w:rsid w:val="001439E3"/>
    <w:rsid w:val="00143F42"/>
    <w:rsid w:val="00143F43"/>
    <w:rsid w:val="00144CA1"/>
    <w:rsid w:val="00144F10"/>
    <w:rsid w:val="0014522E"/>
    <w:rsid w:val="0014550D"/>
    <w:rsid w:val="00145FC0"/>
    <w:rsid w:val="001470CB"/>
    <w:rsid w:val="001470F0"/>
    <w:rsid w:val="001472C1"/>
    <w:rsid w:val="00147955"/>
    <w:rsid w:val="00147C81"/>
    <w:rsid w:val="00147F59"/>
    <w:rsid w:val="001506DD"/>
    <w:rsid w:val="00150989"/>
    <w:rsid w:val="00150A0D"/>
    <w:rsid w:val="00150B43"/>
    <w:rsid w:val="0015114C"/>
    <w:rsid w:val="001517A0"/>
    <w:rsid w:val="00151833"/>
    <w:rsid w:val="00151993"/>
    <w:rsid w:val="00151EFB"/>
    <w:rsid w:val="00151F8D"/>
    <w:rsid w:val="0015236E"/>
    <w:rsid w:val="001524E4"/>
    <w:rsid w:val="001526A1"/>
    <w:rsid w:val="00152714"/>
    <w:rsid w:val="00152A92"/>
    <w:rsid w:val="00152D4E"/>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1307"/>
    <w:rsid w:val="0016158A"/>
    <w:rsid w:val="00162260"/>
    <w:rsid w:val="00163C99"/>
    <w:rsid w:val="001641A7"/>
    <w:rsid w:val="00165EA8"/>
    <w:rsid w:val="001660E2"/>
    <w:rsid w:val="00166B75"/>
    <w:rsid w:val="001672B1"/>
    <w:rsid w:val="00167632"/>
    <w:rsid w:val="00167955"/>
    <w:rsid w:val="00167A40"/>
    <w:rsid w:val="0017070B"/>
    <w:rsid w:val="00170D8E"/>
    <w:rsid w:val="001710DA"/>
    <w:rsid w:val="0017152E"/>
    <w:rsid w:val="001715E9"/>
    <w:rsid w:val="00171722"/>
    <w:rsid w:val="00171B11"/>
    <w:rsid w:val="0017289D"/>
    <w:rsid w:val="0017399E"/>
    <w:rsid w:val="00174347"/>
    <w:rsid w:val="00174743"/>
    <w:rsid w:val="001747A4"/>
    <w:rsid w:val="001752D6"/>
    <w:rsid w:val="00175655"/>
    <w:rsid w:val="00175B27"/>
    <w:rsid w:val="00175EFE"/>
    <w:rsid w:val="001760DB"/>
    <w:rsid w:val="00176884"/>
    <w:rsid w:val="00176B2C"/>
    <w:rsid w:val="00176B8E"/>
    <w:rsid w:val="00176C31"/>
    <w:rsid w:val="001770E6"/>
    <w:rsid w:val="00177507"/>
    <w:rsid w:val="00177BDB"/>
    <w:rsid w:val="00177DFA"/>
    <w:rsid w:val="00180BD3"/>
    <w:rsid w:val="001810AB"/>
    <w:rsid w:val="00181226"/>
    <w:rsid w:val="001812B5"/>
    <w:rsid w:val="001814CD"/>
    <w:rsid w:val="00181597"/>
    <w:rsid w:val="001820AE"/>
    <w:rsid w:val="0018243E"/>
    <w:rsid w:val="00182647"/>
    <w:rsid w:val="00182695"/>
    <w:rsid w:val="00182AAA"/>
    <w:rsid w:val="0018387F"/>
    <w:rsid w:val="00183D0A"/>
    <w:rsid w:val="00184881"/>
    <w:rsid w:val="00184E01"/>
    <w:rsid w:val="00184F74"/>
    <w:rsid w:val="00185ABB"/>
    <w:rsid w:val="001863C6"/>
    <w:rsid w:val="00186769"/>
    <w:rsid w:val="001873C4"/>
    <w:rsid w:val="0018767C"/>
    <w:rsid w:val="0018795A"/>
    <w:rsid w:val="00187BF2"/>
    <w:rsid w:val="00187EA8"/>
    <w:rsid w:val="001904AB"/>
    <w:rsid w:val="00190C18"/>
    <w:rsid w:val="0019106D"/>
    <w:rsid w:val="00192132"/>
    <w:rsid w:val="00192259"/>
    <w:rsid w:val="00192A19"/>
    <w:rsid w:val="00192BA6"/>
    <w:rsid w:val="00193605"/>
    <w:rsid w:val="00193A6D"/>
    <w:rsid w:val="00193CB6"/>
    <w:rsid w:val="001947B8"/>
    <w:rsid w:val="00194A15"/>
    <w:rsid w:val="00194AC9"/>
    <w:rsid w:val="00195F71"/>
    <w:rsid w:val="00196201"/>
    <w:rsid w:val="0019762D"/>
    <w:rsid w:val="00197788"/>
    <w:rsid w:val="00197ABF"/>
    <w:rsid w:val="001A01DA"/>
    <w:rsid w:val="001A0934"/>
    <w:rsid w:val="001A09E0"/>
    <w:rsid w:val="001A1100"/>
    <w:rsid w:val="001A16D8"/>
    <w:rsid w:val="001A1FAC"/>
    <w:rsid w:val="001A2880"/>
    <w:rsid w:val="001A2E95"/>
    <w:rsid w:val="001A329A"/>
    <w:rsid w:val="001A3BFA"/>
    <w:rsid w:val="001A3CE5"/>
    <w:rsid w:val="001A403B"/>
    <w:rsid w:val="001A429C"/>
    <w:rsid w:val="001A475C"/>
    <w:rsid w:val="001A5890"/>
    <w:rsid w:val="001A5D1B"/>
    <w:rsid w:val="001A5E0C"/>
    <w:rsid w:val="001A6010"/>
    <w:rsid w:val="001A69C7"/>
    <w:rsid w:val="001A7721"/>
    <w:rsid w:val="001B070E"/>
    <w:rsid w:val="001B0821"/>
    <w:rsid w:val="001B0B8A"/>
    <w:rsid w:val="001B1677"/>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1489"/>
    <w:rsid w:val="001C1D81"/>
    <w:rsid w:val="001C2F48"/>
    <w:rsid w:val="001C3979"/>
    <w:rsid w:val="001C400A"/>
    <w:rsid w:val="001C4D3C"/>
    <w:rsid w:val="001C4F13"/>
    <w:rsid w:val="001C5820"/>
    <w:rsid w:val="001C5A6D"/>
    <w:rsid w:val="001C6147"/>
    <w:rsid w:val="001C6505"/>
    <w:rsid w:val="001C6873"/>
    <w:rsid w:val="001C6A3E"/>
    <w:rsid w:val="001C6DF3"/>
    <w:rsid w:val="001C7819"/>
    <w:rsid w:val="001C7A45"/>
    <w:rsid w:val="001C7B1D"/>
    <w:rsid w:val="001C7C11"/>
    <w:rsid w:val="001C7EC1"/>
    <w:rsid w:val="001D0390"/>
    <w:rsid w:val="001D068B"/>
    <w:rsid w:val="001D0F9C"/>
    <w:rsid w:val="001D1C75"/>
    <w:rsid w:val="001D1DEF"/>
    <w:rsid w:val="001D20A4"/>
    <w:rsid w:val="001D2944"/>
    <w:rsid w:val="001D2BF1"/>
    <w:rsid w:val="001D2F5D"/>
    <w:rsid w:val="001D3975"/>
    <w:rsid w:val="001D3A34"/>
    <w:rsid w:val="001D434B"/>
    <w:rsid w:val="001D47D4"/>
    <w:rsid w:val="001D4AC2"/>
    <w:rsid w:val="001D4C54"/>
    <w:rsid w:val="001D4F29"/>
    <w:rsid w:val="001D5EC1"/>
    <w:rsid w:val="001D5FF2"/>
    <w:rsid w:val="001D71BF"/>
    <w:rsid w:val="001D780F"/>
    <w:rsid w:val="001D7D4A"/>
    <w:rsid w:val="001D7EFD"/>
    <w:rsid w:val="001E023E"/>
    <w:rsid w:val="001E04A0"/>
    <w:rsid w:val="001E09BF"/>
    <w:rsid w:val="001E0BB4"/>
    <w:rsid w:val="001E0C3B"/>
    <w:rsid w:val="001E1229"/>
    <w:rsid w:val="001E171E"/>
    <w:rsid w:val="001E18E2"/>
    <w:rsid w:val="001E1B8F"/>
    <w:rsid w:val="001E1E13"/>
    <w:rsid w:val="001E2290"/>
    <w:rsid w:val="001E2973"/>
    <w:rsid w:val="001E2D91"/>
    <w:rsid w:val="001E3391"/>
    <w:rsid w:val="001E412C"/>
    <w:rsid w:val="001E505A"/>
    <w:rsid w:val="001E511A"/>
    <w:rsid w:val="001E5292"/>
    <w:rsid w:val="001E5952"/>
    <w:rsid w:val="001E5D87"/>
    <w:rsid w:val="001E615C"/>
    <w:rsid w:val="001E7B15"/>
    <w:rsid w:val="001E7BCA"/>
    <w:rsid w:val="001F0B18"/>
    <w:rsid w:val="001F0F44"/>
    <w:rsid w:val="001F15AA"/>
    <w:rsid w:val="001F1CCB"/>
    <w:rsid w:val="001F1FFE"/>
    <w:rsid w:val="001F239F"/>
    <w:rsid w:val="001F2537"/>
    <w:rsid w:val="001F38C1"/>
    <w:rsid w:val="001F3974"/>
    <w:rsid w:val="001F4339"/>
    <w:rsid w:val="001F48C2"/>
    <w:rsid w:val="001F4C74"/>
    <w:rsid w:val="001F50CC"/>
    <w:rsid w:val="001F5928"/>
    <w:rsid w:val="001F6C9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0BE8"/>
    <w:rsid w:val="002112E8"/>
    <w:rsid w:val="002113B3"/>
    <w:rsid w:val="00211714"/>
    <w:rsid w:val="00211B5B"/>
    <w:rsid w:val="00211BBB"/>
    <w:rsid w:val="00211E74"/>
    <w:rsid w:val="002124EC"/>
    <w:rsid w:val="002132FC"/>
    <w:rsid w:val="002138D1"/>
    <w:rsid w:val="002140EE"/>
    <w:rsid w:val="00215AD2"/>
    <w:rsid w:val="0021626C"/>
    <w:rsid w:val="00216C6C"/>
    <w:rsid w:val="00216FCE"/>
    <w:rsid w:val="002172C4"/>
    <w:rsid w:val="00217D32"/>
    <w:rsid w:val="00220221"/>
    <w:rsid w:val="0022026F"/>
    <w:rsid w:val="00220C73"/>
    <w:rsid w:val="002211B3"/>
    <w:rsid w:val="00221F8A"/>
    <w:rsid w:val="00222183"/>
    <w:rsid w:val="00222B4C"/>
    <w:rsid w:val="00222E34"/>
    <w:rsid w:val="002230A4"/>
    <w:rsid w:val="00223A33"/>
    <w:rsid w:val="00223EDE"/>
    <w:rsid w:val="00224A77"/>
    <w:rsid w:val="002251CF"/>
    <w:rsid w:val="0022546D"/>
    <w:rsid w:val="00225CA4"/>
    <w:rsid w:val="00225FF5"/>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31F"/>
    <w:rsid w:val="00237794"/>
    <w:rsid w:val="00237800"/>
    <w:rsid w:val="00237977"/>
    <w:rsid w:val="00240821"/>
    <w:rsid w:val="002417E1"/>
    <w:rsid w:val="00242109"/>
    <w:rsid w:val="00242A89"/>
    <w:rsid w:val="002433AF"/>
    <w:rsid w:val="0024372C"/>
    <w:rsid w:val="0024398A"/>
    <w:rsid w:val="00243F0F"/>
    <w:rsid w:val="00243F4B"/>
    <w:rsid w:val="00244318"/>
    <w:rsid w:val="002446F6"/>
    <w:rsid w:val="00244A61"/>
    <w:rsid w:val="00244A63"/>
    <w:rsid w:val="00244DF0"/>
    <w:rsid w:val="00245586"/>
    <w:rsid w:val="00245F03"/>
    <w:rsid w:val="002460B5"/>
    <w:rsid w:val="002463BE"/>
    <w:rsid w:val="0024730F"/>
    <w:rsid w:val="00247799"/>
    <w:rsid w:val="002478B7"/>
    <w:rsid w:val="00247B30"/>
    <w:rsid w:val="00247BDD"/>
    <w:rsid w:val="00250043"/>
    <w:rsid w:val="002502AF"/>
    <w:rsid w:val="002507EC"/>
    <w:rsid w:val="00251045"/>
    <w:rsid w:val="00251384"/>
    <w:rsid w:val="00251BA3"/>
    <w:rsid w:val="00251CA6"/>
    <w:rsid w:val="0025258B"/>
    <w:rsid w:val="00252EE2"/>
    <w:rsid w:val="00253277"/>
    <w:rsid w:val="00253A76"/>
    <w:rsid w:val="00253DBF"/>
    <w:rsid w:val="0025465C"/>
    <w:rsid w:val="00254B0D"/>
    <w:rsid w:val="00255227"/>
    <w:rsid w:val="0025525B"/>
    <w:rsid w:val="00255365"/>
    <w:rsid w:val="0025572B"/>
    <w:rsid w:val="00255A5B"/>
    <w:rsid w:val="002562B6"/>
    <w:rsid w:val="00256805"/>
    <w:rsid w:val="00256C73"/>
    <w:rsid w:val="00257A1E"/>
    <w:rsid w:val="002615CE"/>
    <w:rsid w:val="0026281E"/>
    <w:rsid w:val="0026319B"/>
    <w:rsid w:val="00263205"/>
    <w:rsid w:val="00263C18"/>
    <w:rsid w:val="00263DC1"/>
    <w:rsid w:val="00263DFA"/>
    <w:rsid w:val="0026420D"/>
    <w:rsid w:val="00264448"/>
    <w:rsid w:val="00264452"/>
    <w:rsid w:val="00264C3C"/>
    <w:rsid w:val="00264F7E"/>
    <w:rsid w:val="002650C6"/>
    <w:rsid w:val="0026682F"/>
    <w:rsid w:val="00266A32"/>
    <w:rsid w:val="002675E2"/>
    <w:rsid w:val="00267B8E"/>
    <w:rsid w:val="00267C24"/>
    <w:rsid w:val="0027041B"/>
    <w:rsid w:val="0027122B"/>
    <w:rsid w:val="0027126D"/>
    <w:rsid w:val="0027127B"/>
    <w:rsid w:val="00271CA9"/>
    <w:rsid w:val="00272756"/>
    <w:rsid w:val="00272BD4"/>
    <w:rsid w:val="00273A75"/>
    <w:rsid w:val="00273ADA"/>
    <w:rsid w:val="00273C2B"/>
    <w:rsid w:val="00273D01"/>
    <w:rsid w:val="002741A6"/>
    <w:rsid w:val="002745F6"/>
    <w:rsid w:val="002746C6"/>
    <w:rsid w:val="00274754"/>
    <w:rsid w:val="002751E0"/>
    <w:rsid w:val="00275925"/>
    <w:rsid w:val="002760F2"/>
    <w:rsid w:val="00276115"/>
    <w:rsid w:val="002772C2"/>
    <w:rsid w:val="00277B4F"/>
    <w:rsid w:val="00280441"/>
    <w:rsid w:val="002804A6"/>
    <w:rsid w:val="0028074E"/>
    <w:rsid w:val="00281B34"/>
    <w:rsid w:val="0028252F"/>
    <w:rsid w:val="00282CD4"/>
    <w:rsid w:val="002830C3"/>
    <w:rsid w:val="00283CD4"/>
    <w:rsid w:val="0028421E"/>
    <w:rsid w:val="002849A4"/>
    <w:rsid w:val="0028541E"/>
    <w:rsid w:val="002854FA"/>
    <w:rsid w:val="002861C7"/>
    <w:rsid w:val="002868E2"/>
    <w:rsid w:val="00287BDD"/>
    <w:rsid w:val="002906B0"/>
    <w:rsid w:val="00290B93"/>
    <w:rsid w:val="0029165D"/>
    <w:rsid w:val="0029168B"/>
    <w:rsid w:val="002922AC"/>
    <w:rsid w:val="002929CA"/>
    <w:rsid w:val="00292A27"/>
    <w:rsid w:val="00292AE0"/>
    <w:rsid w:val="00294221"/>
    <w:rsid w:val="002947E3"/>
    <w:rsid w:val="00294C10"/>
    <w:rsid w:val="00294EC6"/>
    <w:rsid w:val="00295234"/>
    <w:rsid w:val="00295275"/>
    <w:rsid w:val="00295380"/>
    <w:rsid w:val="00295AE3"/>
    <w:rsid w:val="00295EA1"/>
    <w:rsid w:val="00296B48"/>
    <w:rsid w:val="0029705C"/>
    <w:rsid w:val="00297D43"/>
    <w:rsid w:val="002A0E9E"/>
    <w:rsid w:val="002A1183"/>
    <w:rsid w:val="002A1294"/>
    <w:rsid w:val="002A1735"/>
    <w:rsid w:val="002A1737"/>
    <w:rsid w:val="002A1FFB"/>
    <w:rsid w:val="002A2D57"/>
    <w:rsid w:val="002A3367"/>
    <w:rsid w:val="002A397A"/>
    <w:rsid w:val="002A3F85"/>
    <w:rsid w:val="002A41C1"/>
    <w:rsid w:val="002A48B5"/>
    <w:rsid w:val="002A4E56"/>
    <w:rsid w:val="002A551A"/>
    <w:rsid w:val="002A5CF1"/>
    <w:rsid w:val="002A66A0"/>
    <w:rsid w:val="002A690D"/>
    <w:rsid w:val="002A6DD0"/>
    <w:rsid w:val="002A6E56"/>
    <w:rsid w:val="002A7C96"/>
    <w:rsid w:val="002A7ED8"/>
    <w:rsid w:val="002A7F30"/>
    <w:rsid w:val="002B03CE"/>
    <w:rsid w:val="002B072B"/>
    <w:rsid w:val="002B08B3"/>
    <w:rsid w:val="002B194D"/>
    <w:rsid w:val="002B213E"/>
    <w:rsid w:val="002B2B55"/>
    <w:rsid w:val="002B3107"/>
    <w:rsid w:val="002B498F"/>
    <w:rsid w:val="002B4F7F"/>
    <w:rsid w:val="002B533B"/>
    <w:rsid w:val="002B5486"/>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32C0"/>
    <w:rsid w:val="002C40B8"/>
    <w:rsid w:val="002C44AB"/>
    <w:rsid w:val="002C4521"/>
    <w:rsid w:val="002C4632"/>
    <w:rsid w:val="002C5522"/>
    <w:rsid w:val="002C6971"/>
    <w:rsid w:val="002C699F"/>
    <w:rsid w:val="002C6B77"/>
    <w:rsid w:val="002C75BF"/>
    <w:rsid w:val="002C75C7"/>
    <w:rsid w:val="002C761D"/>
    <w:rsid w:val="002C7B78"/>
    <w:rsid w:val="002C7EF3"/>
    <w:rsid w:val="002D00F8"/>
    <w:rsid w:val="002D0627"/>
    <w:rsid w:val="002D0D1D"/>
    <w:rsid w:val="002D0D3C"/>
    <w:rsid w:val="002D14D2"/>
    <w:rsid w:val="002D1BF7"/>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342"/>
    <w:rsid w:val="002D7990"/>
    <w:rsid w:val="002D7ABC"/>
    <w:rsid w:val="002D7AC5"/>
    <w:rsid w:val="002D7B1A"/>
    <w:rsid w:val="002D7BA4"/>
    <w:rsid w:val="002E002F"/>
    <w:rsid w:val="002E1CEC"/>
    <w:rsid w:val="002E2838"/>
    <w:rsid w:val="002E29C5"/>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D73"/>
    <w:rsid w:val="002F4E13"/>
    <w:rsid w:val="002F51E0"/>
    <w:rsid w:val="002F582A"/>
    <w:rsid w:val="002F6060"/>
    <w:rsid w:val="002F6BC5"/>
    <w:rsid w:val="002F7817"/>
    <w:rsid w:val="002F7D99"/>
    <w:rsid w:val="00300793"/>
    <w:rsid w:val="00300B76"/>
    <w:rsid w:val="00300D55"/>
    <w:rsid w:val="003018BA"/>
    <w:rsid w:val="003019B7"/>
    <w:rsid w:val="00301B24"/>
    <w:rsid w:val="00301EBD"/>
    <w:rsid w:val="0030201C"/>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2EF"/>
    <w:rsid w:val="003123B6"/>
    <w:rsid w:val="003124E9"/>
    <w:rsid w:val="0031322D"/>
    <w:rsid w:val="00313529"/>
    <w:rsid w:val="00313B8C"/>
    <w:rsid w:val="00313BDB"/>
    <w:rsid w:val="00314BE3"/>
    <w:rsid w:val="00315120"/>
    <w:rsid w:val="003154B2"/>
    <w:rsid w:val="003163B4"/>
    <w:rsid w:val="003169AE"/>
    <w:rsid w:val="00316C8C"/>
    <w:rsid w:val="00316F68"/>
    <w:rsid w:val="003174F6"/>
    <w:rsid w:val="00317737"/>
    <w:rsid w:val="003209A2"/>
    <w:rsid w:val="00320D10"/>
    <w:rsid w:val="0032101E"/>
    <w:rsid w:val="003210F0"/>
    <w:rsid w:val="00321633"/>
    <w:rsid w:val="00323618"/>
    <w:rsid w:val="0032363A"/>
    <w:rsid w:val="00323975"/>
    <w:rsid w:val="00324EEE"/>
    <w:rsid w:val="00325156"/>
    <w:rsid w:val="0032543D"/>
    <w:rsid w:val="00326092"/>
    <w:rsid w:val="0032647C"/>
    <w:rsid w:val="003264C2"/>
    <w:rsid w:val="0032679B"/>
    <w:rsid w:val="00326A02"/>
    <w:rsid w:val="00326C62"/>
    <w:rsid w:val="00327046"/>
    <w:rsid w:val="003304B5"/>
    <w:rsid w:val="00330568"/>
    <w:rsid w:val="00331922"/>
    <w:rsid w:val="00331FA9"/>
    <w:rsid w:val="0033248A"/>
    <w:rsid w:val="00332951"/>
    <w:rsid w:val="003330D3"/>
    <w:rsid w:val="003334A2"/>
    <w:rsid w:val="0033358B"/>
    <w:rsid w:val="00333698"/>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97"/>
    <w:rsid w:val="003404AC"/>
    <w:rsid w:val="00340D33"/>
    <w:rsid w:val="00340D36"/>
    <w:rsid w:val="00340FB6"/>
    <w:rsid w:val="003418DB"/>
    <w:rsid w:val="00341EE8"/>
    <w:rsid w:val="0034217C"/>
    <w:rsid w:val="00342A2E"/>
    <w:rsid w:val="00342F9B"/>
    <w:rsid w:val="00343326"/>
    <w:rsid w:val="00343543"/>
    <w:rsid w:val="0034386C"/>
    <w:rsid w:val="00343E25"/>
    <w:rsid w:val="00343E27"/>
    <w:rsid w:val="0034400C"/>
    <w:rsid w:val="00344288"/>
    <w:rsid w:val="003443ED"/>
    <w:rsid w:val="00344A1B"/>
    <w:rsid w:val="00344AB5"/>
    <w:rsid w:val="00344C8E"/>
    <w:rsid w:val="003457B7"/>
    <w:rsid w:val="003464A1"/>
    <w:rsid w:val="0035047A"/>
    <w:rsid w:val="003509DC"/>
    <w:rsid w:val="00350EE4"/>
    <w:rsid w:val="00351C3D"/>
    <w:rsid w:val="003522E0"/>
    <w:rsid w:val="00353BA1"/>
    <w:rsid w:val="0035420F"/>
    <w:rsid w:val="0035437A"/>
    <w:rsid w:val="00354E53"/>
    <w:rsid w:val="00355061"/>
    <w:rsid w:val="0035589C"/>
    <w:rsid w:val="0035590C"/>
    <w:rsid w:val="003568D9"/>
    <w:rsid w:val="00356A51"/>
    <w:rsid w:val="00356B2F"/>
    <w:rsid w:val="00356DAD"/>
    <w:rsid w:val="00356DE9"/>
    <w:rsid w:val="003601CF"/>
    <w:rsid w:val="003602AC"/>
    <w:rsid w:val="003605E8"/>
    <w:rsid w:val="00360DC8"/>
    <w:rsid w:val="00361227"/>
    <w:rsid w:val="003614BE"/>
    <w:rsid w:val="00361AAB"/>
    <w:rsid w:val="00361C86"/>
    <w:rsid w:val="00361FD3"/>
    <w:rsid w:val="00362783"/>
    <w:rsid w:val="00362E86"/>
    <w:rsid w:val="00362F85"/>
    <w:rsid w:val="00363613"/>
    <w:rsid w:val="00363C07"/>
    <w:rsid w:val="003643F5"/>
    <w:rsid w:val="003645C0"/>
    <w:rsid w:val="003646A8"/>
    <w:rsid w:val="00364791"/>
    <w:rsid w:val="00364863"/>
    <w:rsid w:val="00364A9C"/>
    <w:rsid w:val="0036527D"/>
    <w:rsid w:val="00365297"/>
    <w:rsid w:val="00365AF9"/>
    <w:rsid w:val="00365C96"/>
    <w:rsid w:val="00366111"/>
    <w:rsid w:val="00366535"/>
    <w:rsid w:val="003676BC"/>
    <w:rsid w:val="00367843"/>
    <w:rsid w:val="00367B60"/>
    <w:rsid w:val="00367B8C"/>
    <w:rsid w:val="00367D0C"/>
    <w:rsid w:val="00370C5C"/>
    <w:rsid w:val="00370EF2"/>
    <w:rsid w:val="00371125"/>
    <w:rsid w:val="00371782"/>
    <w:rsid w:val="00371A6F"/>
    <w:rsid w:val="00372BB6"/>
    <w:rsid w:val="003733FB"/>
    <w:rsid w:val="0037351C"/>
    <w:rsid w:val="00373D83"/>
    <w:rsid w:val="00373D95"/>
    <w:rsid w:val="00374281"/>
    <w:rsid w:val="00374ACC"/>
    <w:rsid w:val="00374D71"/>
    <w:rsid w:val="00374FA2"/>
    <w:rsid w:val="00375383"/>
    <w:rsid w:val="00375BAE"/>
    <w:rsid w:val="00375C4C"/>
    <w:rsid w:val="00375F56"/>
    <w:rsid w:val="00376026"/>
    <w:rsid w:val="003763C3"/>
    <w:rsid w:val="00376755"/>
    <w:rsid w:val="003767DA"/>
    <w:rsid w:val="00377721"/>
    <w:rsid w:val="00380676"/>
    <w:rsid w:val="003807E9"/>
    <w:rsid w:val="00381A1E"/>
    <w:rsid w:val="00381DF5"/>
    <w:rsid w:val="00382101"/>
    <w:rsid w:val="0038227C"/>
    <w:rsid w:val="00382D1A"/>
    <w:rsid w:val="003830FB"/>
    <w:rsid w:val="003838C0"/>
    <w:rsid w:val="00383A04"/>
    <w:rsid w:val="00383CB5"/>
    <w:rsid w:val="003840D8"/>
    <w:rsid w:val="003840FC"/>
    <w:rsid w:val="00384111"/>
    <w:rsid w:val="003841FB"/>
    <w:rsid w:val="003846CB"/>
    <w:rsid w:val="003848BD"/>
    <w:rsid w:val="003848EF"/>
    <w:rsid w:val="003854FE"/>
    <w:rsid w:val="003877F0"/>
    <w:rsid w:val="00387CA9"/>
    <w:rsid w:val="00387E4B"/>
    <w:rsid w:val="00387F51"/>
    <w:rsid w:val="00390315"/>
    <w:rsid w:val="00392592"/>
    <w:rsid w:val="003926F7"/>
    <w:rsid w:val="00392902"/>
    <w:rsid w:val="00393DC8"/>
    <w:rsid w:val="00393F5B"/>
    <w:rsid w:val="00394794"/>
    <w:rsid w:val="00394F76"/>
    <w:rsid w:val="0039582D"/>
    <w:rsid w:val="00395E6E"/>
    <w:rsid w:val="00396EE2"/>
    <w:rsid w:val="00397207"/>
    <w:rsid w:val="003976E3"/>
    <w:rsid w:val="00397784"/>
    <w:rsid w:val="003978F1"/>
    <w:rsid w:val="00397E8F"/>
    <w:rsid w:val="003A00F4"/>
    <w:rsid w:val="003A060E"/>
    <w:rsid w:val="003A14D4"/>
    <w:rsid w:val="003A1620"/>
    <w:rsid w:val="003A1F44"/>
    <w:rsid w:val="003A213D"/>
    <w:rsid w:val="003A2EAC"/>
    <w:rsid w:val="003A31FA"/>
    <w:rsid w:val="003A4386"/>
    <w:rsid w:val="003A4566"/>
    <w:rsid w:val="003A4CCC"/>
    <w:rsid w:val="003A5192"/>
    <w:rsid w:val="003A5548"/>
    <w:rsid w:val="003A5F21"/>
    <w:rsid w:val="003A6026"/>
    <w:rsid w:val="003A689D"/>
    <w:rsid w:val="003A767D"/>
    <w:rsid w:val="003A7707"/>
    <w:rsid w:val="003A7A51"/>
    <w:rsid w:val="003B0C5F"/>
    <w:rsid w:val="003B0D9A"/>
    <w:rsid w:val="003B0F72"/>
    <w:rsid w:val="003B15C0"/>
    <w:rsid w:val="003B1877"/>
    <w:rsid w:val="003B2675"/>
    <w:rsid w:val="003B28B6"/>
    <w:rsid w:val="003B29F3"/>
    <w:rsid w:val="003B3464"/>
    <w:rsid w:val="003B3EF1"/>
    <w:rsid w:val="003B40F3"/>
    <w:rsid w:val="003B5225"/>
    <w:rsid w:val="003B56F3"/>
    <w:rsid w:val="003B5C36"/>
    <w:rsid w:val="003B5F3C"/>
    <w:rsid w:val="003B6142"/>
    <w:rsid w:val="003B6CDB"/>
    <w:rsid w:val="003B76BA"/>
    <w:rsid w:val="003B7A52"/>
    <w:rsid w:val="003C0248"/>
    <w:rsid w:val="003C02A9"/>
    <w:rsid w:val="003C04C8"/>
    <w:rsid w:val="003C1027"/>
    <w:rsid w:val="003C1226"/>
    <w:rsid w:val="003C12D2"/>
    <w:rsid w:val="003C1E95"/>
    <w:rsid w:val="003C20EF"/>
    <w:rsid w:val="003C2610"/>
    <w:rsid w:val="003C2828"/>
    <w:rsid w:val="003C3416"/>
    <w:rsid w:val="003C4622"/>
    <w:rsid w:val="003C4770"/>
    <w:rsid w:val="003C492D"/>
    <w:rsid w:val="003C4A87"/>
    <w:rsid w:val="003C590A"/>
    <w:rsid w:val="003C5920"/>
    <w:rsid w:val="003C59ED"/>
    <w:rsid w:val="003C618A"/>
    <w:rsid w:val="003C626B"/>
    <w:rsid w:val="003C62C5"/>
    <w:rsid w:val="003C6EFC"/>
    <w:rsid w:val="003C782A"/>
    <w:rsid w:val="003C7BDA"/>
    <w:rsid w:val="003C7F04"/>
    <w:rsid w:val="003D0149"/>
    <w:rsid w:val="003D0562"/>
    <w:rsid w:val="003D072A"/>
    <w:rsid w:val="003D0DE9"/>
    <w:rsid w:val="003D1395"/>
    <w:rsid w:val="003D150F"/>
    <w:rsid w:val="003D192F"/>
    <w:rsid w:val="003D1942"/>
    <w:rsid w:val="003D1D6A"/>
    <w:rsid w:val="003D28DE"/>
    <w:rsid w:val="003D3120"/>
    <w:rsid w:val="003D418D"/>
    <w:rsid w:val="003D4565"/>
    <w:rsid w:val="003D4B4B"/>
    <w:rsid w:val="003D4E68"/>
    <w:rsid w:val="003D4EBF"/>
    <w:rsid w:val="003D5609"/>
    <w:rsid w:val="003D602E"/>
    <w:rsid w:val="003D63D4"/>
    <w:rsid w:val="003D6987"/>
    <w:rsid w:val="003D6B54"/>
    <w:rsid w:val="003D72BC"/>
    <w:rsid w:val="003D7612"/>
    <w:rsid w:val="003D7C4F"/>
    <w:rsid w:val="003D7F5B"/>
    <w:rsid w:val="003E0A28"/>
    <w:rsid w:val="003E0EDB"/>
    <w:rsid w:val="003E16A6"/>
    <w:rsid w:val="003E2101"/>
    <w:rsid w:val="003E2AAE"/>
    <w:rsid w:val="003E2F39"/>
    <w:rsid w:val="003E30C3"/>
    <w:rsid w:val="003E312A"/>
    <w:rsid w:val="003E3A68"/>
    <w:rsid w:val="003E3D16"/>
    <w:rsid w:val="003E4B57"/>
    <w:rsid w:val="003E51D4"/>
    <w:rsid w:val="003E55CA"/>
    <w:rsid w:val="003E5645"/>
    <w:rsid w:val="003E5929"/>
    <w:rsid w:val="003E600D"/>
    <w:rsid w:val="003E6623"/>
    <w:rsid w:val="003E6759"/>
    <w:rsid w:val="003E6F32"/>
    <w:rsid w:val="003E731A"/>
    <w:rsid w:val="003F1093"/>
    <w:rsid w:val="003F1527"/>
    <w:rsid w:val="003F175B"/>
    <w:rsid w:val="003F1777"/>
    <w:rsid w:val="003F1B6A"/>
    <w:rsid w:val="003F3F13"/>
    <w:rsid w:val="003F4EC5"/>
    <w:rsid w:val="003F4FBC"/>
    <w:rsid w:val="003F5277"/>
    <w:rsid w:val="003F5CA7"/>
    <w:rsid w:val="003F662A"/>
    <w:rsid w:val="003F6F13"/>
    <w:rsid w:val="003F708B"/>
    <w:rsid w:val="003F7090"/>
    <w:rsid w:val="003F7169"/>
    <w:rsid w:val="003F7482"/>
    <w:rsid w:val="003F7A0F"/>
    <w:rsid w:val="0040000C"/>
    <w:rsid w:val="00401166"/>
    <w:rsid w:val="00401187"/>
    <w:rsid w:val="0040129B"/>
    <w:rsid w:val="004016AC"/>
    <w:rsid w:val="00401B8E"/>
    <w:rsid w:val="004025A9"/>
    <w:rsid w:val="00402687"/>
    <w:rsid w:val="004027E2"/>
    <w:rsid w:val="0040322F"/>
    <w:rsid w:val="0040423E"/>
    <w:rsid w:val="00404488"/>
    <w:rsid w:val="004047B5"/>
    <w:rsid w:val="00404A5D"/>
    <w:rsid w:val="00405696"/>
    <w:rsid w:val="00405802"/>
    <w:rsid w:val="00405D8C"/>
    <w:rsid w:val="00405FAB"/>
    <w:rsid w:val="00406205"/>
    <w:rsid w:val="00407A66"/>
    <w:rsid w:val="00407B40"/>
    <w:rsid w:val="00410033"/>
    <w:rsid w:val="00410141"/>
    <w:rsid w:val="0041018C"/>
    <w:rsid w:val="00410B4B"/>
    <w:rsid w:val="00411219"/>
    <w:rsid w:val="00411297"/>
    <w:rsid w:val="00411C1F"/>
    <w:rsid w:val="00412723"/>
    <w:rsid w:val="00412800"/>
    <w:rsid w:val="00412A4E"/>
    <w:rsid w:val="00412B2D"/>
    <w:rsid w:val="00413B66"/>
    <w:rsid w:val="00414168"/>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0B"/>
    <w:rsid w:val="00423F88"/>
    <w:rsid w:val="00424332"/>
    <w:rsid w:val="00424410"/>
    <w:rsid w:val="00424BDE"/>
    <w:rsid w:val="0042552A"/>
    <w:rsid w:val="00425C29"/>
    <w:rsid w:val="00425E23"/>
    <w:rsid w:val="00426129"/>
    <w:rsid w:val="00426349"/>
    <w:rsid w:val="00427138"/>
    <w:rsid w:val="00427465"/>
    <w:rsid w:val="00427644"/>
    <w:rsid w:val="00427B1A"/>
    <w:rsid w:val="004300C2"/>
    <w:rsid w:val="00430FBF"/>
    <w:rsid w:val="00431B38"/>
    <w:rsid w:val="00431CA8"/>
    <w:rsid w:val="00432067"/>
    <w:rsid w:val="00432859"/>
    <w:rsid w:val="00432BBA"/>
    <w:rsid w:val="00432F9A"/>
    <w:rsid w:val="00433B5B"/>
    <w:rsid w:val="00433F0E"/>
    <w:rsid w:val="0043417A"/>
    <w:rsid w:val="004342F6"/>
    <w:rsid w:val="004343D8"/>
    <w:rsid w:val="00436AB1"/>
    <w:rsid w:val="00436E5D"/>
    <w:rsid w:val="0043710D"/>
    <w:rsid w:val="004417C3"/>
    <w:rsid w:val="00441C45"/>
    <w:rsid w:val="00441F3F"/>
    <w:rsid w:val="00442228"/>
    <w:rsid w:val="00442565"/>
    <w:rsid w:val="0044307C"/>
    <w:rsid w:val="00444539"/>
    <w:rsid w:val="00444BD9"/>
    <w:rsid w:val="00445768"/>
    <w:rsid w:val="0044635D"/>
    <w:rsid w:val="004464A8"/>
    <w:rsid w:val="0044764A"/>
    <w:rsid w:val="00447B1F"/>
    <w:rsid w:val="00450348"/>
    <w:rsid w:val="0045038A"/>
    <w:rsid w:val="004506A6"/>
    <w:rsid w:val="00451064"/>
    <w:rsid w:val="0045150D"/>
    <w:rsid w:val="00452D49"/>
    <w:rsid w:val="00452DB9"/>
    <w:rsid w:val="00453D1A"/>
    <w:rsid w:val="004555C7"/>
    <w:rsid w:val="004559F5"/>
    <w:rsid w:val="00455C20"/>
    <w:rsid w:val="00456896"/>
    <w:rsid w:val="00456EB4"/>
    <w:rsid w:val="00457857"/>
    <w:rsid w:val="00457EB7"/>
    <w:rsid w:val="00461AB6"/>
    <w:rsid w:val="004623CA"/>
    <w:rsid w:val="00462497"/>
    <w:rsid w:val="00462A8A"/>
    <w:rsid w:val="00462E20"/>
    <w:rsid w:val="004635C6"/>
    <w:rsid w:val="004635D5"/>
    <w:rsid w:val="0046432F"/>
    <w:rsid w:val="0046441C"/>
    <w:rsid w:val="0046487E"/>
    <w:rsid w:val="004649BE"/>
    <w:rsid w:val="00465038"/>
    <w:rsid w:val="004652E6"/>
    <w:rsid w:val="004665FB"/>
    <w:rsid w:val="004669C1"/>
    <w:rsid w:val="00466C38"/>
    <w:rsid w:val="00466EF2"/>
    <w:rsid w:val="004670FF"/>
    <w:rsid w:val="004705B6"/>
    <w:rsid w:val="00470697"/>
    <w:rsid w:val="004707D4"/>
    <w:rsid w:val="00470C82"/>
    <w:rsid w:val="0047106E"/>
    <w:rsid w:val="00471703"/>
    <w:rsid w:val="00471815"/>
    <w:rsid w:val="00471988"/>
    <w:rsid w:val="00471CF8"/>
    <w:rsid w:val="00471F85"/>
    <w:rsid w:val="00472C79"/>
    <w:rsid w:val="00472D1D"/>
    <w:rsid w:val="00473DC2"/>
    <w:rsid w:val="0047459B"/>
    <w:rsid w:val="004751E4"/>
    <w:rsid w:val="0047541C"/>
    <w:rsid w:val="0047602F"/>
    <w:rsid w:val="0047613C"/>
    <w:rsid w:val="004761A7"/>
    <w:rsid w:val="0047691E"/>
    <w:rsid w:val="00476D27"/>
    <w:rsid w:val="004775F3"/>
    <w:rsid w:val="004778E9"/>
    <w:rsid w:val="0048038E"/>
    <w:rsid w:val="00480C56"/>
    <w:rsid w:val="00480CC0"/>
    <w:rsid w:val="00480D27"/>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3B1"/>
    <w:rsid w:val="0048757F"/>
    <w:rsid w:val="00487BCD"/>
    <w:rsid w:val="00487CCF"/>
    <w:rsid w:val="004905E5"/>
    <w:rsid w:val="00490683"/>
    <w:rsid w:val="00491372"/>
    <w:rsid w:val="00491A8F"/>
    <w:rsid w:val="00492148"/>
    <w:rsid w:val="00492CF1"/>
    <w:rsid w:val="00492D1B"/>
    <w:rsid w:val="00493E69"/>
    <w:rsid w:val="00494D0D"/>
    <w:rsid w:val="00494E8D"/>
    <w:rsid w:val="0049582E"/>
    <w:rsid w:val="00495A9E"/>
    <w:rsid w:val="004963E2"/>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3EB9"/>
    <w:rsid w:val="004A41C6"/>
    <w:rsid w:val="004A42EE"/>
    <w:rsid w:val="004A483B"/>
    <w:rsid w:val="004A506D"/>
    <w:rsid w:val="004A566A"/>
    <w:rsid w:val="004A57D4"/>
    <w:rsid w:val="004A64FD"/>
    <w:rsid w:val="004A660B"/>
    <w:rsid w:val="004A6933"/>
    <w:rsid w:val="004A6AB2"/>
    <w:rsid w:val="004A75B5"/>
    <w:rsid w:val="004A792D"/>
    <w:rsid w:val="004A7ACD"/>
    <w:rsid w:val="004A7C4C"/>
    <w:rsid w:val="004B05B2"/>
    <w:rsid w:val="004B07DD"/>
    <w:rsid w:val="004B0AFC"/>
    <w:rsid w:val="004B0EE0"/>
    <w:rsid w:val="004B17E0"/>
    <w:rsid w:val="004B1A07"/>
    <w:rsid w:val="004B1C31"/>
    <w:rsid w:val="004B27B9"/>
    <w:rsid w:val="004B27D6"/>
    <w:rsid w:val="004B2EC8"/>
    <w:rsid w:val="004B365E"/>
    <w:rsid w:val="004B3869"/>
    <w:rsid w:val="004B3BA2"/>
    <w:rsid w:val="004B3BA8"/>
    <w:rsid w:val="004B42E0"/>
    <w:rsid w:val="004B4896"/>
    <w:rsid w:val="004B4CCF"/>
    <w:rsid w:val="004B5027"/>
    <w:rsid w:val="004B5656"/>
    <w:rsid w:val="004B5952"/>
    <w:rsid w:val="004B59B2"/>
    <w:rsid w:val="004B6477"/>
    <w:rsid w:val="004B693C"/>
    <w:rsid w:val="004B6A6F"/>
    <w:rsid w:val="004B6CE6"/>
    <w:rsid w:val="004B6D92"/>
    <w:rsid w:val="004B7058"/>
    <w:rsid w:val="004B73A3"/>
    <w:rsid w:val="004B7587"/>
    <w:rsid w:val="004B7769"/>
    <w:rsid w:val="004B7FF4"/>
    <w:rsid w:val="004C0569"/>
    <w:rsid w:val="004C06AB"/>
    <w:rsid w:val="004C08B2"/>
    <w:rsid w:val="004C098B"/>
    <w:rsid w:val="004C0BE6"/>
    <w:rsid w:val="004C16E0"/>
    <w:rsid w:val="004C18B1"/>
    <w:rsid w:val="004C2063"/>
    <w:rsid w:val="004C20E8"/>
    <w:rsid w:val="004C22BD"/>
    <w:rsid w:val="004C2C0E"/>
    <w:rsid w:val="004C2FA7"/>
    <w:rsid w:val="004C3F59"/>
    <w:rsid w:val="004C4A4D"/>
    <w:rsid w:val="004C4BEE"/>
    <w:rsid w:val="004C4CE6"/>
    <w:rsid w:val="004C52CB"/>
    <w:rsid w:val="004C5593"/>
    <w:rsid w:val="004C588A"/>
    <w:rsid w:val="004C5DCC"/>
    <w:rsid w:val="004C610B"/>
    <w:rsid w:val="004C6834"/>
    <w:rsid w:val="004C73D4"/>
    <w:rsid w:val="004C76C6"/>
    <w:rsid w:val="004C7DEC"/>
    <w:rsid w:val="004D0040"/>
    <w:rsid w:val="004D007E"/>
    <w:rsid w:val="004D0199"/>
    <w:rsid w:val="004D0C82"/>
    <w:rsid w:val="004D12F0"/>
    <w:rsid w:val="004D1388"/>
    <w:rsid w:val="004D21F8"/>
    <w:rsid w:val="004D25AA"/>
    <w:rsid w:val="004D29D9"/>
    <w:rsid w:val="004D3049"/>
    <w:rsid w:val="004D3824"/>
    <w:rsid w:val="004D4502"/>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1E4"/>
    <w:rsid w:val="004E12CE"/>
    <w:rsid w:val="004E1E6B"/>
    <w:rsid w:val="004E20CF"/>
    <w:rsid w:val="004E2D73"/>
    <w:rsid w:val="004E3389"/>
    <w:rsid w:val="004E3792"/>
    <w:rsid w:val="004E3EB4"/>
    <w:rsid w:val="004E45EC"/>
    <w:rsid w:val="004E4647"/>
    <w:rsid w:val="004E486B"/>
    <w:rsid w:val="004E52A8"/>
    <w:rsid w:val="004E57EF"/>
    <w:rsid w:val="004E5A47"/>
    <w:rsid w:val="004E5F91"/>
    <w:rsid w:val="004E660A"/>
    <w:rsid w:val="004E6C00"/>
    <w:rsid w:val="004E7377"/>
    <w:rsid w:val="004E74FC"/>
    <w:rsid w:val="004F0390"/>
    <w:rsid w:val="004F1B0D"/>
    <w:rsid w:val="004F1B92"/>
    <w:rsid w:val="004F26B8"/>
    <w:rsid w:val="004F30E2"/>
    <w:rsid w:val="004F37E5"/>
    <w:rsid w:val="004F388A"/>
    <w:rsid w:val="004F3C5C"/>
    <w:rsid w:val="004F4175"/>
    <w:rsid w:val="004F4258"/>
    <w:rsid w:val="004F4E36"/>
    <w:rsid w:val="004F53EB"/>
    <w:rsid w:val="004F56B6"/>
    <w:rsid w:val="004F59E7"/>
    <w:rsid w:val="004F5CDF"/>
    <w:rsid w:val="004F6078"/>
    <w:rsid w:val="004F609E"/>
    <w:rsid w:val="004F6B11"/>
    <w:rsid w:val="004F6B8C"/>
    <w:rsid w:val="004F77A2"/>
    <w:rsid w:val="004F7D6B"/>
    <w:rsid w:val="0050008E"/>
    <w:rsid w:val="005009A3"/>
    <w:rsid w:val="00500E75"/>
    <w:rsid w:val="005014EC"/>
    <w:rsid w:val="00502907"/>
    <w:rsid w:val="00502B69"/>
    <w:rsid w:val="005032AC"/>
    <w:rsid w:val="005033AC"/>
    <w:rsid w:val="0050352C"/>
    <w:rsid w:val="0050373B"/>
    <w:rsid w:val="00503853"/>
    <w:rsid w:val="00503D8D"/>
    <w:rsid w:val="00503D9C"/>
    <w:rsid w:val="005047BD"/>
    <w:rsid w:val="00504846"/>
    <w:rsid w:val="00504A36"/>
    <w:rsid w:val="005056AE"/>
    <w:rsid w:val="00505AA8"/>
    <w:rsid w:val="00505BAE"/>
    <w:rsid w:val="005062FD"/>
    <w:rsid w:val="00506F8F"/>
    <w:rsid w:val="00507487"/>
    <w:rsid w:val="00507BFD"/>
    <w:rsid w:val="00507E2D"/>
    <w:rsid w:val="005106B2"/>
    <w:rsid w:val="00510CB6"/>
    <w:rsid w:val="005113B8"/>
    <w:rsid w:val="005117E5"/>
    <w:rsid w:val="00511F99"/>
    <w:rsid w:val="005122AD"/>
    <w:rsid w:val="00512421"/>
    <w:rsid w:val="00512BA7"/>
    <w:rsid w:val="00512CDE"/>
    <w:rsid w:val="005139EF"/>
    <w:rsid w:val="00513D13"/>
    <w:rsid w:val="00513D49"/>
    <w:rsid w:val="00513D7D"/>
    <w:rsid w:val="00514002"/>
    <w:rsid w:val="005140A0"/>
    <w:rsid w:val="0051433F"/>
    <w:rsid w:val="00514853"/>
    <w:rsid w:val="00514D5B"/>
    <w:rsid w:val="00514E13"/>
    <w:rsid w:val="00515311"/>
    <w:rsid w:val="005154E1"/>
    <w:rsid w:val="0051572B"/>
    <w:rsid w:val="005158F8"/>
    <w:rsid w:val="00515A1C"/>
    <w:rsid w:val="00515B09"/>
    <w:rsid w:val="00515DBE"/>
    <w:rsid w:val="005162A8"/>
    <w:rsid w:val="00516E67"/>
    <w:rsid w:val="0051729F"/>
    <w:rsid w:val="0051798E"/>
    <w:rsid w:val="00517BD0"/>
    <w:rsid w:val="005200D7"/>
    <w:rsid w:val="00520803"/>
    <w:rsid w:val="005208D0"/>
    <w:rsid w:val="0052099B"/>
    <w:rsid w:val="00520CE9"/>
    <w:rsid w:val="0052106E"/>
    <w:rsid w:val="005211DA"/>
    <w:rsid w:val="005213D9"/>
    <w:rsid w:val="00521E6B"/>
    <w:rsid w:val="005232BA"/>
    <w:rsid w:val="005238FE"/>
    <w:rsid w:val="005243E6"/>
    <w:rsid w:val="00524675"/>
    <w:rsid w:val="00524E18"/>
    <w:rsid w:val="00525037"/>
    <w:rsid w:val="00525359"/>
    <w:rsid w:val="0052548B"/>
    <w:rsid w:val="00525D56"/>
    <w:rsid w:val="00526E7C"/>
    <w:rsid w:val="00527C1E"/>
    <w:rsid w:val="00527EB9"/>
    <w:rsid w:val="005300A6"/>
    <w:rsid w:val="0053061B"/>
    <w:rsid w:val="0053123B"/>
    <w:rsid w:val="00531305"/>
    <w:rsid w:val="00531486"/>
    <w:rsid w:val="00531C8E"/>
    <w:rsid w:val="00533495"/>
    <w:rsid w:val="00533CEC"/>
    <w:rsid w:val="00533D04"/>
    <w:rsid w:val="005347B8"/>
    <w:rsid w:val="00534B31"/>
    <w:rsid w:val="00534FF2"/>
    <w:rsid w:val="00535AFB"/>
    <w:rsid w:val="0053637F"/>
    <w:rsid w:val="005363D5"/>
    <w:rsid w:val="00536942"/>
    <w:rsid w:val="005370AC"/>
    <w:rsid w:val="0053750A"/>
    <w:rsid w:val="0053765D"/>
    <w:rsid w:val="0053787E"/>
    <w:rsid w:val="00537C73"/>
    <w:rsid w:val="00540040"/>
    <w:rsid w:val="005400A5"/>
    <w:rsid w:val="00540887"/>
    <w:rsid w:val="00540928"/>
    <w:rsid w:val="00540AA6"/>
    <w:rsid w:val="005411D2"/>
    <w:rsid w:val="00541355"/>
    <w:rsid w:val="005417A2"/>
    <w:rsid w:val="00541883"/>
    <w:rsid w:val="00541997"/>
    <w:rsid w:val="005419F8"/>
    <w:rsid w:val="00541D99"/>
    <w:rsid w:val="00542016"/>
    <w:rsid w:val="005423A5"/>
    <w:rsid w:val="00542589"/>
    <w:rsid w:val="0054299B"/>
    <w:rsid w:val="00542A02"/>
    <w:rsid w:val="00543D68"/>
    <w:rsid w:val="00544415"/>
    <w:rsid w:val="005444C8"/>
    <w:rsid w:val="00544897"/>
    <w:rsid w:val="0054537D"/>
    <w:rsid w:val="005453D4"/>
    <w:rsid w:val="00545C0A"/>
    <w:rsid w:val="00546048"/>
    <w:rsid w:val="005460F2"/>
    <w:rsid w:val="00546887"/>
    <w:rsid w:val="00547AF2"/>
    <w:rsid w:val="00550077"/>
    <w:rsid w:val="005501D1"/>
    <w:rsid w:val="00550345"/>
    <w:rsid w:val="005506C6"/>
    <w:rsid w:val="005508A7"/>
    <w:rsid w:val="00550A45"/>
    <w:rsid w:val="00550B86"/>
    <w:rsid w:val="00551246"/>
    <w:rsid w:val="00551689"/>
    <w:rsid w:val="00551D48"/>
    <w:rsid w:val="00551F52"/>
    <w:rsid w:val="005520BD"/>
    <w:rsid w:val="0055260D"/>
    <w:rsid w:val="00552641"/>
    <w:rsid w:val="00552699"/>
    <w:rsid w:val="00552B2D"/>
    <w:rsid w:val="00553064"/>
    <w:rsid w:val="00553F20"/>
    <w:rsid w:val="005541F1"/>
    <w:rsid w:val="00554240"/>
    <w:rsid w:val="005543B5"/>
    <w:rsid w:val="005546C4"/>
    <w:rsid w:val="005547A0"/>
    <w:rsid w:val="00554BE3"/>
    <w:rsid w:val="0055602F"/>
    <w:rsid w:val="00556149"/>
    <w:rsid w:val="00556379"/>
    <w:rsid w:val="005567D1"/>
    <w:rsid w:val="005576B7"/>
    <w:rsid w:val="00557A42"/>
    <w:rsid w:val="00557CC9"/>
    <w:rsid w:val="00560111"/>
    <w:rsid w:val="00560125"/>
    <w:rsid w:val="00561036"/>
    <w:rsid w:val="00561127"/>
    <w:rsid w:val="005612CB"/>
    <w:rsid w:val="0056158E"/>
    <w:rsid w:val="005619B1"/>
    <w:rsid w:val="005621DF"/>
    <w:rsid w:val="00562504"/>
    <w:rsid w:val="00562978"/>
    <w:rsid w:val="00563283"/>
    <w:rsid w:val="00563EE5"/>
    <w:rsid w:val="00564677"/>
    <w:rsid w:val="00564C69"/>
    <w:rsid w:val="00564E38"/>
    <w:rsid w:val="00565335"/>
    <w:rsid w:val="005653DB"/>
    <w:rsid w:val="00565453"/>
    <w:rsid w:val="00565634"/>
    <w:rsid w:val="00565EB0"/>
    <w:rsid w:val="0056624B"/>
    <w:rsid w:val="00567366"/>
    <w:rsid w:val="0056779C"/>
    <w:rsid w:val="00567BBE"/>
    <w:rsid w:val="00567DEB"/>
    <w:rsid w:val="005707AB"/>
    <w:rsid w:val="00570941"/>
    <w:rsid w:val="00572839"/>
    <w:rsid w:val="00572AC3"/>
    <w:rsid w:val="00572DA2"/>
    <w:rsid w:val="00572DBE"/>
    <w:rsid w:val="005730D0"/>
    <w:rsid w:val="00573189"/>
    <w:rsid w:val="005738D8"/>
    <w:rsid w:val="00573ABA"/>
    <w:rsid w:val="005741C1"/>
    <w:rsid w:val="00574702"/>
    <w:rsid w:val="005750EF"/>
    <w:rsid w:val="00575ECA"/>
    <w:rsid w:val="0057612B"/>
    <w:rsid w:val="005766E0"/>
    <w:rsid w:val="005767B1"/>
    <w:rsid w:val="00576952"/>
    <w:rsid w:val="00576B86"/>
    <w:rsid w:val="00576D10"/>
    <w:rsid w:val="00576FCD"/>
    <w:rsid w:val="00577B64"/>
    <w:rsid w:val="00580712"/>
    <w:rsid w:val="00580B4E"/>
    <w:rsid w:val="00580C38"/>
    <w:rsid w:val="00580D4A"/>
    <w:rsid w:val="00580EBB"/>
    <w:rsid w:val="005812A7"/>
    <w:rsid w:val="005822A0"/>
    <w:rsid w:val="00582513"/>
    <w:rsid w:val="00582717"/>
    <w:rsid w:val="00582AF9"/>
    <w:rsid w:val="0058384B"/>
    <w:rsid w:val="00583964"/>
    <w:rsid w:val="00583D11"/>
    <w:rsid w:val="00583E1E"/>
    <w:rsid w:val="00583EDC"/>
    <w:rsid w:val="005849F0"/>
    <w:rsid w:val="00584EDC"/>
    <w:rsid w:val="00584F72"/>
    <w:rsid w:val="00585DA9"/>
    <w:rsid w:val="005860EC"/>
    <w:rsid w:val="005863E9"/>
    <w:rsid w:val="0058769A"/>
    <w:rsid w:val="0058797E"/>
    <w:rsid w:val="00590195"/>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97A4B"/>
    <w:rsid w:val="005A0343"/>
    <w:rsid w:val="005A0C45"/>
    <w:rsid w:val="005A0C9F"/>
    <w:rsid w:val="005A0D75"/>
    <w:rsid w:val="005A22F5"/>
    <w:rsid w:val="005A26A9"/>
    <w:rsid w:val="005A2B2A"/>
    <w:rsid w:val="005A35B7"/>
    <w:rsid w:val="005A3720"/>
    <w:rsid w:val="005A44C9"/>
    <w:rsid w:val="005A497B"/>
    <w:rsid w:val="005A4BCA"/>
    <w:rsid w:val="005A5D3A"/>
    <w:rsid w:val="005A6119"/>
    <w:rsid w:val="005A6644"/>
    <w:rsid w:val="005A676A"/>
    <w:rsid w:val="005A7156"/>
    <w:rsid w:val="005A722C"/>
    <w:rsid w:val="005A7357"/>
    <w:rsid w:val="005A744D"/>
    <w:rsid w:val="005B0EF7"/>
    <w:rsid w:val="005B12A0"/>
    <w:rsid w:val="005B1A5E"/>
    <w:rsid w:val="005B1EF0"/>
    <w:rsid w:val="005B2709"/>
    <w:rsid w:val="005B280A"/>
    <w:rsid w:val="005B2A9A"/>
    <w:rsid w:val="005B2ECA"/>
    <w:rsid w:val="005B3343"/>
    <w:rsid w:val="005B3384"/>
    <w:rsid w:val="005B3803"/>
    <w:rsid w:val="005B3E5B"/>
    <w:rsid w:val="005B41F9"/>
    <w:rsid w:val="005B439C"/>
    <w:rsid w:val="005B4816"/>
    <w:rsid w:val="005B4889"/>
    <w:rsid w:val="005B489E"/>
    <w:rsid w:val="005B52CC"/>
    <w:rsid w:val="005B52FD"/>
    <w:rsid w:val="005B593F"/>
    <w:rsid w:val="005B5A41"/>
    <w:rsid w:val="005B5A99"/>
    <w:rsid w:val="005B5AB5"/>
    <w:rsid w:val="005B6372"/>
    <w:rsid w:val="005B6A75"/>
    <w:rsid w:val="005B72E8"/>
    <w:rsid w:val="005B774A"/>
    <w:rsid w:val="005B7F96"/>
    <w:rsid w:val="005C0231"/>
    <w:rsid w:val="005C091A"/>
    <w:rsid w:val="005C0ABE"/>
    <w:rsid w:val="005C1320"/>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60"/>
    <w:rsid w:val="005D17A3"/>
    <w:rsid w:val="005D1A09"/>
    <w:rsid w:val="005D1F1C"/>
    <w:rsid w:val="005D296A"/>
    <w:rsid w:val="005D423D"/>
    <w:rsid w:val="005D4A23"/>
    <w:rsid w:val="005D4A75"/>
    <w:rsid w:val="005D501A"/>
    <w:rsid w:val="005D5448"/>
    <w:rsid w:val="005D57DC"/>
    <w:rsid w:val="005D6451"/>
    <w:rsid w:val="005D6FD1"/>
    <w:rsid w:val="005D7099"/>
    <w:rsid w:val="005D7425"/>
    <w:rsid w:val="005D7597"/>
    <w:rsid w:val="005D7EFB"/>
    <w:rsid w:val="005E024C"/>
    <w:rsid w:val="005E0B2C"/>
    <w:rsid w:val="005E0D84"/>
    <w:rsid w:val="005E178A"/>
    <w:rsid w:val="005E1935"/>
    <w:rsid w:val="005E1AF7"/>
    <w:rsid w:val="005E234B"/>
    <w:rsid w:val="005E2580"/>
    <w:rsid w:val="005E2996"/>
    <w:rsid w:val="005E2E9E"/>
    <w:rsid w:val="005E3C9A"/>
    <w:rsid w:val="005E41CC"/>
    <w:rsid w:val="005E48A2"/>
    <w:rsid w:val="005E4AA5"/>
    <w:rsid w:val="005E57D4"/>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6005B4"/>
    <w:rsid w:val="00600997"/>
    <w:rsid w:val="00600E4E"/>
    <w:rsid w:val="0060181F"/>
    <w:rsid w:val="00601A15"/>
    <w:rsid w:val="00601D83"/>
    <w:rsid w:val="006022DC"/>
    <w:rsid w:val="00603587"/>
    <w:rsid w:val="00603BA9"/>
    <w:rsid w:val="006042C0"/>
    <w:rsid w:val="0060440D"/>
    <w:rsid w:val="00604797"/>
    <w:rsid w:val="00605A1C"/>
    <w:rsid w:val="00605AC0"/>
    <w:rsid w:val="00605EA1"/>
    <w:rsid w:val="006069B8"/>
    <w:rsid w:val="00606B2E"/>
    <w:rsid w:val="00607B5B"/>
    <w:rsid w:val="0061035E"/>
    <w:rsid w:val="0061089E"/>
    <w:rsid w:val="00610D4E"/>
    <w:rsid w:val="00610D91"/>
    <w:rsid w:val="006115FB"/>
    <w:rsid w:val="00611BCA"/>
    <w:rsid w:val="006120B0"/>
    <w:rsid w:val="00612301"/>
    <w:rsid w:val="0061247B"/>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63C"/>
    <w:rsid w:val="00616734"/>
    <w:rsid w:val="00616986"/>
    <w:rsid w:val="00616A49"/>
    <w:rsid w:val="00616DCC"/>
    <w:rsid w:val="00616E4C"/>
    <w:rsid w:val="00616F10"/>
    <w:rsid w:val="00617585"/>
    <w:rsid w:val="00617A45"/>
    <w:rsid w:val="006212DB"/>
    <w:rsid w:val="00621A70"/>
    <w:rsid w:val="00621D00"/>
    <w:rsid w:val="00621E31"/>
    <w:rsid w:val="00622723"/>
    <w:rsid w:val="0062299E"/>
    <w:rsid w:val="006229D1"/>
    <w:rsid w:val="006236B6"/>
    <w:rsid w:val="00623708"/>
    <w:rsid w:val="00623993"/>
    <w:rsid w:val="006239D3"/>
    <w:rsid w:val="00623B3C"/>
    <w:rsid w:val="00624776"/>
    <w:rsid w:val="00624E16"/>
    <w:rsid w:val="0062522B"/>
    <w:rsid w:val="00625318"/>
    <w:rsid w:val="0062540D"/>
    <w:rsid w:val="006263A4"/>
    <w:rsid w:val="006265D6"/>
    <w:rsid w:val="00626F0C"/>
    <w:rsid w:val="00630270"/>
    <w:rsid w:val="00630600"/>
    <w:rsid w:val="006306E1"/>
    <w:rsid w:val="00630846"/>
    <w:rsid w:val="00630B0A"/>
    <w:rsid w:val="00630DF3"/>
    <w:rsid w:val="00631E3F"/>
    <w:rsid w:val="006332F2"/>
    <w:rsid w:val="006336DC"/>
    <w:rsid w:val="00633EE2"/>
    <w:rsid w:val="00633FC8"/>
    <w:rsid w:val="0063495A"/>
    <w:rsid w:val="00634EE0"/>
    <w:rsid w:val="00635014"/>
    <w:rsid w:val="006350AC"/>
    <w:rsid w:val="006354D7"/>
    <w:rsid w:val="00635944"/>
    <w:rsid w:val="00635C37"/>
    <w:rsid w:val="0063624A"/>
    <w:rsid w:val="00637326"/>
    <w:rsid w:val="006403B9"/>
    <w:rsid w:val="00640CDB"/>
    <w:rsid w:val="00640FEE"/>
    <w:rsid w:val="00641AEC"/>
    <w:rsid w:val="0064205B"/>
    <w:rsid w:val="00642406"/>
    <w:rsid w:val="006425BA"/>
    <w:rsid w:val="006427CA"/>
    <w:rsid w:val="00642BE9"/>
    <w:rsid w:val="00642C5E"/>
    <w:rsid w:val="00642CCF"/>
    <w:rsid w:val="00642EA1"/>
    <w:rsid w:val="00642EDB"/>
    <w:rsid w:val="00642FFB"/>
    <w:rsid w:val="00643E94"/>
    <w:rsid w:val="00643FE5"/>
    <w:rsid w:val="00644417"/>
    <w:rsid w:val="00644470"/>
    <w:rsid w:val="006444F5"/>
    <w:rsid w:val="006450ED"/>
    <w:rsid w:val="0064578F"/>
    <w:rsid w:val="00645C8F"/>
    <w:rsid w:val="00645F73"/>
    <w:rsid w:val="00646129"/>
    <w:rsid w:val="006468F3"/>
    <w:rsid w:val="00646956"/>
    <w:rsid w:val="00646A43"/>
    <w:rsid w:val="00646B20"/>
    <w:rsid w:val="00646D07"/>
    <w:rsid w:val="00647681"/>
    <w:rsid w:val="006500D9"/>
    <w:rsid w:val="006506B1"/>
    <w:rsid w:val="00650A3D"/>
    <w:rsid w:val="00650DC8"/>
    <w:rsid w:val="0065131B"/>
    <w:rsid w:val="00651933"/>
    <w:rsid w:val="00651F41"/>
    <w:rsid w:val="00652713"/>
    <w:rsid w:val="006536DD"/>
    <w:rsid w:val="00653C1B"/>
    <w:rsid w:val="00653F0D"/>
    <w:rsid w:val="00654F88"/>
    <w:rsid w:val="00655683"/>
    <w:rsid w:val="006556C8"/>
    <w:rsid w:val="00656075"/>
    <w:rsid w:val="006562D7"/>
    <w:rsid w:val="00656D2B"/>
    <w:rsid w:val="00657AC2"/>
    <w:rsid w:val="00660472"/>
    <w:rsid w:val="006604F1"/>
    <w:rsid w:val="006605F1"/>
    <w:rsid w:val="006618E6"/>
    <w:rsid w:val="00662146"/>
    <w:rsid w:val="006624FE"/>
    <w:rsid w:val="00662556"/>
    <w:rsid w:val="006633D7"/>
    <w:rsid w:val="0066346E"/>
    <w:rsid w:val="006634B5"/>
    <w:rsid w:val="006639DC"/>
    <w:rsid w:val="00664686"/>
    <w:rsid w:val="006649FC"/>
    <w:rsid w:val="00665056"/>
    <w:rsid w:val="006656A6"/>
    <w:rsid w:val="00666D6C"/>
    <w:rsid w:val="00667667"/>
    <w:rsid w:val="0067003F"/>
    <w:rsid w:val="00670D6C"/>
    <w:rsid w:val="006712B9"/>
    <w:rsid w:val="00672369"/>
    <w:rsid w:val="00673005"/>
    <w:rsid w:val="006749F4"/>
    <w:rsid w:val="00675AF5"/>
    <w:rsid w:val="00675E78"/>
    <w:rsid w:val="00675FFE"/>
    <w:rsid w:val="00676003"/>
    <w:rsid w:val="00676AA8"/>
    <w:rsid w:val="00676D5E"/>
    <w:rsid w:val="006772B8"/>
    <w:rsid w:val="00677EC2"/>
    <w:rsid w:val="00680B41"/>
    <w:rsid w:val="00680CF3"/>
    <w:rsid w:val="00681EF3"/>
    <w:rsid w:val="00682553"/>
    <w:rsid w:val="0068324A"/>
    <w:rsid w:val="00683499"/>
    <w:rsid w:val="00683872"/>
    <w:rsid w:val="0068488E"/>
    <w:rsid w:val="00685146"/>
    <w:rsid w:val="00685294"/>
    <w:rsid w:val="006852F5"/>
    <w:rsid w:val="00685D35"/>
    <w:rsid w:val="00685F6E"/>
    <w:rsid w:val="00686140"/>
    <w:rsid w:val="006861D1"/>
    <w:rsid w:val="00686452"/>
    <w:rsid w:val="006868D4"/>
    <w:rsid w:val="00686BD8"/>
    <w:rsid w:val="00687749"/>
    <w:rsid w:val="00687C1D"/>
    <w:rsid w:val="00690894"/>
    <w:rsid w:val="00690D1A"/>
    <w:rsid w:val="00691678"/>
    <w:rsid w:val="006917BB"/>
    <w:rsid w:val="00691A0D"/>
    <w:rsid w:val="00692103"/>
    <w:rsid w:val="006933E7"/>
    <w:rsid w:val="0069444A"/>
    <w:rsid w:val="00694671"/>
    <w:rsid w:val="006947BB"/>
    <w:rsid w:val="006948C7"/>
    <w:rsid w:val="00694CC4"/>
    <w:rsid w:val="0069512C"/>
    <w:rsid w:val="006953BA"/>
    <w:rsid w:val="0069543D"/>
    <w:rsid w:val="00695DF6"/>
    <w:rsid w:val="00696E70"/>
    <w:rsid w:val="0069748A"/>
    <w:rsid w:val="00697D9B"/>
    <w:rsid w:val="006A01B6"/>
    <w:rsid w:val="006A066D"/>
    <w:rsid w:val="006A0DA0"/>
    <w:rsid w:val="006A12CA"/>
    <w:rsid w:val="006A1A1D"/>
    <w:rsid w:val="006A1A6A"/>
    <w:rsid w:val="006A1D15"/>
    <w:rsid w:val="006A2145"/>
    <w:rsid w:val="006A219E"/>
    <w:rsid w:val="006A26C0"/>
    <w:rsid w:val="006A2967"/>
    <w:rsid w:val="006A312E"/>
    <w:rsid w:val="006A3DC0"/>
    <w:rsid w:val="006A44F6"/>
    <w:rsid w:val="006A5440"/>
    <w:rsid w:val="006A5EF0"/>
    <w:rsid w:val="006A6B13"/>
    <w:rsid w:val="006A6BB6"/>
    <w:rsid w:val="006A78BE"/>
    <w:rsid w:val="006A7955"/>
    <w:rsid w:val="006A7FD7"/>
    <w:rsid w:val="006B00D7"/>
    <w:rsid w:val="006B0B68"/>
    <w:rsid w:val="006B0D04"/>
    <w:rsid w:val="006B0F0C"/>
    <w:rsid w:val="006B0F43"/>
    <w:rsid w:val="006B182F"/>
    <w:rsid w:val="006B19E7"/>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6B8C"/>
    <w:rsid w:val="006B706B"/>
    <w:rsid w:val="006B70C4"/>
    <w:rsid w:val="006B72EB"/>
    <w:rsid w:val="006B7B51"/>
    <w:rsid w:val="006B7BBB"/>
    <w:rsid w:val="006B7BF0"/>
    <w:rsid w:val="006B7C0C"/>
    <w:rsid w:val="006B7F5D"/>
    <w:rsid w:val="006C0104"/>
    <w:rsid w:val="006C03FC"/>
    <w:rsid w:val="006C0B6B"/>
    <w:rsid w:val="006C0B9B"/>
    <w:rsid w:val="006C0DC3"/>
    <w:rsid w:val="006C16B8"/>
    <w:rsid w:val="006C1945"/>
    <w:rsid w:val="006C2F5B"/>
    <w:rsid w:val="006C354C"/>
    <w:rsid w:val="006C3FBB"/>
    <w:rsid w:val="006C406B"/>
    <w:rsid w:val="006C4420"/>
    <w:rsid w:val="006C5179"/>
    <w:rsid w:val="006C5215"/>
    <w:rsid w:val="006C5BD9"/>
    <w:rsid w:val="006C61F3"/>
    <w:rsid w:val="006C6427"/>
    <w:rsid w:val="006C6CBB"/>
    <w:rsid w:val="006C6CF8"/>
    <w:rsid w:val="006C73E4"/>
    <w:rsid w:val="006C79F1"/>
    <w:rsid w:val="006D0607"/>
    <w:rsid w:val="006D0935"/>
    <w:rsid w:val="006D0940"/>
    <w:rsid w:val="006D0F9A"/>
    <w:rsid w:val="006D1112"/>
    <w:rsid w:val="006D27AB"/>
    <w:rsid w:val="006D28A2"/>
    <w:rsid w:val="006D31AE"/>
    <w:rsid w:val="006D3476"/>
    <w:rsid w:val="006D386A"/>
    <w:rsid w:val="006D43E9"/>
    <w:rsid w:val="006D47BA"/>
    <w:rsid w:val="006D4A5E"/>
    <w:rsid w:val="006D5765"/>
    <w:rsid w:val="006D6233"/>
    <w:rsid w:val="006D6313"/>
    <w:rsid w:val="006D7937"/>
    <w:rsid w:val="006E0261"/>
    <w:rsid w:val="006E2120"/>
    <w:rsid w:val="006E3144"/>
    <w:rsid w:val="006E388A"/>
    <w:rsid w:val="006E3A19"/>
    <w:rsid w:val="006E3FE7"/>
    <w:rsid w:val="006E45CB"/>
    <w:rsid w:val="006E4730"/>
    <w:rsid w:val="006E496A"/>
    <w:rsid w:val="006E4AD2"/>
    <w:rsid w:val="006E4E94"/>
    <w:rsid w:val="006E5314"/>
    <w:rsid w:val="006E56CA"/>
    <w:rsid w:val="006E5B64"/>
    <w:rsid w:val="006E5E6A"/>
    <w:rsid w:val="006E5F9A"/>
    <w:rsid w:val="006E6C41"/>
    <w:rsid w:val="006E75C2"/>
    <w:rsid w:val="006E796C"/>
    <w:rsid w:val="006F0694"/>
    <w:rsid w:val="006F160A"/>
    <w:rsid w:val="006F161A"/>
    <w:rsid w:val="006F16AC"/>
    <w:rsid w:val="006F1B88"/>
    <w:rsid w:val="006F2382"/>
    <w:rsid w:val="006F37DC"/>
    <w:rsid w:val="006F3813"/>
    <w:rsid w:val="006F3E36"/>
    <w:rsid w:val="006F4D92"/>
    <w:rsid w:val="006F4DE4"/>
    <w:rsid w:val="006F58E3"/>
    <w:rsid w:val="006F6B60"/>
    <w:rsid w:val="006F79F0"/>
    <w:rsid w:val="006F7E9E"/>
    <w:rsid w:val="00701AA5"/>
    <w:rsid w:val="00702A5D"/>
    <w:rsid w:val="0070387A"/>
    <w:rsid w:val="007050C1"/>
    <w:rsid w:val="00705193"/>
    <w:rsid w:val="007059E5"/>
    <w:rsid w:val="00705CE8"/>
    <w:rsid w:val="00705F40"/>
    <w:rsid w:val="00706284"/>
    <w:rsid w:val="007062EC"/>
    <w:rsid w:val="007069F4"/>
    <w:rsid w:val="007069FE"/>
    <w:rsid w:val="00707464"/>
    <w:rsid w:val="00710678"/>
    <w:rsid w:val="00710683"/>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20659"/>
    <w:rsid w:val="00720724"/>
    <w:rsid w:val="00720EA7"/>
    <w:rsid w:val="0072136E"/>
    <w:rsid w:val="007214D2"/>
    <w:rsid w:val="00721A6F"/>
    <w:rsid w:val="00721E03"/>
    <w:rsid w:val="00722A3D"/>
    <w:rsid w:val="0072310E"/>
    <w:rsid w:val="00723302"/>
    <w:rsid w:val="00723E01"/>
    <w:rsid w:val="00723FDB"/>
    <w:rsid w:val="007243BB"/>
    <w:rsid w:val="007251AA"/>
    <w:rsid w:val="00725428"/>
    <w:rsid w:val="007254FA"/>
    <w:rsid w:val="007259EF"/>
    <w:rsid w:val="00725A4D"/>
    <w:rsid w:val="00725B5E"/>
    <w:rsid w:val="00725DC9"/>
    <w:rsid w:val="00725EFA"/>
    <w:rsid w:val="007263AC"/>
    <w:rsid w:val="00726E80"/>
    <w:rsid w:val="007270A0"/>
    <w:rsid w:val="00727438"/>
    <w:rsid w:val="00727505"/>
    <w:rsid w:val="0072767D"/>
    <w:rsid w:val="00730ACB"/>
    <w:rsid w:val="00730E50"/>
    <w:rsid w:val="00731CE3"/>
    <w:rsid w:val="0073258D"/>
    <w:rsid w:val="00732A54"/>
    <w:rsid w:val="00732A85"/>
    <w:rsid w:val="00732DA4"/>
    <w:rsid w:val="00732DBA"/>
    <w:rsid w:val="00732FBE"/>
    <w:rsid w:val="00733FE6"/>
    <w:rsid w:val="00734264"/>
    <w:rsid w:val="0073476B"/>
    <w:rsid w:val="007347DA"/>
    <w:rsid w:val="00734AF6"/>
    <w:rsid w:val="00734B83"/>
    <w:rsid w:val="0073705B"/>
    <w:rsid w:val="007374D1"/>
    <w:rsid w:val="00737990"/>
    <w:rsid w:val="00737B97"/>
    <w:rsid w:val="00737D87"/>
    <w:rsid w:val="0074079F"/>
    <w:rsid w:val="00740CE7"/>
    <w:rsid w:val="00741DCD"/>
    <w:rsid w:val="00741EC0"/>
    <w:rsid w:val="0074246B"/>
    <w:rsid w:val="007424D2"/>
    <w:rsid w:val="0074281A"/>
    <w:rsid w:val="00742893"/>
    <w:rsid w:val="007432C5"/>
    <w:rsid w:val="0074383C"/>
    <w:rsid w:val="0074429D"/>
    <w:rsid w:val="00744617"/>
    <w:rsid w:val="00744C71"/>
    <w:rsid w:val="00744D41"/>
    <w:rsid w:val="00745D56"/>
    <w:rsid w:val="00746416"/>
    <w:rsid w:val="00746497"/>
    <w:rsid w:val="00746D55"/>
    <w:rsid w:val="0074722B"/>
    <w:rsid w:val="00747578"/>
    <w:rsid w:val="00750418"/>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EE"/>
    <w:rsid w:val="0075677A"/>
    <w:rsid w:val="00756809"/>
    <w:rsid w:val="00756C53"/>
    <w:rsid w:val="007570F5"/>
    <w:rsid w:val="00757528"/>
    <w:rsid w:val="007603AE"/>
    <w:rsid w:val="007610C9"/>
    <w:rsid w:val="007611AB"/>
    <w:rsid w:val="0076213B"/>
    <w:rsid w:val="007624DE"/>
    <w:rsid w:val="00762946"/>
    <w:rsid w:val="00762AD0"/>
    <w:rsid w:val="00762B5E"/>
    <w:rsid w:val="007632F3"/>
    <w:rsid w:val="00763912"/>
    <w:rsid w:val="00763D4E"/>
    <w:rsid w:val="00763D52"/>
    <w:rsid w:val="00763D68"/>
    <w:rsid w:val="00763DE5"/>
    <w:rsid w:val="00763E4C"/>
    <w:rsid w:val="00764B71"/>
    <w:rsid w:val="0076658E"/>
    <w:rsid w:val="00766680"/>
    <w:rsid w:val="00766CC6"/>
    <w:rsid w:val="0076701B"/>
    <w:rsid w:val="00767444"/>
    <w:rsid w:val="00767A81"/>
    <w:rsid w:val="00770AFB"/>
    <w:rsid w:val="00771643"/>
    <w:rsid w:val="007716B4"/>
    <w:rsid w:val="00772277"/>
    <w:rsid w:val="007729AE"/>
    <w:rsid w:val="00772CA5"/>
    <w:rsid w:val="00772F47"/>
    <w:rsid w:val="00773975"/>
    <w:rsid w:val="00773C48"/>
    <w:rsid w:val="007745D5"/>
    <w:rsid w:val="00774612"/>
    <w:rsid w:val="00774969"/>
    <w:rsid w:val="00774E03"/>
    <w:rsid w:val="00775AEB"/>
    <w:rsid w:val="00775AF0"/>
    <w:rsid w:val="00775B77"/>
    <w:rsid w:val="00775C75"/>
    <w:rsid w:val="007763F5"/>
    <w:rsid w:val="00776B96"/>
    <w:rsid w:val="007773F2"/>
    <w:rsid w:val="00777858"/>
    <w:rsid w:val="00777EFF"/>
    <w:rsid w:val="007810BF"/>
    <w:rsid w:val="007814B5"/>
    <w:rsid w:val="00781FE8"/>
    <w:rsid w:val="007820F4"/>
    <w:rsid w:val="00782517"/>
    <w:rsid w:val="007825C0"/>
    <w:rsid w:val="0078293B"/>
    <w:rsid w:val="007837DD"/>
    <w:rsid w:val="00783F1F"/>
    <w:rsid w:val="00784A40"/>
    <w:rsid w:val="00784ACD"/>
    <w:rsid w:val="00784C7F"/>
    <w:rsid w:val="007855A9"/>
    <w:rsid w:val="007857A1"/>
    <w:rsid w:val="0078583C"/>
    <w:rsid w:val="0078594D"/>
    <w:rsid w:val="0078595F"/>
    <w:rsid w:val="00785B38"/>
    <w:rsid w:val="00785B8F"/>
    <w:rsid w:val="00785BD3"/>
    <w:rsid w:val="00785D1F"/>
    <w:rsid w:val="00785E8A"/>
    <w:rsid w:val="007861D5"/>
    <w:rsid w:val="00786445"/>
    <w:rsid w:val="007864AB"/>
    <w:rsid w:val="007869CA"/>
    <w:rsid w:val="00786C05"/>
    <w:rsid w:val="00787125"/>
    <w:rsid w:val="00787B56"/>
    <w:rsid w:val="007902A3"/>
    <w:rsid w:val="0079099D"/>
    <w:rsid w:val="00790D52"/>
    <w:rsid w:val="00790F5E"/>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97FAF"/>
    <w:rsid w:val="007A0307"/>
    <w:rsid w:val="007A0773"/>
    <w:rsid w:val="007A0F31"/>
    <w:rsid w:val="007A137E"/>
    <w:rsid w:val="007A1810"/>
    <w:rsid w:val="007A1A00"/>
    <w:rsid w:val="007A2728"/>
    <w:rsid w:val="007A2B2F"/>
    <w:rsid w:val="007A2B67"/>
    <w:rsid w:val="007A2E12"/>
    <w:rsid w:val="007A3B8E"/>
    <w:rsid w:val="007A3E86"/>
    <w:rsid w:val="007A4E52"/>
    <w:rsid w:val="007A5786"/>
    <w:rsid w:val="007A57E0"/>
    <w:rsid w:val="007A590E"/>
    <w:rsid w:val="007A5C25"/>
    <w:rsid w:val="007A681D"/>
    <w:rsid w:val="007A6A1C"/>
    <w:rsid w:val="007A7194"/>
    <w:rsid w:val="007A735A"/>
    <w:rsid w:val="007A781D"/>
    <w:rsid w:val="007A79B8"/>
    <w:rsid w:val="007A7EE7"/>
    <w:rsid w:val="007A7EEF"/>
    <w:rsid w:val="007B052B"/>
    <w:rsid w:val="007B0AEC"/>
    <w:rsid w:val="007B189C"/>
    <w:rsid w:val="007B18E3"/>
    <w:rsid w:val="007B1B48"/>
    <w:rsid w:val="007B2C7B"/>
    <w:rsid w:val="007B2F04"/>
    <w:rsid w:val="007B3078"/>
    <w:rsid w:val="007B3576"/>
    <w:rsid w:val="007B3A21"/>
    <w:rsid w:val="007B3B66"/>
    <w:rsid w:val="007B3EBE"/>
    <w:rsid w:val="007B4994"/>
    <w:rsid w:val="007B4AC7"/>
    <w:rsid w:val="007B5036"/>
    <w:rsid w:val="007B63E7"/>
    <w:rsid w:val="007B64E6"/>
    <w:rsid w:val="007B6B7A"/>
    <w:rsid w:val="007B6B88"/>
    <w:rsid w:val="007B6FB1"/>
    <w:rsid w:val="007B73B9"/>
    <w:rsid w:val="007C07F9"/>
    <w:rsid w:val="007C0B17"/>
    <w:rsid w:val="007C0BB0"/>
    <w:rsid w:val="007C1910"/>
    <w:rsid w:val="007C2091"/>
    <w:rsid w:val="007C2C9C"/>
    <w:rsid w:val="007C2EF9"/>
    <w:rsid w:val="007C2F69"/>
    <w:rsid w:val="007C362A"/>
    <w:rsid w:val="007C3D35"/>
    <w:rsid w:val="007C3F4E"/>
    <w:rsid w:val="007C436B"/>
    <w:rsid w:val="007C4C75"/>
    <w:rsid w:val="007C4F8F"/>
    <w:rsid w:val="007C5269"/>
    <w:rsid w:val="007C56EB"/>
    <w:rsid w:val="007C5CB9"/>
    <w:rsid w:val="007C5E3F"/>
    <w:rsid w:val="007C67C0"/>
    <w:rsid w:val="007C689A"/>
    <w:rsid w:val="007C6A39"/>
    <w:rsid w:val="007C7061"/>
    <w:rsid w:val="007C783F"/>
    <w:rsid w:val="007C79BF"/>
    <w:rsid w:val="007C7AF1"/>
    <w:rsid w:val="007D01B5"/>
    <w:rsid w:val="007D01E0"/>
    <w:rsid w:val="007D022D"/>
    <w:rsid w:val="007D02F3"/>
    <w:rsid w:val="007D0B1A"/>
    <w:rsid w:val="007D10A4"/>
    <w:rsid w:val="007D12CC"/>
    <w:rsid w:val="007D148B"/>
    <w:rsid w:val="007D193A"/>
    <w:rsid w:val="007D1B02"/>
    <w:rsid w:val="007D1CE3"/>
    <w:rsid w:val="007D2944"/>
    <w:rsid w:val="007D2DC9"/>
    <w:rsid w:val="007D30DF"/>
    <w:rsid w:val="007D31FD"/>
    <w:rsid w:val="007D386E"/>
    <w:rsid w:val="007D3DB2"/>
    <w:rsid w:val="007D4792"/>
    <w:rsid w:val="007D4C0A"/>
    <w:rsid w:val="007D4E3C"/>
    <w:rsid w:val="007D5599"/>
    <w:rsid w:val="007D580C"/>
    <w:rsid w:val="007D615F"/>
    <w:rsid w:val="007D67CA"/>
    <w:rsid w:val="007D697A"/>
    <w:rsid w:val="007D7401"/>
    <w:rsid w:val="007D766B"/>
    <w:rsid w:val="007E00F2"/>
    <w:rsid w:val="007E0D0D"/>
    <w:rsid w:val="007E1298"/>
    <w:rsid w:val="007E16FF"/>
    <w:rsid w:val="007E1C11"/>
    <w:rsid w:val="007E1DBB"/>
    <w:rsid w:val="007E3B02"/>
    <w:rsid w:val="007E3D2E"/>
    <w:rsid w:val="007E3E4F"/>
    <w:rsid w:val="007E4F27"/>
    <w:rsid w:val="007E50CD"/>
    <w:rsid w:val="007E569A"/>
    <w:rsid w:val="007E5A6D"/>
    <w:rsid w:val="007E5AEF"/>
    <w:rsid w:val="007E6D1C"/>
    <w:rsid w:val="007E731F"/>
    <w:rsid w:val="007E7569"/>
    <w:rsid w:val="007E7FF4"/>
    <w:rsid w:val="007F0330"/>
    <w:rsid w:val="007F04FD"/>
    <w:rsid w:val="007F07F3"/>
    <w:rsid w:val="007F0890"/>
    <w:rsid w:val="007F0F44"/>
    <w:rsid w:val="007F0FFE"/>
    <w:rsid w:val="007F116C"/>
    <w:rsid w:val="007F16AD"/>
    <w:rsid w:val="007F19C9"/>
    <w:rsid w:val="007F25BB"/>
    <w:rsid w:val="007F268B"/>
    <w:rsid w:val="007F2ABE"/>
    <w:rsid w:val="007F3001"/>
    <w:rsid w:val="007F3185"/>
    <w:rsid w:val="007F358B"/>
    <w:rsid w:val="007F387B"/>
    <w:rsid w:val="007F3FA9"/>
    <w:rsid w:val="007F3FC7"/>
    <w:rsid w:val="007F4436"/>
    <w:rsid w:val="007F4962"/>
    <w:rsid w:val="007F60EF"/>
    <w:rsid w:val="007F6422"/>
    <w:rsid w:val="007F73AE"/>
    <w:rsid w:val="007F7891"/>
    <w:rsid w:val="007F7ADE"/>
    <w:rsid w:val="0080012C"/>
    <w:rsid w:val="0080171F"/>
    <w:rsid w:val="00801B27"/>
    <w:rsid w:val="00801E52"/>
    <w:rsid w:val="00801E7F"/>
    <w:rsid w:val="008024A5"/>
    <w:rsid w:val="0080381D"/>
    <w:rsid w:val="00803F8B"/>
    <w:rsid w:val="00804CA6"/>
    <w:rsid w:val="00805045"/>
    <w:rsid w:val="008051AF"/>
    <w:rsid w:val="008053D5"/>
    <w:rsid w:val="00805649"/>
    <w:rsid w:val="00805972"/>
    <w:rsid w:val="00805B39"/>
    <w:rsid w:val="00805CEE"/>
    <w:rsid w:val="00805DDE"/>
    <w:rsid w:val="00806CB7"/>
    <w:rsid w:val="00810475"/>
    <w:rsid w:val="00810E45"/>
    <w:rsid w:val="008113BE"/>
    <w:rsid w:val="008115F7"/>
    <w:rsid w:val="00811EA4"/>
    <w:rsid w:val="00812375"/>
    <w:rsid w:val="008124B9"/>
    <w:rsid w:val="0081271F"/>
    <w:rsid w:val="0081279C"/>
    <w:rsid w:val="00813434"/>
    <w:rsid w:val="00813CD5"/>
    <w:rsid w:val="00814158"/>
    <w:rsid w:val="00814366"/>
    <w:rsid w:val="0081462E"/>
    <w:rsid w:val="00814A80"/>
    <w:rsid w:val="008152B2"/>
    <w:rsid w:val="00815E26"/>
    <w:rsid w:val="00816DEC"/>
    <w:rsid w:val="008179DF"/>
    <w:rsid w:val="00817DE5"/>
    <w:rsid w:val="00817E59"/>
    <w:rsid w:val="00817FD0"/>
    <w:rsid w:val="00820025"/>
    <w:rsid w:val="00820706"/>
    <w:rsid w:val="00820E90"/>
    <w:rsid w:val="00820F92"/>
    <w:rsid w:val="0082169B"/>
    <w:rsid w:val="00821B6A"/>
    <w:rsid w:val="00821E88"/>
    <w:rsid w:val="00821F7E"/>
    <w:rsid w:val="00822087"/>
    <w:rsid w:val="0082247D"/>
    <w:rsid w:val="008225BF"/>
    <w:rsid w:val="008233EE"/>
    <w:rsid w:val="00823584"/>
    <w:rsid w:val="008235D3"/>
    <w:rsid w:val="00823BCE"/>
    <w:rsid w:val="00824595"/>
    <w:rsid w:val="00824B13"/>
    <w:rsid w:val="00825556"/>
    <w:rsid w:val="008256B2"/>
    <w:rsid w:val="00826265"/>
    <w:rsid w:val="008262D4"/>
    <w:rsid w:val="008265DB"/>
    <w:rsid w:val="00826763"/>
    <w:rsid w:val="008270B2"/>
    <w:rsid w:val="0082771D"/>
    <w:rsid w:val="0082784E"/>
    <w:rsid w:val="0082785C"/>
    <w:rsid w:val="00830808"/>
    <w:rsid w:val="00830AA2"/>
    <w:rsid w:val="00830FFF"/>
    <w:rsid w:val="00831156"/>
    <w:rsid w:val="00831C86"/>
    <w:rsid w:val="0083228C"/>
    <w:rsid w:val="00833058"/>
    <w:rsid w:val="00833DD8"/>
    <w:rsid w:val="00834494"/>
    <w:rsid w:val="0083468B"/>
    <w:rsid w:val="00835303"/>
    <w:rsid w:val="008359FB"/>
    <w:rsid w:val="00835F69"/>
    <w:rsid w:val="008365E1"/>
    <w:rsid w:val="0083692D"/>
    <w:rsid w:val="00836E13"/>
    <w:rsid w:val="0083704D"/>
    <w:rsid w:val="008371C3"/>
    <w:rsid w:val="008372DF"/>
    <w:rsid w:val="00837429"/>
    <w:rsid w:val="00837FF2"/>
    <w:rsid w:val="00840607"/>
    <w:rsid w:val="008407FB"/>
    <w:rsid w:val="00840C9B"/>
    <w:rsid w:val="00840EAA"/>
    <w:rsid w:val="00840EFE"/>
    <w:rsid w:val="0084136A"/>
    <w:rsid w:val="00841902"/>
    <w:rsid w:val="00841F32"/>
    <w:rsid w:val="0084226C"/>
    <w:rsid w:val="008423C6"/>
    <w:rsid w:val="00842F67"/>
    <w:rsid w:val="008435F5"/>
    <w:rsid w:val="00843D27"/>
    <w:rsid w:val="00844677"/>
    <w:rsid w:val="008447CA"/>
    <w:rsid w:val="00844D74"/>
    <w:rsid w:val="00844E13"/>
    <w:rsid w:val="008451F8"/>
    <w:rsid w:val="008458D2"/>
    <w:rsid w:val="00845E21"/>
    <w:rsid w:val="00845F03"/>
    <w:rsid w:val="008462CE"/>
    <w:rsid w:val="00846B67"/>
    <w:rsid w:val="00847189"/>
    <w:rsid w:val="008479C7"/>
    <w:rsid w:val="00847BC2"/>
    <w:rsid w:val="00847C20"/>
    <w:rsid w:val="00847FC4"/>
    <w:rsid w:val="008500F6"/>
    <w:rsid w:val="00850461"/>
    <w:rsid w:val="008504A4"/>
    <w:rsid w:val="00850D52"/>
    <w:rsid w:val="00851060"/>
    <w:rsid w:val="00851115"/>
    <w:rsid w:val="00851174"/>
    <w:rsid w:val="00852120"/>
    <w:rsid w:val="00852B5D"/>
    <w:rsid w:val="00853787"/>
    <w:rsid w:val="0085398F"/>
    <w:rsid w:val="008541E2"/>
    <w:rsid w:val="008548D0"/>
    <w:rsid w:val="0085563F"/>
    <w:rsid w:val="00855A8B"/>
    <w:rsid w:val="0085756A"/>
    <w:rsid w:val="00860324"/>
    <w:rsid w:val="008605E9"/>
    <w:rsid w:val="00860F1F"/>
    <w:rsid w:val="00861B60"/>
    <w:rsid w:val="00861EB1"/>
    <w:rsid w:val="00861ED8"/>
    <w:rsid w:val="008623E5"/>
    <w:rsid w:val="008627F9"/>
    <w:rsid w:val="00862852"/>
    <w:rsid w:val="00862CC4"/>
    <w:rsid w:val="0086346D"/>
    <w:rsid w:val="008635BC"/>
    <w:rsid w:val="00863AD3"/>
    <w:rsid w:val="0086467D"/>
    <w:rsid w:val="008649E5"/>
    <w:rsid w:val="00864A31"/>
    <w:rsid w:val="0086558E"/>
    <w:rsid w:val="0086574B"/>
    <w:rsid w:val="00865803"/>
    <w:rsid w:val="0086628A"/>
    <w:rsid w:val="008666DC"/>
    <w:rsid w:val="008668CD"/>
    <w:rsid w:val="0086692A"/>
    <w:rsid w:val="00866A6B"/>
    <w:rsid w:val="00866C46"/>
    <w:rsid w:val="008675B1"/>
    <w:rsid w:val="00870C02"/>
    <w:rsid w:val="00870CCD"/>
    <w:rsid w:val="00870EAE"/>
    <w:rsid w:val="00871877"/>
    <w:rsid w:val="00872569"/>
    <w:rsid w:val="0087298E"/>
    <w:rsid w:val="00872B6C"/>
    <w:rsid w:val="00873B7D"/>
    <w:rsid w:val="00873D5B"/>
    <w:rsid w:val="00873E9B"/>
    <w:rsid w:val="00873F4E"/>
    <w:rsid w:val="00874294"/>
    <w:rsid w:val="008745C1"/>
    <w:rsid w:val="00874C76"/>
    <w:rsid w:val="008754BE"/>
    <w:rsid w:val="00875961"/>
    <w:rsid w:val="00876094"/>
    <w:rsid w:val="00876B1E"/>
    <w:rsid w:val="00880189"/>
    <w:rsid w:val="00880F61"/>
    <w:rsid w:val="008818EE"/>
    <w:rsid w:val="00881C36"/>
    <w:rsid w:val="0088356E"/>
    <w:rsid w:val="00883624"/>
    <w:rsid w:val="00883870"/>
    <w:rsid w:val="00883B00"/>
    <w:rsid w:val="00884D93"/>
    <w:rsid w:val="0088503E"/>
    <w:rsid w:val="008855C2"/>
    <w:rsid w:val="00885EEB"/>
    <w:rsid w:val="00886E43"/>
    <w:rsid w:val="00887E34"/>
    <w:rsid w:val="008900AB"/>
    <w:rsid w:val="00890C86"/>
    <w:rsid w:val="00890EF7"/>
    <w:rsid w:val="00891172"/>
    <w:rsid w:val="00891D78"/>
    <w:rsid w:val="00891DAA"/>
    <w:rsid w:val="0089200E"/>
    <w:rsid w:val="00892631"/>
    <w:rsid w:val="0089275A"/>
    <w:rsid w:val="00893193"/>
    <w:rsid w:val="0089357F"/>
    <w:rsid w:val="00894678"/>
    <w:rsid w:val="008947EF"/>
    <w:rsid w:val="0089582F"/>
    <w:rsid w:val="0089733A"/>
    <w:rsid w:val="008A00C5"/>
    <w:rsid w:val="008A0289"/>
    <w:rsid w:val="008A0434"/>
    <w:rsid w:val="008A05F3"/>
    <w:rsid w:val="008A0E49"/>
    <w:rsid w:val="008A1DBF"/>
    <w:rsid w:val="008A2AFF"/>
    <w:rsid w:val="008A4F26"/>
    <w:rsid w:val="008A542E"/>
    <w:rsid w:val="008A5907"/>
    <w:rsid w:val="008A5E1F"/>
    <w:rsid w:val="008A6B7E"/>
    <w:rsid w:val="008A6F37"/>
    <w:rsid w:val="008A7078"/>
    <w:rsid w:val="008A70F1"/>
    <w:rsid w:val="008A7B96"/>
    <w:rsid w:val="008B0325"/>
    <w:rsid w:val="008B039B"/>
    <w:rsid w:val="008B0FD3"/>
    <w:rsid w:val="008B207C"/>
    <w:rsid w:val="008B21CB"/>
    <w:rsid w:val="008B2EE3"/>
    <w:rsid w:val="008B37A2"/>
    <w:rsid w:val="008B4078"/>
    <w:rsid w:val="008B4136"/>
    <w:rsid w:val="008B484E"/>
    <w:rsid w:val="008B4C7B"/>
    <w:rsid w:val="008B4CB8"/>
    <w:rsid w:val="008B529A"/>
    <w:rsid w:val="008B548C"/>
    <w:rsid w:val="008B55FF"/>
    <w:rsid w:val="008B5A2D"/>
    <w:rsid w:val="008B625B"/>
    <w:rsid w:val="008B6D4B"/>
    <w:rsid w:val="008B6EFA"/>
    <w:rsid w:val="008B6FD8"/>
    <w:rsid w:val="008B7256"/>
    <w:rsid w:val="008B73C7"/>
    <w:rsid w:val="008B73FC"/>
    <w:rsid w:val="008B79EC"/>
    <w:rsid w:val="008C0382"/>
    <w:rsid w:val="008C08DF"/>
    <w:rsid w:val="008C0EEB"/>
    <w:rsid w:val="008C2690"/>
    <w:rsid w:val="008C2BA5"/>
    <w:rsid w:val="008C34EB"/>
    <w:rsid w:val="008C3E35"/>
    <w:rsid w:val="008C3FB0"/>
    <w:rsid w:val="008C4326"/>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D78B5"/>
    <w:rsid w:val="008E00FB"/>
    <w:rsid w:val="008E0B27"/>
    <w:rsid w:val="008E1F0F"/>
    <w:rsid w:val="008E2045"/>
    <w:rsid w:val="008E2A6F"/>
    <w:rsid w:val="008E33EE"/>
    <w:rsid w:val="008E34A7"/>
    <w:rsid w:val="008E3A14"/>
    <w:rsid w:val="008E3FA4"/>
    <w:rsid w:val="008E43E0"/>
    <w:rsid w:val="008E482E"/>
    <w:rsid w:val="008E4B25"/>
    <w:rsid w:val="008E4C19"/>
    <w:rsid w:val="008E5389"/>
    <w:rsid w:val="008E59A1"/>
    <w:rsid w:val="008E5BEA"/>
    <w:rsid w:val="008E5DC8"/>
    <w:rsid w:val="008E6152"/>
    <w:rsid w:val="008E63C7"/>
    <w:rsid w:val="008F0810"/>
    <w:rsid w:val="008F0BD8"/>
    <w:rsid w:val="008F10C8"/>
    <w:rsid w:val="008F19E4"/>
    <w:rsid w:val="008F288C"/>
    <w:rsid w:val="008F2C98"/>
    <w:rsid w:val="008F3B0C"/>
    <w:rsid w:val="008F4A42"/>
    <w:rsid w:val="008F4CCD"/>
    <w:rsid w:val="008F572A"/>
    <w:rsid w:val="008F5C4A"/>
    <w:rsid w:val="008F6280"/>
    <w:rsid w:val="008F66D2"/>
    <w:rsid w:val="008F7B37"/>
    <w:rsid w:val="009002BF"/>
    <w:rsid w:val="00900C2A"/>
    <w:rsid w:val="00900D02"/>
    <w:rsid w:val="009012EC"/>
    <w:rsid w:val="00901842"/>
    <w:rsid w:val="00902304"/>
    <w:rsid w:val="0090256E"/>
    <w:rsid w:val="00902EBE"/>
    <w:rsid w:val="00902F3F"/>
    <w:rsid w:val="00902F88"/>
    <w:rsid w:val="00903599"/>
    <w:rsid w:val="009040B1"/>
    <w:rsid w:val="00904129"/>
    <w:rsid w:val="0090421B"/>
    <w:rsid w:val="009045F7"/>
    <w:rsid w:val="00904E3E"/>
    <w:rsid w:val="00905C84"/>
    <w:rsid w:val="0090619A"/>
    <w:rsid w:val="009064B4"/>
    <w:rsid w:val="0090690E"/>
    <w:rsid w:val="00906D96"/>
    <w:rsid w:val="00906F0B"/>
    <w:rsid w:val="00907585"/>
    <w:rsid w:val="00907772"/>
    <w:rsid w:val="00907C71"/>
    <w:rsid w:val="00907C76"/>
    <w:rsid w:val="0091006E"/>
    <w:rsid w:val="0091073B"/>
    <w:rsid w:val="0091134E"/>
    <w:rsid w:val="009113D4"/>
    <w:rsid w:val="0091187F"/>
    <w:rsid w:val="00911AAD"/>
    <w:rsid w:val="00911CFC"/>
    <w:rsid w:val="00911EE8"/>
    <w:rsid w:val="00912D8C"/>
    <w:rsid w:val="0091322D"/>
    <w:rsid w:val="00913C32"/>
    <w:rsid w:val="00914E0E"/>
    <w:rsid w:val="0091506B"/>
    <w:rsid w:val="0091539D"/>
    <w:rsid w:val="009163D1"/>
    <w:rsid w:val="00916662"/>
    <w:rsid w:val="00916BAA"/>
    <w:rsid w:val="0091752D"/>
    <w:rsid w:val="0091779E"/>
    <w:rsid w:val="00917B17"/>
    <w:rsid w:val="009200A4"/>
    <w:rsid w:val="0092094A"/>
    <w:rsid w:val="00920A40"/>
    <w:rsid w:val="00920A9F"/>
    <w:rsid w:val="00920B46"/>
    <w:rsid w:val="00921E74"/>
    <w:rsid w:val="00922B99"/>
    <w:rsid w:val="00924222"/>
    <w:rsid w:val="0092447E"/>
    <w:rsid w:val="00924ECD"/>
    <w:rsid w:val="00924EDF"/>
    <w:rsid w:val="00925029"/>
    <w:rsid w:val="009250FC"/>
    <w:rsid w:val="009253D8"/>
    <w:rsid w:val="00925572"/>
    <w:rsid w:val="00925C87"/>
    <w:rsid w:val="009263F6"/>
    <w:rsid w:val="00926C1F"/>
    <w:rsid w:val="00926E45"/>
    <w:rsid w:val="00926EF0"/>
    <w:rsid w:val="00927793"/>
    <w:rsid w:val="0092791C"/>
    <w:rsid w:val="00927969"/>
    <w:rsid w:val="00927BD3"/>
    <w:rsid w:val="00927FD7"/>
    <w:rsid w:val="00930749"/>
    <w:rsid w:val="00930A71"/>
    <w:rsid w:val="00930EFF"/>
    <w:rsid w:val="00931546"/>
    <w:rsid w:val="00931CA8"/>
    <w:rsid w:val="00931F46"/>
    <w:rsid w:val="00932ACA"/>
    <w:rsid w:val="00932C75"/>
    <w:rsid w:val="00933066"/>
    <w:rsid w:val="00933E78"/>
    <w:rsid w:val="00934168"/>
    <w:rsid w:val="0093421A"/>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3F13"/>
    <w:rsid w:val="009448AE"/>
    <w:rsid w:val="00944C47"/>
    <w:rsid w:val="00944E60"/>
    <w:rsid w:val="00944F80"/>
    <w:rsid w:val="00944FF7"/>
    <w:rsid w:val="00945D1A"/>
    <w:rsid w:val="00946917"/>
    <w:rsid w:val="00946E41"/>
    <w:rsid w:val="00946E69"/>
    <w:rsid w:val="009472BB"/>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6E6"/>
    <w:rsid w:val="00953F88"/>
    <w:rsid w:val="00954BE7"/>
    <w:rsid w:val="00955483"/>
    <w:rsid w:val="0095550C"/>
    <w:rsid w:val="00955558"/>
    <w:rsid w:val="0095616F"/>
    <w:rsid w:val="00956874"/>
    <w:rsid w:val="00956D4C"/>
    <w:rsid w:val="00956D62"/>
    <w:rsid w:val="00956ED2"/>
    <w:rsid w:val="009571D5"/>
    <w:rsid w:val="00957459"/>
    <w:rsid w:val="00957AC1"/>
    <w:rsid w:val="00957B78"/>
    <w:rsid w:val="00957B90"/>
    <w:rsid w:val="00957D17"/>
    <w:rsid w:val="00957E99"/>
    <w:rsid w:val="009605B7"/>
    <w:rsid w:val="009605CD"/>
    <w:rsid w:val="00960FC8"/>
    <w:rsid w:val="009610B8"/>
    <w:rsid w:val="0096143C"/>
    <w:rsid w:val="00961BC2"/>
    <w:rsid w:val="009621B1"/>
    <w:rsid w:val="009623C2"/>
    <w:rsid w:val="00962D98"/>
    <w:rsid w:val="00962F34"/>
    <w:rsid w:val="009631AE"/>
    <w:rsid w:val="00963ED3"/>
    <w:rsid w:val="00964419"/>
    <w:rsid w:val="009649EA"/>
    <w:rsid w:val="0096530A"/>
    <w:rsid w:val="00965B63"/>
    <w:rsid w:val="009662AD"/>
    <w:rsid w:val="009669EF"/>
    <w:rsid w:val="00966EF8"/>
    <w:rsid w:val="0096716C"/>
    <w:rsid w:val="00967745"/>
    <w:rsid w:val="00967960"/>
    <w:rsid w:val="0096799C"/>
    <w:rsid w:val="009704C6"/>
    <w:rsid w:val="0097112E"/>
    <w:rsid w:val="009716F2"/>
    <w:rsid w:val="00971B64"/>
    <w:rsid w:val="00971B8B"/>
    <w:rsid w:val="0097207C"/>
    <w:rsid w:val="0097228B"/>
    <w:rsid w:val="009725FE"/>
    <w:rsid w:val="009734C9"/>
    <w:rsid w:val="00973D95"/>
    <w:rsid w:val="009745ED"/>
    <w:rsid w:val="00974782"/>
    <w:rsid w:val="009748BF"/>
    <w:rsid w:val="00975142"/>
    <w:rsid w:val="00975400"/>
    <w:rsid w:val="009758B5"/>
    <w:rsid w:val="00975B0C"/>
    <w:rsid w:val="00975C12"/>
    <w:rsid w:val="00975DF2"/>
    <w:rsid w:val="009771F4"/>
    <w:rsid w:val="00977B39"/>
    <w:rsid w:val="00980D08"/>
    <w:rsid w:val="00981480"/>
    <w:rsid w:val="00981810"/>
    <w:rsid w:val="00981B87"/>
    <w:rsid w:val="00981FD5"/>
    <w:rsid w:val="0098228D"/>
    <w:rsid w:val="00984ADB"/>
    <w:rsid w:val="00985392"/>
    <w:rsid w:val="00985FA9"/>
    <w:rsid w:val="0098689D"/>
    <w:rsid w:val="00986B99"/>
    <w:rsid w:val="00987096"/>
    <w:rsid w:val="00987464"/>
    <w:rsid w:val="009878AB"/>
    <w:rsid w:val="009879B6"/>
    <w:rsid w:val="00987B55"/>
    <w:rsid w:val="00987DCB"/>
    <w:rsid w:val="00990D46"/>
    <w:rsid w:val="00991604"/>
    <w:rsid w:val="00992BC5"/>
    <w:rsid w:val="00992D77"/>
    <w:rsid w:val="00992F3E"/>
    <w:rsid w:val="00992FB8"/>
    <w:rsid w:val="0099371E"/>
    <w:rsid w:val="00993A95"/>
    <w:rsid w:val="009941BB"/>
    <w:rsid w:val="009945B3"/>
    <w:rsid w:val="00994A2B"/>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BAA"/>
    <w:rsid w:val="009A4F7E"/>
    <w:rsid w:val="009A4FB3"/>
    <w:rsid w:val="009A543B"/>
    <w:rsid w:val="009A5819"/>
    <w:rsid w:val="009A6A5D"/>
    <w:rsid w:val="009A7FE5"/>
    <w:rsid w:val="009B039D"/>
    <w:rsid w:val="009B0B45"/>
    <w:rsid w:val="009B1DE9"/>
    <w:rsid w:val="009B2138"/>
    <w:rsid w:val="009B2680"/>
    <w:rsid w:val="009B279E"/>
    <w:rsid w:val="009B302A"/>
    <w:rsid w:val="009B422A"/>
    <w:rsid w:val="009B4CAA"/>
    <w:rsid w:val="009B4FE9"/>
    <w:rsid w:val="009B505E"/>
    <w:rsid w:val="009B5198"/>
    <w:rsid w:val="009B5C52"/>
    <w:rsid w:val="009B619C"/>
    <w:rsid w:val="009B6525"/>
    <w:rsid w:val="009B6974"/>
    <w:rsid w:val="009B6B77"/>
    <w:rsid w:val="009B6DDA"/>
    <w:rsid w:val="009B6E44"/>
    <w:rsid w:val="009B7652"/>
    <w:rsid w:val="009B783B"/>
    <w:rsid w:val="009B78C2"/>
    <w:rsid w:val="009C02D8"/>
    <w:rsid w:val="009C0A23"/>
    <w:rsid w:val="009C0C72"/>
    <w:rsid w:val="009C0D58"/>
    <w:rsid w:val="009C0DAA"/>
    <w:rsid w:val="009C2877"/>
    <w:rsid w:val="009C2AB1"/>
    <w:rsid w:val="009C2CCB"/>
    <w:rsid w:val="009C3260"/>
    <w:rsid w:val="009C38AE"/>
    <w:rsid w:val="009C51C1"/>
    <w:rsid w:val="009C542F"/>
    <w:rsid w:val="009C5572"/>
    <w:rsid w:val="009C5DE0"/>
    <w:rsid w:val="009C6166"/>
    <w:rsid w:val="009C66EA"/>
    <w:rsid w:val="009C6A8C"/>
    <w:rsid w:val="009D0289"/>
    <w:rsid w:val="009D053B"/>
    <w:rsid w:val="009D0820"/>
    <w:rsid w:val="009D0E44"/>
    <w:rsid w:val="009D16EE"/>
    <w:rsid w:val="009D1FD4"/>
    <w:rsid w:val="009D2C39"/>
    <w:rsid w:val="009D2CF9"/>
    <w:rsid w:val="009D3095"/>
    <w:rsid w:val="009D34FA"/>
    <w:rsid w:val="009D4E91"/>
    <w:rsid w:val="009D584D"/>
    <w:rsid w:val="009D58FA"/>
    <w:rsid w:val="009D5C10"/>
    <w:rsid w:val="009D5C1B"/>
    <w:rsid w:val="009D6921"/>
    <w:rsid w:val="009D7761"/>
    <w:rsid w:val="009D7B78"/>
    <w:rsid w:val="009D7E52"/>
    <w:rsid w:val="009E00B3"/>
    <w:rsid w:val="009E0681"/>
    <w:rsid w:val="009E0955"/>
    <w:rsid w:val="009E0A77"/>
    <w:rsid w:val="009E0C39"/>
    <w:rsid w:val="009E21EF"/>
    <w:rsid w:val="009E2465"/>
    <w:rsid w:val="009E286B"/>
    <w:rsid w:val="009E2966"/>
    <w:rsid w:val="009E357B"/>
    <w:rsid w:val="009E3786"/>
    <w:rsid w:val="009E3C72"/>
    <w:rsid w:val="009E4077"/>
    <w:rsid w:val="009E42B8"/>
    <w:rsid w:val="009E4B5D"/>
    <w:rsid w:val="009E5381"/>
    <w:rsid w:val="009E5733"/>
    <w:rsid w:val="009E5CC3"/>
    <w:rsid w:val="009E67F0"/>
    <w:rsid w:val="009E69F3"/>
    <w:rsid w:val="009E6D7E"/>
    <w:rsid w:val="009E7262"/>
    <w:rsid w:val="009E75F1"/>
    <w:rsid w:val="009F0062"/>
    <w:rsid w:val="009F09D1"/>
    <w:rsid w:val="009F0B3B"/>
    <w:rsid w:val="009F0DFF"/>
    <w:rsid w:val="009F1687"/>
    <w:rsid w:val="009F1841"/>
    <w:rsid w:val="009F1C27"/>
    <w:rsid w:val="009F2871"/>
    <w:rsid w:val="009F2CC8"/>
    <w:rsid w:val="009F37B1"/>
    <w:rsid w:val="009F3C7A"/>
    <w:rsid w:val="009F47CA"/>
    <w:rsid w:val="009F48A9"/>
    <w:rsid w:val="009F539C"/>
    <w:rsid w:val="009F56D9"/>
    <w:rsid w:val="009F5D9C"/>
    <w:rsid w:val="009F6096"/>
    <w:rsid w:val="009F6233"/>
    <w:rsid w:val="009F626D"/>
    <w:rsid w:val="009F636A"/>
    <w:rsid w:val="009F6577"/>
    <w:rsid w:val="009F65C3"/>
    <w:rsid w:val="009F6B27"/>
    <w:rsid w:val="009F6EC5"/>
    <w:rsid w:val="009F71DD"/>
    <w:rsid w:val="009F7C75"/>
    <w:rsid w:val="00A001F3"/>
    <w:rsid w:val="00A00681"/>
    <w:rsid w:val="00A00CCB"/>
    <w:rsid w:val="00A00E44"/>
    <w:rsid w:val="00A00F38"/>
    <w:rsid w:val="00A0167B"/>
    <w:rsid w:val="00A01D03"/>
    <w:rsid w:val="00A02170"/>
    <w:rsid w:val="00A0235D"/>
    <w:rsid w:val="00A02D87"/>
    <w:rsid w:val="00A02EC9"/>
    <w:rsid w:val="00A03138"/>
    <w:rsid w:val="00A03233"/>
    <w:rsid w:val="00A0332F"/>
    <w:rsid w:val="00A03619"/>
    <w:rsid w:val="00A03B65"/>
    <w:rsid w:val="00A03C65"/>
    <w:rsid w:val="00A03E3F"/>
    <w:rsid w:val="00A04200"/>
    <w:rsid w:val="00A050C7"/>
    <w:rsid w:val="00A053C7"/>
    <w:rsid w:val="00A058FE"/>
    <w:rsid w:val="00A05E4F"/>
    <w:rsid w:val="00A061CA"/>
    <w:rsid w:val="00A0620D"/>
    <w:rsid w:val="00A069EF"/>
    <w:rsid w:val="00A07F37"/>
    <w:rsid w:val="00A10435"/>
    <w:rsid w:val="00A1085B"/>
    <w:rsid w:val="00A1089B"/>
    <w:rsid w:val="00A1211A"/>
    <w:rsid w:val="00A12135"/>
    <w:rsid w:val="00A121BA"/>
    <w:rsid w:val="00A13011"/>
    <w:rsid w:val="00A13455"/>
    <w:rsid w:val="00A13B36"/>
    <w:rsid w:val="00A13BEF"/>
    <w:rsid w:val="00A13FAE"/>
    <w:rsid w:val="00A145D8"/>
    <w:rsid w:val="00A14680"/>
    <w:rsid w:val="00A14E02"/>
    <w:rsid w:val="00A14E31"/>
    <w:rsid w:val="00A14ECD"/>
    <w:rsid w:val="00A161B7"/>
    <w:rsid w:val="00A1620E"/>
    <w:rsid w:val="00A16345"/>
    <w:rsid w:val="00A16405"/>
    <w:rsid w:val="00A16603"/>
    <w:rsid w:val="00A168AB"/>
    <w:rsid w:val="00A169B9"/>
    <w:rsid w:val="00A16A3A"/>
    <w:rsid w:val="00A170B9"/>
    <w:rsid w:val="00A17117"/>
    <w:rsid w:val="00A17AFD"/>
    <w:rsid w:val="00A17D99"/>
    <w:rsid w:val="00A201B3"/>
    <w:rsid w:val="00A2062F"/>
    <w:rsid w:val="00A20D84"/>
    <w:rsid w:val="00A20FC6"/>
    <w:rsid w:val="00A21783"/>
    <w:rsid w:val="00A21DFF"/>
    <w:rsid w:val="00A21EBA"/>
    <w:rsid w:val="00A22392"/>
    <w:rsid w:val="00A22784"/>
    <w:rsid w:val="00A2279C"/>
    <w:rsid w:val="00A22BC8"/>
    <w:rsid w:val="00A23BF7"/>
    <w:rsid w:val="00A24189"/>
    <w:rsid w:val="00A2441A"/>
    <w:rsid w:val="00A25BB0"/>
    <w:rsid w:val="00A25E6E"/>
    <w:rsid w:val="00A265DD"/>
    <w:rsid w:val="00A26630"/>
    <w:rsid w:val="00A269BB"/>
    <w:rsid w:val="00A26D29"/>
    <w:rsid w:val="00A27AE3"/>
    <w:rsid w:val="00A27FA2"/>
    <w:rsid w:val="00A3087E"/>
    <w:rsid w:val="00A30966"/>
    <w:rsid w:val="00A32283"/>
    <w:rsid w:val="00A32380"/>
    <w:rsid w:val="00A33086"/>
    <w:rsid w:val="00A33CEB"/>
    <w:rsid w:val="00A34146"/>
    <w:rsid w:val="00A344C7"/>
    <w:rsid w:val="00A3456B"/>
    <w:rsid w:val="00A34748"/>
    <w:rsid w:val="00A34D67"/>
    <w:rsid w:val="00A35A22"/>
    <w:rsid w:val="00A360CF"/>
    <w:rsid w:val="00A36129"/>
    <w:rsid w:val="00A3645A"/>
    <w:rsid w:val="00A36675"/>
    <w:rsid w:val="00A367CC"/>
    <w:rsid w:val="00A36BEB"/>
    <w:rsid w:val="00A3745A"/>
    <w:rsid w:val="00A37491"/>
    <w:rsid w:val="00A374E7"/>
    <w:rsid w:val="00A40567"/>
    <w:rsid w:val="00A40C3A"/>
    <w:rsid w:val="00A420ED"/>
    <w:rsid w:val="00A425F6"/>
    <w:rsid w:val="00A42CE6"/>
    <w:rsid w:val="00A42FB0"/>
    <w:rsid w:val="00A44516"/>
    <w:rsid w:val="00A44A40"/>
    <w:rsid w:val="00A44CA5"/>
    <w:rsid w:val="00A45249"/>
    <w:rsid w:val="00A460A4"/>
    <w:rsid w:val="00A46290"/>
    <w:rsid w:val="00A4681C"/>
    <w:rsid w:val="00A46CBD"/>
    <w:rsid w:val="00A46CE4"/>
    <w:rsid w:val="00A46F24"/>
    <w:rsid w:val="00A47046"/>
    <w:rsid w:val="00A476CD"/>
    <w:rsid w:val="00A47DC5"/>
    <w:rsid w:val="00A50BAE"/>
    <w:rsid w:val="00A50D67"/>
    <w:rsid w:val="00A50ED5"/>
    <w:rsid w:val="00A518DE"/>
    <w:rsid w:val="00A51F74"/>
    <w:rsid w:val="00A51FB5"/>
    <w:rsid w:val="00A524FD"/>
    <w:rsid w:val="00A5273C"/>
    <w:rsid w:val="00A527EC"/>
    <w:rsid w:val="00A532D0"/>
    <w:rsid w:val="00A53536"/>
    <w:rsid w:val="00A53567"/>
    <w:rsid w:val="00A53AE2"/>
    <w:rsid w:val="00A54673"/>
    <w:rsid w:val="00A5514A"/>
    <w:rsid w:val="00A55311"/>
    <w:rsid w:val="00A553C9"/>
    <w:rsid w:val="00A55DD6"/>
    <w:rsid w:val="00A56294"/>
    <w:rsid w:val="00A56974"/>
    <w:rsid w:val="00A56C5A"/>
    <w:rsid w:val="00A570B9"/>
    <w:rsid w:val="00A5720E"/>
    <w:rsid w:val="00A57CDD"/>
    <w:rsid w:val="00A57DCD"/>
    <w:rsid w:val="00A602FE"/>
    <w:rsid w:val="00A60C89"/>
    <w:rsid w:val="00A613A7"/>
    <w:rsid w:val="00A61A75"/>
    <w:rsid w:val="00A61C61"/>
    <w:rsid w:val="00A61E1A"/>
    <w:rsid w:val="00A6219E"/>
    <w:rsid w:val="00A621D4"/>
    <w:rsid w:val="00A6234B"/>
    <w:rsid w:val="00A624A1"/>
    <w:rsid w:val="00A63072"/>
    <w:rsid w:val="00A636DA"/>
    <w:rsid w:val="00A63E07"/>
    <w:rsid w:val="00A63E32"/>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98B"/>
    <w:rsid w:val="00A70EEF"/>
    <w:rsid w:val="00A70FC4"/>
    <w:rsid w:val="00A720C1"/>
    <w:rsid w:val="00A7215A"/>
    <w:rsid w:val="00A72A2C"/>
    <w:rsid w:val="00A72DBB"/>
    <w:rsid w:val="00A730A8"/>
    <w:rsid w:val="00A73233"/>
    <w:rsid w:val="00A73410"/>
    <w:rsid w:val="00A7396F"/>
    <w:rsid w:val="00A74296"/>
    <w:rsid w:val="00A74CDC"/>
    <w:rsid w:val="00A75E1A"/>
    <w:rsid w:val="00A766F6"/>
    <w:rsid w:val="00A7687C"/>
    <w:rsid w:val="00A76A12"/>
    <w:rsid w:val="00A76EF1"/>
    <w:rsid w:val="00A7785F"/>
    <w:rsid w:val="00A80013"/>
    <w:rsid w:val="00A80564"/>
    <w:rsid w:val="00A805C8"/>
    <w:rsid w:val="00A812CE"/>
    <w:rsid w:val="00A82875"/>
    <w:rsid w:val="00A82A57"/>
    <w:rsid w:val="00A82C75"/>
    <w:rsid w:val="00A83CD8"/>
    <w:rsid w:val="00A84131"/>
    <w:rsid w:val="00A84275"/>
    <w:rsid w:val="00A84A7B"/>
    <w:rsid w:val="00A8532C"/>
    <w:rsid w:val="00A854EC"/>
    <w:rsid w:val="00A85631"/>
    <w:rsid w:val="00A86845"/>
    <w:rsid w:val="00A868A8"/>
    <w:rsid w:val="00A86A04"/>
    <w:rsid w:val="00A90DEF"/>
    <w:rsid w:val="00A913E0"/>
    <w:rsid w:val="00A91B68"/>
    <w:rsid w:val="00A91FE3"/>
    <w:rsid w:val="00A92045"/>
    <w:rsid w:val="00A92083"/>
    <w:rsid w:val="00A9236B"/>
    <w:rsid w:val="00A92A0F"/>
    <w:rsid w:val="00A92DC6"/>
    <w:rsid w:val="00A92DCD"/>
    <w:rsid w:val="00A93D10"/>
    <w:rsid w:val="00A956AA"/>
    <w:rsid w:val="00A95754"/>
    <w:rsid w:val="00A9581E"/>
    <w:rsid w:val="00A95B9D"/>
    <w:rsid w:val="00A95C9A"/>
    <w:rsid w:val="00A9678C"/>
    <w:rsid w:val="00A9697A"/>
    <w:rsid w:val="00A9781D"/>
    <w:rsid w:val="00A97AF3"/>
    <w:rsid w:val="00A97F74"/>
    <w:rsid w:val="00AA0637"/>
    <w:rsid w:val="00AA0923"/>
    <w:rsid w:val="00AA0A2B"/>
    <w:rsid w:val="00AA0CF1"/>
    <w:rsid w:val="00AA1447"/>
    <w:rsid w:val="00AA28CF"/>
    <w:rsid w:val="00AA2D30"/>
    <w:rsid w:val="00AA3445"/>
    <w:rsid w:val="00AA3D0D"/>
    <w:rsid w:val="00AA3ECD"/>
    <w:rsid w:val="00AA40B4"/>
    <w:rsid w:val="00AA51DD"/>
    <w:rsid w:val="00AA585F"/>
    <w:rsid w:val="00AA5BD1"/>
    <w:rsid w:val="00AA7921"/>
    <w:rsid w:val="00AA7AB2"/>
    <w:rsid w:val="00AB0565"/>
    <w:rsid w:val="00AB0D73"/>
    <w:rsid w:val="00AB0E34"/>
    <w:rsid w:val="00AB0F69"/>
    <w:rsid w:val="00AB1574"/>
    <w:rsid w:val="00AB16F9"/>
    <w:rsid w:val="00AB19A4"/>
    <w:rsid w:val="00AB1A4E"/>
    <w:rsid w:val="00AB29AC"/>
    <w:rsid w:val="00AB2A60"/>
    <w:rsid w:val="00AB2A98"/>
    <w:rsid w:val="00AB2E16"/>
    <w:rsid w:val="00AB4193"/>
    <w:rsid w:val="00AB45FF"/>
    <w:rsid w:val="00AB472E"/>
    <w:rsid w:val="00AB4989"/>
    <w:rsid w:val="00AB4C1A"/>
    <w:rsid w:val="00AB5039"/>
    <w:rsid w:val="00AB512E"/>
    <w:rsid w:val="00AB5325"/>
    <w:rsid w:val="00AB7654"/>
    <w:rsid w:val="00AB7877"/>
    <w:rsid w:val="00AB7A85"/>
    <w:rsid w:val="00AB7D1E"/>
    <w:rsid w:val="00AB7EA0"/>
    <w:rsid w:val="00AB7FFB"/>
    <w:rsid w:val="00AC02B8"/>
    <w:rsid w:val="00AC030F"/>
    <w:rsid w:val="00AC0AF8"/>
    <w:rsid w:val="00AC0CF3"/>
    <w:rsid w:val="00AC14C3"/>
    <w:rsid w:val="00AC1D5F"/>
    <w:rsid w:val="00AC202D"/>
    <w:rsid w:val="00AC21F5"/>
    <w:rsid w:val="00AC2504"/>
    <w:rsid w:val="00AC2952"/>
    <w:rsid w:val="00AC346A"/>
    <w:rsid w:val="00AC3859"/>
    <w:rsid w:val="00AC3C24"/>
    <w:rsid w:val="00AC3FFD"/>
    <w:rsid w:val="00AC400D"/>
    <w:rsid w:val="00AC4929"/>
    <w:rsid w:val="00AC4A3E"/>
    <w:rsid w:val="00AC4C2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8FA"/>
    <w:rsid w:val="00AD3A21"/>
    <w:rsid w:val="00AD4E26"/>
    <w:rsid w:val="00AD5D40"/>
    <w:rsid w:val="00AD5D4C"/>
    <w:rsid w:val="00AD6122"/>
    <w:rsid w:val="00AD6275"/>
    <w:rsid w:val="00AD6922"/>
    <w:rsid w:val="00AD6FCE"/>
    <w:rsid w:val="00AD763C"/>
    <w:rsid w:val="00AD797E"/>
    <w:rsid w:val="00AD7A70"/>
    <w:rsid w:val="00AD7AAD"/>
    <w:rsid w:val="00AE1A24"/>
    <w:rsid w:val="00AE21C9"/>
    <w:rsid w:val="00AE2421"/>
    <w:rsid w:val="00AE2702"/>
    <w:rsid w:val="00AE39AD"/>
    <w:rsid w:val="00AE4348"/>
    <w:rsid w:val="00AE4AC0"/>
    <w:rsid w:val="00AE54E8"/>
    <w:rsid w:val="00AE64C1"/>
    <w:rsid w:val="00AE6A86"/>
    <w:rsid w:val="00AE730E"/>
    <w:rsid w:val="00AE7817"/>
    <w:rsid w:val="00AE78B2"/>
    <w:rsid w:val="00AE7AA8"/>
    <w:rsid w:val="00AE7DDC"/>
    <w:rsid w:val="00AF06E8"/>
    <w:rsid w:val="00AF0798"/>
    <w:rsid w:val="00AF0F2B"/>
    <w:rsid w:val="00AF13E1"/>
    <w:rsid w:val="00AF1E39"/>
    <w:rsid w:val="00AF201E"/>
    <w:rsid w:val="00AF27F7"/>
    <w:rsid w:val="00AF2A7B"/>
    <w:rsid w:val="00AF2E66"/>
    <w:rsid w:val="00AF2EB6"/>
    <w:rsid w:val="00AF309E"/>
    <w:rsid w:val="00AF4208"/>
    <w:rsid w:val="00AF4514"/>
    <w:rsid w:val="00AF4918"/>
    <w:rsid w:val="00AF4F79"/>
    <w:rsid w:val="00AF56CA"/>
    <w:rsid w:val="00AF590F"/>
    <w:rsid w:val="00AF63AC"/>
    <w:rsid w:val="00AF6404"/>
    <w:rsid w:val="00AF6863"/>
    <w:rsid w:val="00AF7233"/>
    <w:rsid w:val="00B005D4"/>
    <w:rsid w:val="00B0064D"/>
    <w:rsid w:val="00B00916"/>
    <w:rsid w:val="00B009A3"/>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E9"/>
    <w:rsid w:val="00B053C3"/>
    <w:rsid w:val="00B05959"/>
    <w:rsid w:val="00B05E28"/>
    <w:rsid w:val="00B066FB"/>
    <w:rsid w:val="00B07110"/>
    <w:rsid w:val="00B075E7"/>
    <w:rsid w:val="00B076EC"/>
    <w:rsid w:val="00B077A3"/>
    <w:rsid w:val="00B07C93"/>
    <w:rsid w:val="00B103F5"/>
    <w:rsid w:val="00B10527"/>
    <w:rsid w:val="00B10848"/>
    <w:rsid w:val="00B11790"/>
    <w:rsid w:val="00B12B32"/>
    <w:rsid w:val="00B12D84"/>
    <w:rsid w:val="00B1357D"/>
    <w:rsid w:val="00B1378F"/>
    <w:rsid w:val="00B14242"/>
    <w:rsid w:val="00B14956"/>
    <w:rsid w:val="00B14A28"/>
    <w:rsid w:val="00B14C82"/>
    <w:rsid w:val="00B14F7D"/>
    <w:rsid w:val="00B15201"/>
    <w:rsid w:val="00B15216"/>
    <w:rsid w:val="00B16232"/>
    <w:rsid w:val="00B16983"/>
    <w:rsid w:val="00B16B80"/>
    <w:rsid w:val="00B16C82"/>
    <w:rsid w:val="00B16D4D"/>
    <w:rsid w:val="00B16DFF"/>
    <w:rsid w:val="00B17371"/>
    <w:rsid w:val="00B1785A"/>
    <w:rsid w:val="00B20EB5"/>
    <w:rsid w:val="00B21062"/>
    <w:rsid w:val="00B216B6"/>
    <w:rsid w:val="00B2272E"/>
    <w:rsid w:val="00B23284"/>
    <w:rsid w:val="00B2369D"/>
    <w:rsid w:val="00B24946"/>
    <w:rsid w:val="00B24CD8"/>
    <w:rsid w:val="00B24E63"/>
    <w:rsid w:val="00B250B7"/>
    <w:rsid w:val="00B2517D"/>
    <w:rsid w:val="00B267A6"/>
    <w:rsid w:val="00B26C6C"/>
    <w:rsid w:val="00B26C87"/>
    <w:rsid w:val="00B27BFE"/>
    <w:rsid w:val="00B30307"/>
    <w:rsid w:val="00B3140D"/>
    <w:rsid w:val="00B31514"/>
    <w:rsid w:val="00B31A04"/>
    <w:rsid w:val="00B31A57"/>
    <w:rsid w:val="00B32180"/>
    <w:rsid w:val="00B321A5"/>
    <w:rsid w:val="00B323A7"/>
    <w:rsid w:val="00B32D13"/>
    <w:rsid w:val="00B33279"/>
    <w:rsid w:val="00B333D8"/>
    <w:rsid w:val="00B33709"/>
    <w:rsid w:val="00B337A1"/>
    <w:rsid w:val="00B3385D"/>
    <w:rsid w:val="00B340D9"/>
    <w:rsid w:val="00B34AE6"/>
    <w:rsid w:val="00B34CCA"/>
    <w:rsid w:val="00B35178"/>
    <w:rsid w:val="00B35C3F"/>
    <w:rsid w:val="00B35D5F"/>
    <w:rsid w:val="00B36CD0"/>
    <w:rsid w:val="00B36CFD"/>
    <w:rsid w:val="00B370B2"/>
    <w:rsid w:val="00B371AB"/>
    <w:rsid w:val="00B379A2"/>
    <w:rsid w:val="00B37C91"/>
    <w:rsid w:val="00B37D9C"/>
    <w:rsid w:val="00B40298"/>
    <w:rsid w:val="00B4039D"/>
    <w:rsid w:val="00B4041A"/>
    <w:rsid w:val="00B40DEB"/>
    <w:rsid w:val="00B40E0B"/>
    <w:rsid w:val="00B41281"/>
    <w:rsid w:val="00B41AC0"/>
    <w:rsid w:val="00B4225A"/>
    <w:rsid w:val="00B42568"/>
    <w:rsid w:val="00B42634"/>
    <w:rsid w:val="00B429AC"/>
    <w:rsid w:val="00B4312E"/>
    <w:rsid w:val="00B43AFA"/>
    <w:rsid w:val="00B43C24"/>
    <w:rsid w:val="00B43DC7"/>
    <w:rsid w:val="00B44280"/>
    <w:rsid w:val="00B447F3"/>
    <w:rsid w:val="00B44B21"/>
    <w:rsid w:val="00B44DD4"/>
    <w:rsid w:val="00B45639"/>
    <w:rsid w:val="00B4604D"/>
    <w:rsid w:val="00B46220"/>
    <w:rsid w:val="00B462E6"/>
    <w:rsid w:val="00B46405"/>
    <w:rsid w:val="00B46BEC"/>
    <w:rsid w:val="00B4713E"/>
    <w:rsid w:val="00B47228"/>
    <w:rsid w:val="00B4738E"/>
    <w:rsid w:val="00B4747B"/>
    <w:rsid w:val="00B47A30"/>
    <w:rsid w:val="00B47C52"/>
    <w:rsid w:val="00B50237"/>
    <w:rsid w:val="00B506C4"/>
    <w:rsid w:val="00B50710"/>
    <w:rsid w:val="00B507F8"/>
    <w:rsid w:val="00B512CF"/>
    <w:rsid w:val="00B514E1"/>
    <w:rsid w:val="00B5168F"/>
    <w:rsid w:val="00B518DE"/>
    <w:rsid w:val="00B51CF7"/>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7FA"/>
    <w:rsid w:val="00B60E1A"/>
    <w:rsid w:val="00B60F1E"/>
    <w:rsid w:val="00B614B3"/>
    <w:rsid w:val="00B61B26"/>
    <w:rsid w:val="00B61D02"/>
    <w:rsid w:val="00B61D72"/>
    <w:rsid w:val="00B623A5"/>
    <w:rsid w:val="00B62701"/>
    <w:rsid w:val="00B62F59"/>
    <w:rsid w:val="00B635F9"/>
    <w:rsid w:val="00B63F5A"/>
    <w:rsid w:val="00B64A28"/>
    <w:rsid w:val="00B64DA0"/>
    <w:rsid w:val="00B64F32"/>
    <w:rsid w:val="00B65320"/>
    <w:rsid w:val="00B65F0D"/>
    <w:rsid w:val="00B667DF"/>
    <w:rsid w:val="00B66915"/>
    <w:rsid w:val="00B66ADB"/>
    <w:rsid w:val="00B6719D"/>
    <w:rsid w:val="00B67F31"/>
    <w:rsid w:val="00B72070"/>
    <w:rsid w:val="00B7250D"/>
    <w:rsid w:val="00B72C70"/>
    <w:rsid w:val="00B72E6C"/>
    <w:rsid w:val="00B73437"/>
    <w:rsid w:val="00B737F2"/>
    <w:rsid w:val="00B74703"/>
    <w:rsid w:val="00B74895"/>
    <w:rsid w:val="00B753DE"/>
    <w:rsid w:val="00B75C57"/>
    <w:rsid w:val="00B762EE"/>
    <w:rsid w:val="00B76704"/>
    <w:rsid w:val="00B77004"/>
    <w:rsid w:val="00B7700C"/>
    <w:rsid w:val="00B77316"/>
    <w:rsid w:val="00B773C5"/>
    <w:rsid w:val="00B77ADF"/>
    <w:rsid w:val="00B80878"/>
    <w:rsid w:val="00B80A8C"/>
    <w:rsid w:val="00B816AA"/>
    <w:rsid w:val="00B81792"/>
    <w:rsid w:val="00B821CD"/>
    <w:rsid w:val="00B829B5"/>
    <w:rsid w:val="00B841B5"/>
    <w:rsid w:val="00B84C41"/>
    <w:rsid w:val="00B8531A"/>
    <w:rsid w:val="00B8581F"/>
    <w:rsid w:val="00B85F19"/>
    <w:rsid w:val="00B86B62"/>
    <w:rsid w:val="00B87273"/>
    <w:rsid w:val="00B8756B"/>
    <w:rsid w:val="00B87DC4"/>
    <w:rsid w:val="00B9016F"/>
    <w:rsid w:val="00B91490"/>
    <w:rsid w:val="00B91D5E"/>
    <w:rsid w:val="00B91FFA"/>
    <w:rsid w:val="00B92561"/>
    <w:rsid w:val="00B92A57"/>
    <w:rsid w:val="00B92A87"/>
    <w:rsid w:val="00B92B6B"/>
    <w:rsid w:val="00B92C1F"/>
    <w:rsid w:val="00B9395E"/>
    <w:rsid w:val="00B942DA"/>
    <w:rsid w:val="00B94862"/>
    <w:rsid w:val="00B9492F"/>
    <w:rsid w:val="00B94DDE"/>
    <w:rsid w:val="00B94ED0"/>
    <w:rsid w:val="00B958B0"/>
    <w:rsid w:val="00B95E7C"/>
    <w:rsid w:val="00B96655"/>
    <w:rsid w:val="00B97226"/>
    <w:rsid w:val="00B973A5"/>
    <w:rsid w:val="00B97BCE"/>
    <w:rsid w:val="00B97C45"/>
    <w:rsid w:val="00B97D10"/>
    <w:rsid w:val="00BA1D3A"/>
    <w:rsid w:val="00BA1E40"/>
    <w:rsid w:val="00BA1EF6"/>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015"/>
    <w:rsid w:val="00BA7CE3"/>
    <w:rsid w:val="00BB02E1"/>
    <w:rsid w:val="00BB0A57"/>
    <w:rsid w:val="00BB0BDF"/>
    <w:rsid w:val="00BB102D"/>
    <w:rsid w:val="00BB225D"/>
    <w:rsid w:val="00BB24E1"/>
    <w:rsid w:val="00BB25E6"/>
    <w:rsid w:val="00BB2CDA"/>
    <w:rsid w:val="00BB3387"/>
    <w:rsid w:val="00BB37C3"/>
    <w:rsid w:val="00BB4DB4"/>
    <w:rsid w:val="00BB52BC"/>
    <w:rsid w:val="00BB52F5"/>
    <w:rsid w:val="00BB5B23"/>
    <w:rsid w:val="00BB5F94"/>
    <w:rsid w:val="00BB6161"/>
    <w:rsid w:val="00BB6741"/>
    <w:rsid w:val="00BB6BFE"/>
    <w:rsid w:val="00BB6C36"/>
    <w:rsid w:val="00BB7063"/>
    <w:rsid w:val="00BB74C0"/>
    <w:rsid w:val="00BB7776"/>
    <w:rsid w:val="00BB7810"/>
    <w:rsid w:val="00BB7FA7"/>
    <w:rsid w:val="00BC0347"/>
    <w:rsid w:val="00BC05E4"/>
    <w:rsid w:val="00BC0822"/>
    <w:rsid w:val="00BC0A4C"/>
    <w:rsid w:val="00BC0B4A"/>
    <w:rsid w:val="00BC1BE6"/>
    <w:rsid w:val="00BC2125"/>
    <w:rsid w:val="00BC27FB"/>
    <w:rsid w:val="00BC298D"/>
    <w:rsid w:val="00BC2ADC"/>
    <w:rsid w:val="00BC2E83"/>
    <w:rsid w:val="00BC307E"/>
    <w:rsid w:val="00BC32CA"/>
    <w:rsid w:val="00BC3AC3"/>
    <w:rsid w:val="00BC3C51"/>
    <w:rsid w:val="00BC41EB"/>
    <w:rsid w:val="00BC5633"/>
    <w:rsid w:val="00BC6518"/>
    <w:rsid w:val="00BC6EDE"/>
    <w:rsid w:val="00BC70E1"/>
    <w:rsid w:val="00BC70E5"/>
    <w:rsid w:val="00BC7AC0"/>
    <w:rsid w:val="00BC7D2A"/>
    <w:rsid w:val="00BC7DE3"/>
    <w:rsid w:val="00BD034E"/>
    <w:rsid w:val="00BD07E7"/>
    <w:rsid w:val="00BD0885"/>
    <w:rsid w:val="00BD0A12"/>
    <w:rsid w:val="00BD1241"/>
    <w:rsid w:val="00BD1F52"/>
    <w:rsid w:val="00BD284C"/>
    <w:rsid w:val="00BD2F64"/>
    <w:rsid w:val="00BD2FE7"/>
    <w:rsid w:val="00BD3165"/>
    <w:rsid w:val="00BD3711"/>
    <w:rsid w:val="00BD3DE4"/>
    <w:rsid w:val="00BD458A"/>
    <w:rsid w:val="00BD4D8A"/>
    <w:rsid w:val="00BD53A5"/>
    <w:rsid w:val="00BD5CBA"/>
    <w:rsid w:val="00BD6135"/>
    <w:rsid w:val="00BD614B"/>
    <w:rsid w:val="00BD698B"/>
    <w:rsid w:val="00BD7002"/>
    <w:rsid w:val="00BD7CA7"/>
    <w:rsid w:val="00BD7D8F"/>
    <w:rsid w:val="00BE02F3"/>
    <w:rsid w:val="00BE0412"/>
    <w:rsid w:val="00BE051C"/>
    <w:rsid w:val="00BE08C2"/>
    <w:rsid w:val="00BE11F2"/>
    <w:rsid w:val="00BE20A9"/>
    <w:rsid w:val="00BE25F6"/>
    <w:rsid w:val="00BE331A"/>
    <w:rsid w:val="00BE35AA"/>
    <w:rsid w:val="00BE364D"/>
    <w:rsid w:val="00BE3F98"/>
    <w:rsid w:val="00BE410F"/>
    <w:rsid w:val="00BE43A4"/>
    <w:rsid w:val="00BE45E9"/>
    <w:rsid w:val="00BE4779"/>
    <w:rsid w:val="00BE480C"/>
    <w:rsid w:val="00BE5593"/>
    <w:rsid w:val="00BE5601"/>
    <w:rsid w:val="00BE574F"/>
    <w:rsid w:val="00BE5B1C"/>
    <w:rsid w:val="00BE5B97"/>
    <w:rsid w:val="00BE6548"/>
    <w:rsid w:val="00BE6B60"/>
    <w:rsid w:val="00BE7391"/>
    <w:rsid w:val="00BE783C"/>
    <w:rsid w:val="00BE7ACA"/>
    <w:rsid w:val="00BF1853"/>
    <w:rsid w:val="00BF1AFD"/>
    <w:rsid w:val="00BF2360"/>
    <w:rsid w:val="00BF2508"/>
    <w:rsid w:val="00BF3B5D"/>
    <w:rsid w:val="00BF3B8A"/>
    <w:rsid w:val="00BF3E7F"/>
    <w:rsid w:val="00BF4E54"/>
    <w:rsid w:val="00BF52B7"/>
    <w:rsid w:val="00BF5386"/>
    <w:rsid w:val="00BF5652"/>
    <w:rsid w:val="00BF62A7"/>
    <w:rsid w:val="00BF65D5"/>
    <w:rsid w:val="00BF6649"/>
    <w:rsid w:val="00BF6B98"/>
    <w:rsid w:val="00BF72C5"/>
    <w:rsid w:val="00BF7E2E"/>
    <w:rsid w:val="00C000C5"/>
    <w:rsid w:val="00C00885"/>
    <w:rsid w:val="00C0094A"/>
    <w:rsid w:val="00C00AAF"/>
    <w:rsid w:val="00C00B8E"/>
    <w:rsid w:val="00C01746"/>
    <w:rsid w:val="00C0250E"/>
    <w:rsid w:val="00C02764"/>
    <w:rsid w:val="00C028B6"/>
    <w:rsid w:val="00C02CFF"/>
    <w:rsid w:val="00C02D55"/>
    <w:rsid w:val="00C02D70"/>
    <w:rsid w:val="00C03363"/>
    <w:rsid w:val="00C0399C"/>
    <w:rsid w:val="00C04057"/>
    <w:rsid w:val="00C04404"/>
    <w:rsid w:val="00C04414"/>
    <w:rsid w:val="00C044AF"/>
    <w:rsid w:val="00C04FD3"/>
    <w:rsid w:val="00C05C9F"/>
    <w:rsid w:val="00C0624D"/>
    <w:rsid w:val="00C06721"/>
    <w:rsid w:val="00C0686A"/>
    <w:rsid w:val="00C06CC5"/>
    <w:rsid w:val="00C06E44"/>
    <w:rsid w:val="00C070C1"/>
    <w:rsid w:val="00C0740B"/>
    <w:rsid w:val="00C076C0"/>
    <w:rsid w:val="00C0799A"/>
    <w:rsid w:val="00C1004E"/>
    <w:rsid w:val="00C1133E"/>
    <w:rsid w:val="00C1315B"/>
    <w:rsid w:val="00C133B1"/>
    <w:rsid w:val="00C1356C"/>
    <w:rsid w:val="00C13728"/>
    <w:rsid w:val="00C13921"/>
    <w:rsid w:val="00C13C5B"/>
    <w:rsid w:val="00C13E45"/>
    <w:rsid w:val="00C1533F"/>
    <w:rsid w:val="00C15427"/>
    <w:rsid w:val="00C15493"/>
    <w:rsid w:val="00C15BAA"/>
    <w:rsid w:val="00C15FC5"/>
    <w:rsid w:val="00C1603D"/>
    <w:rsid w:val="00C16658"/>
    <w:rsid w:val="00C16BAA"/>
    <w:rsid w:val="00C16CDD"/>
    <w:rsid w:val="00C17171"/>
    <w:rsid w:val="00C177A7"/>
    <w:rsid w:val="00C17A72"/>
    <w:rsid w:val="00C17BCB"/>
    <w:rsid w:val="00C17C18"/>
    <w:rsid w:val="00C20BA8"/>
    <w:rsid w:val="00C214F0"/>
    <w:rsid w:val="00C21AB7"/>
    <w:rsid w:val="00C21F3A"/>
    <w:rsid w:val="00C21FA2"/>
    <w:rsid w:val="00C222A2"/>
    <w:rsid w:val="00C2250E"/>
    <w:rsid w:val="00C22F04"/>
    <w:rsid w:val="00C2301A"/>
    <w:rsid w:val="00C23251"/>
    <w:rsid w:val="00C2372E"/>
    <w:rsid w:val="00C23A20"/>
    <w:rsid w:val="00C23EBF"/>
    <w:rsid w:val="00C24383"/>
    <w:rsid w:val="00C244E4"/>
    <w:rsid w:val="00C24EF4"/>
    <w:rsid w:val="00C24F79"/>
    <w:rsid w:val="00C25201"/>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947"/>
    <w:rsid w:val="00C32ABB"/>
    <w:rsid w:val="00C32F19"/>
    <w:rsid w:val="00C33AC1"/>
    <w:rsid w:val="00C34485"/>
    <w:rsid w:val="00C3452A"/>
    <w:rsid w:val="00C34B4E"/>
    <w:rsid w:val="00C351CD"/>
    <w:rsid w:val="00C35520"/>
    <w:rsid w:val="00C357ED"/>
    <w:rsid w:val="00C35BB0"/>
    <w:rsid w:val="00C35CA1"/>
    <w:rsid w:val="00C35E9B"/>
    <w:rsid w:val="00C36515"/>
    <w:rsid w:val="00C36716"/>
    <w:rsid w:val="00C36A14"/>
    <w:rsid w:val="00C36FD9"/>
    <w:rsid w:val="00C37772"/>
    <w:rsid w:val="00C37809"/>
    <w:rsid w:val="00C37858"/>
    <w:rsid w:val="00C378C9"/>
    <w:rsid w:val="00C37F69"/>
    <w:rsid w:val="00C40830"/>
    <w:rsid w:val="00C41449"/>
    <w:rsid w:val="00C41F28"/>
    <w:rsid w:val="00C420DE"/>
    <w:rsid w:val="00C422C0"/>
    <w:rsid w:val="00C436E4"/>
    <w:rsid w:val="00C4399A"/>
    <w:rsid w:val="00C43F03"/>
    <w:rsid w:val="00C44295"/>
    <w:rsid w:val="00C44B64"/>
    <w:rsid w:val="00C45ECB"/>
    <w:rsid w:val="00C461D9"/>
    <w:rsid w:val="00C468FE"/>
    <w:rsid w:val="00C46954"/>
    <w:rsid w:val="00C46B2B"/>
    <w:rsid w:val="00C4702C"/>
    <w:rsid w:val="00C474F2"/>
    <w:rsid w:val="00C47635"/>
    <w:rsid w:val="00C4765E"/>
    <w:rsid w:val="00C5037A"/>
    <w:rsid w:val="00C50CAA"/>
    <w:rsid w:val="00C50E94"/>
    <w:rsid w:val="00C50FF7"/>
    <w:rsid w:val="00C51707"/>
    <w:rsid w:val="00C51A46"/>
    <w:rsid w:val="00C52925"/>
    <w:rsid w:val="00C52BDC"/>
    <w:rsid w:val="00C52DDE"/>
    <w:rsid w:val="00C531D3"/>
    <w:rsid w:val="00C5321C"/>
    <w:rsid w:val="00C537F2"/>
    <w:rsid w:val="00C53A36"/>
    <w:rsid w:val="00C540AC"/>
    <w:rsid w:val="00C545C4"/>
    <w:rsid w:val="00C548B7"/>
    <w:rsid w:val="00C548E6"/>
    <w:rsid w:val="00C549E3"/>
    <w:rsid w:val="00C54BCF"/>
    <w:rsid w:val="00C5502F"/>
    <w:rsid w:val="00C55811"/>
    <w:rsid w:val="00C55C72"/>
    <w:rsid w:val="00C55E2D"/>
    <w:rsid w:val="00C560C9"/>
    <w:rsid w:val="00C56D57"/>
    <w:rsid w:val="00C579A3"/>
    <w:rsid w:val="00C6019D"/>
    <w:rsid w:val="00C60415"/>
    <w:rsid w:val="00C60698"/>
    <w:rsid w:val="00C60C29"/>
    <w:rsid w:val="00C60E51"/>
    <w:rsid w:val="00C61DBF"/>
    <w:rsid w:val="00C62136"/>
    <w:rsid w:val="00C621C3"/>
    <w:rsid w:val="00C628C4"/>
    <w:rsid w:val="00C62C6E"/>
    <w:rsid w:val="00C63041"/>
    <w:rsid w:val="00C634B2"/>
    <w:rsid w:val="00C63617"/>
    <w:rsid w:val="00C636E1"/>
    <w:rsid w:val="00C6371B"/>
    <w:rsid w:val="00C64044"/>
    <w:rsid w:val="00C64385"/>
    <w:rsid w:val="00C643A2"/>
    <w:rsid w:val="00C64477"/>
    <w:rsid w:val="00C6463B"/>
    <w:rsid w:val="00C64C87"/>
    <w:rsid w:val="00C64D9A"/>
    <w:rsid w:val="00C65389"/>
    <w:rsid w:val="00C653E3"/>
    <w:rsid w:val="00C65426"/>
    <w:rsid w:val="00C668CB"/>
    <w:rsid w:val="00C67273"/>
    <w:rsid w:val="00C67301"/>
    <w:rsid w:val="00C706F8"/>
    <w:rsid w:val="00C71506"/>
    <w:rsid w:val="00C720D4"/>
    <w:rsid w:val="00C721FE"/>
    <w:rsid w:val="00C722D0"/>
    <w:rsid w:val="00C72818"/>
    <w:rsid w:val="00C72B40"/>
    <w:rsid w:val="00C73BD1"/>
    <w:rsid w:val="00C73E04"/>
    <w:rsid w:val="00C73E6C"/>
    <w:rsid w:val="00C73EC6"/>
    <w:rsid w:val="00C74126"/>
    <w:rsid w:val="00C748AD"/>
    <w:rsid w:val="00C74D8A"/>
    <w:rsid w:val="00C76123"/>
    <w:rsid w:val="00C7613A"/>
    <w:rsid w:val="00C7642A"/>
    <w:rsid w:val="00C76B4A"/>
    <w:rsid w:val="00C802A1"/>
    <w:rsid w:val="00C80979"/>
    <w:rsid w:val="00C8105E"/>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A06"/>
    <w:rsid w:val="00C9321B"/>
    <w:rsid w:val="00C9322E"/>
    <w:rsid w:val="00C93354"/>
    <w:rsid w:val="00C93C8B"/>
    <w:rsid w:val="00C95279"/>
    <w:rsid w:val="00C95330"/>
    <w:rsid w:val="00C973D6"/>
    <w:rsid w:val="00C977AF"/>
    <w:rsid w:val="00C97817"/>
    <w:rsid w:val="00CA039E"/>
    <w:rsid w:val="00CA06EF"/>
    <w:rsid w:val="00CA0A28"/>
    <w:rsid w:val="00CA0E37"/>
    <w:rsid w:val="00CA1CAD"/>
    <w:rsid w:val="00CA21CB"/>
    <w:rsid w:val="00CA22C9"/>
    <w:rsid w:val="00CA2ED5"/>
    <w:rsid w:val="00CA35F7"/>
    <w:rsid w:val="00CA36AE"/>
    <w:rsid w:val="00CA463D"/>
    <w:rsid w:val="00CA4ACF"/>
    <w:rsid w:val="00CA686D"/>
    <w:rsid w:val="00CA7C2F"/>
    <w:rsid w:val="00CB0341"/>
    <w:rsid w:val="00CB0488"/>
    <w:rsid w:val="00CB0949"/>
    <w:rsid w:val="00CB09A6"/>
    <w:rsid w:val="00CB0BBB"/>
    <w:rsid w:val="00CB0E6B"/>
    <w:rsid w:val="00CB1209"/>
    <w:rsid w:val="00CB154E"/>
    <w:rsid w:val="00CB2052"/>
    <w:rsid w:val="00CB24D5"/>
    <w:rsid w:val="00CB250B"/>
    <w:rsid w:val="00CB2747"/>
    <w:rsid w:val="00CB2A36"/>
    <w:rsid w:val="00CB3072"/>
    <w:rsid w:val="00CB34D1"/>
    <w:rsid w:val="00CB394E"/>
    <w:rsid w:val="00CB3956"/>
    <w:rsid w:val="00CB4206"/>
    <w:rsid w:val="00CB4C8B"/>
    <w:rsid w:val="00CB5606"/>
    <w:rsid w:val="00CB5B2F"/>
    <w:rsid w:val="00CB75BB"/>
    <w:rsid w:val="00CC03B8"/>
    <w:rsid w:val="00CC0435"/>
    <w:rsid w:val="00CC0491"/>
    <w:rsid w:val="00CC04F3"/>
    <w:rsid w:val="00CC06C2"/>
    <w:rsid w:val="00CC1D0B"/>
    <w:rsid w:val="00CC2A0C"/>
    <w:rsid w:val="00CC2B69"/>
    <w:rsid w:val="00CC4196"/>
    <w:rsid w:val="00CC44CE"/>
    <w:rsid w:val="00CC47A4"/>
    <w:rsid w:val="00CC4CAB"/>
    <w:rsid w:val="00CC50C9"/>
    <w:rsid w:val="00CC569B"/>
    <w:rsid w:val="00CC66BE"/>
    <w:rsid w:val="00CC6B3B"/>
    <w:rsid w:val="00CC6F66"/>
    <w:rsid w:val="00CC746A"/>
    <w:rsid w:val="00CC761A"/>
    <w:rsid w:val="00CC76D1"/>
    <w:rsid w:val="00CC7A15"/>
    <w:rsid w:val="00CD00BB"/>
    <w:rsid w:val="00CD1A2D"/>
    <w:rsid w:val="00CD1E4A"/>
    <w:rsid w:val="00CD2CC0"/>
    <w:rsid w:val="00CD3801"/>
    <w:rsid w:val="00CD388A"/>
    <w:rsid w:val="00CD3936"/>
    <w:rsid w:val="00CD3A78"/>
    <w:rsid w:val="00CD3C64"/>
    <w:rsid w:val="00CD4534"/>
    <w:rsid w:val="00CD4A47"/>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3D07"/>
    <w:rsid w:val="00CE568A"/>
    <w:rsid w:val="00CE6068"/>
    <w:rsid w:val="00CE629D"/>
    <w:rsid w:val="00CE6ACE"/>
    <w:rsid w:val="00CE75E2"/>
    <w:rsid w:val="00CE77CD"/>
    <w:rsid w:val="00CF00E9"/>
    <w:rsid w:val="00CF0317"/>
    <w:rsid w:val="00CF0D7E"/>
    <w:rsid w:val="00CF1032"/>
    <w:rsid w:val="00CF123A"/>
    <w:rsid w:val="00CF16E9"/>
    <w:rsid w:val="00CF185D"/>
    <w:rsid w:val="00CF1BA1"/>
    <w:rsid w:val="00CF25A9"/>
    <w:rsid w:val="00CF25CF"/>
    <w:rsid w:val="00CF2B28"/>
    <w:rsid w:val="00CF2CE5"/>
    <w:rsid w:val="00CF2D9E"/>
    <w:rsid w:val="00CF337F"/>
    <w:rsid w:val="00CF4559"/>
    <w:rsid w:val="00CF49FA"/>
    <w:rsid w:val="00CF4BFD"/>
    <w:rsid w:val="00CF534F"/>
    <w:rsid w:val="00CF5384"/>
    <w:rsid w:val="00CF68AE"/>
    <w:rsid w:val="00CF6F80"/>
    <w:rsid w:val="00CF729E"/>
    <w:rsid w:val="00CF7B69"/>
    <w:rsid w:val="00D005E6"/>
    <w:rsid w:val="00D00994"/>
    <w:rsid w:val="00D0131B"/>
    <w:rsid w:val="00D01B46"/>
    <w:rsid w:val="00D02DEC"/>
    <w:rsid w:val="00D039EE"/>
    <w:rsid w:val="00D03F79"/>
    <w:rsid w:val="00D04753"/>
    <w:rsid w:val="00D048EE"/>
    <w:rsid w:val="00D054CD"/>
    <w:rsid w:val="00D05839"/>
    <w:rsid w:val="00D05FF3"/>
    <w:rsid w:val="00D061C8"/>
    <w:rsid w:val="00D06C52"/>
    <w:rsid w:val="00D07038"/>
    <w:rsid w:val="00D109BB"/>
    <w:rsid w:val="00D11073"/>
    <w:rsid w:val="00D11CEF"/>
    <w:rsid w:val="00D12773"/>
    <w:rsid w:val="00D12A89"/>
    <w:rsid w:val="00D13653"/>
    <w:rsid w:val="00D13D0A"/>
    <w:rsid w:val="00D1493F"/>
    <w:rsid w:val="00D151D9"/>
    <w:rsid w:val="00D1558C"/>
    <w:rsid w:val="00D1597E"/>
    <w:rsid w:val="00D16521"/>
    <w:rsid w:val="00D16A41"/>
    <w:rsid w:val="00D16E13"/>
    <w:rsid w:val="00D16E65"/>
    <w:rsid w:val="00D170BD"/>
    <w:rsid w:val="00D17506"/>
    <w:rsid w:val="00D1769D"/>
    <w:rsid w:val="00D17E17"/>
    <w:rsid w:val="00D20266"/>
    <w:rsid w:val="00D205A3"/>
    <w:rsid w:val="00D2084C"/>
    <w:rsid w:val="00D21C69"/>
    <w:rsid w:val="00D223C3"/>
    <w:rsid w:val="00D241EE"/>
    <w:rsid w:val="00D24239"/>
    <w:rsid w:val="00D242C7"/>
    <w:rsid w:val="00D24605"/>
    <w:rsid w:val="00D24C80"/>
    <w:rsid w:val="00D24C97"/>
    <w:rsid w:val="00D2586C"/>
    <w:rsid w:val="00D25B84"/>
    <w:rsid w:val="00D26249"/>
    <w:rsid w:val="00D2625F"/>
    <w:rsid w:val="00D26305"/>
    <w:rsid w:val="00D27202"/>
    <w:rsid w:val="00D2758D"/>
    <w:rsid w:val="00D27876"/>
    <w:rsid w:val="00D27C22"/>
    <w:rsid w:val="00D27C4A"/>
    <w:rsid w:val="00D30140"/>
    <w:rsid w:val="00D31242"/>
    <w:rsid w:val="00D31381"/>
    <w:rsid w:val="00D3195F"/>
    <w:rsid w:val="00D31CD7"/>
    <w:rsid w:val="00D3231C"/>
    <w:rsid w:val="00D325BA"/>
    <w:rsid w:val="00D32855"/>
    <w:rsid w:val="00D3285D"/>
    <w:rsid w:val="00D32EF8"/>
    <w:rsid w:val="00D32FC6"/>
    <w:rsid w:val="00D33318"/>
    <w:rsid w:val="00D337AA"/>
    <w:rsid w:val="00D33E6F"/>
    <w:rsid w:val="00D34057"/>
    <w:rsid w:val="00D341B7"/>
    <w:rsid w:val="00D342F0"/>
    <w:rsid w:val="00D343DB"/>
    <w:rsid w:val="00D3442C"/>
    <w:rsid w:val="00D350FA"/>
    <w:rsid w:val="00D35653"/>
    <w:rsid w:val="00D361D8"/>
    <w:rsid w:val="00D36241"/>
    <w:rsid w:val="00D378BE"/>
    <w:rsid w:val="00D37D4C"/>
    <w:rsid w:val="00D41AF6"/>
    <w:rsid w:val="00D41B4B"/>
    <w:rsid w:val="00D4233A"/>
    <w:rsid w:val="00D424E5"/>
    <w:rsid w:val="00D424ED"/>
    <w:rsid w:val="00D42D1B"/>
    <w:rsid w:val="00D42E33"/>
    <w:rsid w:val="00D4347B"/>
    <w:rsid w:val="00D44031"/>
    <w:rsid w:val="00D446D0"/>
    <w:rsid w:val="00D44D06"/>
    <w:rsid w:val="00D45379"/>
    <w:rsid w:val="00D459BE"/>
    <w:rsid w:val="00D45E14"/>
    <w:rsid w:val="00D46112"/>
    <w:rsid w:val="00D46396"/>
    <w:rsid w:val="00D46528"/>
    <w:rsid w:val="00D46BB5"/>
    <w:rsid w:val="00D46D73"/>
    <w:rsid w:val="00D46F7E"/>
    <w:rsid w:val="00D47534"/>
    <w:rsid w:val="00D47558"/>
    <w:rsid w:val="00D47691"/>
    <w:rsid w:val="00D47819"/>
    <w:rsid w:val="00D479AD"/>
    <w:rsid w:val="00D507E5"/>
    <w:rsid w:val="00D52644"/>
    <w:rsid w:val="00D52792"/>
    <w:rsid w:val="00D536E3"/>
    <w:rsid w:val="00D53796"/>
    <w:rsid w:val="00D53856"/>
    <w:rsid w:val="00D540AB"/>
    <w:rsid w:val="00D546D4"/>
    <w:rsid w:val="00D547E9"/>
    <w:rsid w:val="00D55601"/>
    <w:rsid w:val="00D557DE"/>
    <w:rsid w:val="00D55E62"/>
    <w:rsid w:val="00D56371"/>
    <w:rsid w:val="00D56726"/>
    <w:rsid w:val="00D56A4E"/>
    <w:rsid w:val="00D57124"/>
    <w:rsid w:val="00D572DB"/>
    <w:rsid w:val="00D57466"/>
    <w:rsid w:val="00D5755B"/>
    <w:rsid w:val="00D578FE"/>
    <w:rsid w:val="00D57B62"/>
    <w:rsid w:val="00D57CFA"/>
    <w:rsid w:val="00D57D4F"/>
    <w:rsid w:val="00D6034E"/>
    <w:rsid w:val="00D60BAD"/>
    <w:rsid w:val="00D6133A"/>
    <w:rsid w:val="00D614FB"/>
    <w:rsid w:val="00D627D5"/>
    <w:rsid w:val="00D629D3"/>
    <w:rsid w:val="00D62FE7"/>
    <w:rsid w:val="00D6358D"/>
    <w:rsid w:val="00D63C3E"/>
    <w:rsid w:val="00D64187"/>
    <w:rsid w:val="00D6418C"/>
    <w:rsid w:val="00D65098"/>
    <w:rsid w:val="00D651AD"/>
    <w:rsid w:val="00D65370"/>
    <w:rsid w:val="00D65846"/>
    <w:rsid w:val="00D6592D"/>
    <w:rsid w:val="00D65E71"/>
    <w:rsid w:val="00D660F3"/>
    <w:rsid w:val="00D66A7C"/>
    <w:rsid w:val="00D66D60"/>
    <w:rsid w:val="00D67A54"/>
    <w:rsid w:val="00D700A9"/>
    <w:rsid w:val="00D701C6"/>
    <w:rsid w:val="00D707F2"/>
    <w:rsid w:val="00D707FA"/>
    <w:rsid w:val="00D70B27"/>
    <w:rsid w:val="00D70E3B"/>
    <w:rsid w:val="00D71025"/>
    <w:rsid w:val="00D715C7"/>
    <w:rsid w:val="00D719F9"/>
    <w:rsid w:val="00D725EE"/>
    <w:rsid w:val="00D72AB5"/>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7BD"/>
    <w:rsid w:val="00D80874"/>
    <w:rsid w:val="00D80A33"/>
    <w:rsid w:val="00D817A0"/>
    <w:rsid w:val="00D819EF"/>
    <w:rsid w:val="00D82363"/>
    <w:rsid w:val="00D823FD"/>
    <w:rsid w:val="00D825FD"/>
    <w:rsid w:val="00D83CAE"/>
    <w:rsid w:val="00D84411"/>
    <w:rsid w:val="00D84BA5"/>
    <w:rsid w:val="00D85502"/>
    <w:rsid w:val="00D856CC"/>
    <w:rsid w:val="00D85963"/>
    <w:rsid w:val="00D85CFA"/>
    <w:rsid w:val="00D85E75"/>
    <w:rsid w:val="00D86076"/>
    <w:rsid w:val="00D8629F"/>
    <w:rsid w:val="00D864D7"/>
    <w:rsid w:val="00D868EC"/>
    <w:rsid w:val="00D86E44"/>
    <w:rsid w:val="00D87589"/>
    <w:rsid w:val="00D8795D"/>
    <w:rsid w:val="00D87CD5"/>
    <w:rsid w:val="00D90096"/>
    <w:rsid w:val="00D909B5"/>
    <w:rsid w:val="00D90FE2"/>
    <w:rsid w:val="00D92575"/>
    <w:rsid w:val="00D9287A"/>
    <w:rsid w:val="00D928A4"/>
    <w:rsid w:val="00D92F80"/>
    <w:rsid w:val="00D94A10"/>
    <w:rsid w:val="00D95973"/>
    <w:rsid w:val="00D960D4"/>
    <w:rsid w:val="00D96A7F"/>
    <w:rsid w:val="00D96E34"/>
    <w:rsid w:val="00D974D2"/>
    <w:rsid w:val="00D9780D"/>
    <w:rsid w:val="00D9795D"/>
    <w:rsid w:val="00DA0CF3"/>
    <w:rsid w:val="00DA12B3"/>
    <w:rsid w:val="00DA1467"/>
    <w:rsid w:val="00DA194D"/>
    <w:rsid w:val="00DA1A35"/>
    <w:rsid w:val="00DA1C0B"/>
    <w:rsid w:val="00DA2543"/>
    <w:rsid w:val="00DA4269"/>
    <w:rsid w:val="00DA4495"/>
    <w:rsid w:val="00DA485D"/>
    <w:rsid w:val="00DA49C9"/>
    <w:rsid w:val="00DA4C0E"/>
    <w:rsid w:val="00DA56D1"/>
    <w:rsid w:val="00DA63F8"/>
    <w:rsid w:val="00DA6490"/>
    <w:rsid w:val="00DA6FFE"/>
    <w:rsid w:val="00DA7220"/>
    <w:rsid w:val="00DA73C4"/>
    <w:rsid w:val="00DB094D"/>
    <w:rsid w:val="00DB12D9"/>
    <w:rsid w:val="00DB2F45"/>
    <w:rsid w:val="00DB39A8"/>
    <w:rsid w:val="00DB496C"/>
    <w:rsid w:val="00DB4ED8"/>
    <w:rsid w:val="00DB4F8E"/>
    <w:rsid w:val="00DB50AB"/>
    <w:rsid w:val="00DB6015"/>
    <w:rsid w:val="00DB641D"/>
    <w:rsid w:val="00DB67BD"/>
    <w:rsid w:val="00DB6969"/>
    <w:rsid w:val="00DB6976"/>
    <w:rsid w:val="00DB6B4A"/>
    <w:rsid w:val="00DB6D51"/>
    <w:rsid w:val="00DB6E95"/>
    <w:rsid w:val="00DB71AC"/>
    <w:rsid w:val="00DB724A"/>
    <w:rsid w:val="00DB750B"/>
    <w:rsid w:val="00DB76CC"/>
    <w:rsid w:val="00DB79DA"/>
    <w:rsid w:val="00DB7BD8"/>
    <w:rsid w:val="00DC2A97"/>
    <w:rsid w:val="00DC2D05"/>
    <w:rsid w:val="00DC33D3"/>
    <w:rsid w:val="00DC341D"/>
    <w:rsid w:val="00DC34D8"/>
    <w:rsid w:val="00DC386C"/>
    <w:rsid w:val="00DC4B45"/>
    <w:rsid w:val="00DC4B9D"/>
    <w:rsid w:val="00DC4F4D"/>
    <w:rsid w:val="00DC5CDE"/>
    <w:rsid w:val="00DC6E5E"/>
    <w:rsid w:val="00DC72E1"/>
    <w:rsid w:val="00DC732D"/>
    <w:rsid w:val="00DC73EC"/>
    <w:rsid w:val="00DC7A1A"/>
    <w:rsid w:val="00DC7E67"/>
    <w:rsid w:val="00DC7F49"/>
    <w:rsid w:val="00DD038D"/>
    <w:rsid w:val="00DD1695"/>
    <w:rsid w:val="00DD234F"/>
    <w:rsid w:val="00DD2362"/>
    <w:rsid w:val="00DD2568"/>
    <w:rsid w:val="00DD2728"/>
    <w:rsid w:val="00DD4125"/>
    <w:rsid w:val="00DD4183"/>
    <w:rsid w:val="00DD425C"/>
    <w:rsid w:val="00DD48E4"/>
    <w:rsid w:val="00DD4B78"/>
    <w:rsid w:val="00DD5009"/>
    <w:rsid w:val="00DD58AA"/>
    <w:rsid w:val="00DD5C79"/>
    <w:rsid w:val="00DD5E18"/>
    <w:rsid w:val="00DD6181"/>
    <w:rsid w:val="00DD632D"/>
    <w:rsid w:val="00DD696D"/>
    <w:rsid w:val="00DD7D62"/>
    <w:rsid w:val="00DE0850"/>
    <w:rsid w:val="00DE0A78"/>
    <w:rsid w:val="00DE1382"/>
    <w:rsid w:val="00DE143F"/>
    <w:rsid w:val="00DE161C"/>
    <w:rsid w:val="00DE1730"/>
    <w:rsid w:val="00DE182D"/>
    <w:rsid w:val="00DE200C"/>
    <w:rsid w:val="00DE2F59"/>
    <w:rsid w:val="00DE3629"/>
    <w:rsid w:val="00DE3A8E"/>
    <w:rsid w:val="00DE4078"/>
    <w:rsid w:val="00DE419A"/>
    <w:rsid w:val="00DE4904"/>
    <w:rsid w:val="00DE4953"/>
    <w:rsid w:val="00DE53BA"/>
    <w:rsid w:val="00DE5686"/>
    <w:rsid w:val="00DE71DC"/>
    <w:rsid w:val="00DE768D"/>
    <w:rsid w:val="00DE77D0"/>
    <w:rsid w:val="00DE7E4A"/>
    <w:rsid w:val="00DF08C4"/>
    <w:rsid w:val="00DF0A5C"/>
    <w:rsid w:val="00DF1683"/>
    <w:rsid w:val="00DF22E3"/>
    <w:rsid w:val="00DF22FC"/>
    <w:rsid w:val="00DF2B5F"/>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0879"/>
    <w:rsid w:val="00E01E69"/>
    <w:rsid w:val="00E0213A"/>
    <w:rsid w:val="00E0264A"/>
    <w:rsid w:val="00E02708"/>
    <w:rsid w:val="00E027FA"/>
    <w:rsid w:val="00E02DF4"/>
    <w:rsid w:val="00E02EDD"/>
    <w:rsid w:val="00E02F83"/>
    <w:rsid w:val="00E030C6"/>
    <w:rsid w:val="00E032B7"/>
    <w:rsid w:val="00E03714"/>
    <w:rsid w:val="00E04095"/>
    <w:rsid w:val="00E0432B"/>
    <w:rsid w:val="00E043F2"/>
    <w:rsid w:val="00E0475F"/>
    <w:rsid w:val="00E04919"/>
    <w:rsid w:val="00E049FD"/>
    <w:rsid w:val="00E04B26"/>
    <w:rsid w:val="00E04C8C"/>
    <w:rsid w:val="00E04F6F"/>
    <w:rsid w:val="00E05615"/>
    <w:rsid w:val="00E05AAF"/>
    <w:rsid w:val="00E05B41"/>
    <w:rsid w:val="00E05CFC"/>
    <w:rsid w:val="00E05D3C"/>
    <w:rsid w:val="00E05F83"/>
    <w:rsid w:val="00E06953"/>
    <w:rsid w:val="00E06A2C"/>
    <w:rsid w:val="00E07733"/>
    <w:rsid w:val="00E10371"/>
    <w:rsid w:val="00E103E7"/>
    <w:rsid w:val="00E10E9E"/>
    <w:rsid w:val="00E121D1"/>
    <w:rsid w:val="00E12961"/>
    <w:rsid w:val="00E12C1B"/>
    <w:rsid w:val="00E12CEF"/>
    <w:rsid w:val="00E138F0"/>
    <w:rsid w:val="00E1444D"/>
    <w:rsid w:val="00E1497D"/>
    <w:rsid w:val="00E151D3"/>
    <w:rsid w:val="00E1599B"/>
    <w:rsid w:val="00E15F41"/>
    <w:rsid w:val="00E16E63"/>
    <w:rsid w:val="00E17AFC"/>
    <w:rsid w:val="00E17BB6"/>
    <w:rsid w:val="00E17DF3"/>
    <w:rsid w:val="00E2048B"/>
    <w:rsid w:val="00E20563"/>
    <w:rsid w:val="00E20718"/>
    <w:rsid w:val="00E207F8"/>
    <w:rsid w:val="00E20F16"/>
    <w:rsid w:val="00E21138"/>
    <w:rsid w:val="00E214E2"/>
    <w:rsid w:val="00E215D0"/>
    <w:rsid w:val="00E216B2"/>
    <w:rsid w:val="00E22032"/>
    <w:rsid w:val="00E22251"/>
    <w:rsid w:val="00E228B5"/>
    <w:rsid w:val="00E22A32"/>
    <w:rsid w:val="00E235E7"/>
    <w:rsid w:val="00E23880"/>
    <w:rsid w:val="00E23C70"/>
    <w:rsid w:val="00E23D19"/>
    <w:rsid w:val="00E23FDA"/>
    <w:rsid w:val="00E245E6"/>
    <w:rsid w:val="00E2520B"/>
    <w:rsid w:val="00E255E6"/>
    <w:rsid w:val="00E25F9C"/>
    <w:rsid w:val="00E263DA"/>
    <w:rsid w:val="00E26895"/>
    <w:rsid w:val="00E26FD1"/>
    <w:rsid w:val="00E27A7B"/>
    <w:rsid w:val="00E30444"/>
    <w:rsid w:val="00E304B4"/>
    <w:rsid w:val="00E30A79"/>
    <w:rsid w:val="00E30C6B"/>
    <w:rsid w:val="00E30F28"/>
    <w:rsid w:val="00E31109"/>
    <w:rsid w:val="00E312DB"/>
    <w:rsid w:val="00E31941"/>
    <w:rsid w:val="00E31BAB"/>
    <w:rsid w:val="00E31E5E"/>
    <w:rsid w:val="00E32484"/>
    <w:rsid w:val="00E328C0"/>
    <w:rsid w:val="00E32AFA"/>
    <w:rsid w:val="00E33002"/>
    <w:rsid w:val="00E33E4D"/>
    <w:rsid w:val="00E3521D"/>
    <w:rsid w:val="00E35B2E"/>
    <w:rsid w:val="00E35BB0"/>
    <w:rsid w:val="00E36042"/>
    <w:rsid w:val="00E36B88"/>
    <w:rsid w:val="00E37184"/>
    <w:rsid w:val="00E37284"/>
    <w:rsid w:val="00E403C7"/>
    <w:rsid w:val="00E40410"/>
    <w:rsid w:val="00E4127D"/>
    <w:rsid w:val="00E4154D"/>
    <w:rsid w:val="00E41C5C"/>
    <w:rsid w:val="00E41F04"/>
    <w:rsid w:val="00E42460"/>
    <w:rsid w:val="00E429D1"/>
    <w:rsid w:val="00E43787"/>
    <w:rsid w:val="00E43788"/>
    <w:rsid w:val="00E43DEB"/>
    <w:rsid w:val="00E44260"/>
    <w:rsid w:val="00E4442A"/>
    <w:rsid w:val="00E44A8C"/>
    <w:rsid w:val="00E44E37"/>
    <w:rsid w:val="00E4552E"/>
    <w:rsid w:val="00E45542"/>
    <w:rsid w:val="00E45883"/>
    <w:rsid w:val="00E45BCF"/>
    <w:rsid w:val="00E465E9"/>
    <w:rsid w:val="00E46F06"/>
    <w:rsid w:val="00E471E1"/>
    <w:rsid w:val="00E47343"/>
    <w:rsid w:val="00E474D3"/>
    <w:rsid w:val="00E47742"/>
    <w:rsid w:val="00E4789F"/>
    <w:rsid w:val="00E47A02"/>
    <w:rsid w:val="00E508BD"/>
    <w:rsid w:val="00E509BA"/>
    <w:rsid w:val="00E50E55"/>
    <w:rsid w:val="00E51084"/>
    <w:rsid w:val="00E52FA8"/>
    <w:rsid w:val="00E53009"/>
    <w:rsid w:val="00E53245"/>
    <w:rsid w:val="00E532C4"/>
    <w:rsid w:val="00E53CAE"/>
    <w:rsid w:val="00E54F18"/>
    <w:rsid w:val="00E54FBB"/>
    <w:rsid w:val="00E55731"/>
    <w:rsid w:val="00E55900"/>
    <w:rsid w:val="00E55A74"/>
    <w:rsid w:val="00E5642B"/>
    <w:rsid w:val="00E56C71"/>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89D"/>
    <w:rsid w:val="00E67B40"/>
    <w:rsid w:val="00E70455"/>
    <w:rsid w:val="00E7057E"/>
    <w:rsid w:val="00E705BA"/>
    <w:rsid w:val="00E70A57"/>
    <w:rsid w:val="00E70A7E"/>
    <w:rsid w:val="00E70EE6"/>
    <w:rsid w:val="00E71729"/>
    <w:rsid w:val="00E71B17"/>
    <w:rsid w:val="00E71CC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00B"/>
    <w:rsid w:val="00E81657"/>
    <w:rsid w:val="00E81A1E"/>
    <w:rsid w:val="00E81DCB"/>
    <w:rsid w:val="00E81FB1"/>
    <w:rsid w:val="00E8272B"/>
    <w:rsid w:val="00E83206"/>
    <w:rsid w:val="00E8388E"/>
    <w:rsid w:val="00E83DDC"/>
    <w:rsid w:val="00E83E8A"/>
    <w:rsid w:val="00E8474F"/>
    <w:rsid w:val="00E84F9A"/>
    <w:rsid w:val="00E8596A"/>
    <w:rsid w:val="00E85AA2"/>
    <w:rsid w:val="00E86075"/>
    <w:rsid w:val="00E86367"/>
    <w:rsid w:val="00E8696D"/>
    <w:rsid w:val="00E86DF0"/>
    <w:rsid w:val="00E870BD"/>
    <w:rsid w:val="00E900C3"/>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11F2"/>
    <w:rsid w:val="00EA15B0"/>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A7E7E"/>
    <w:rsid w:val="00EB1168"/>
    <w:rsid w:val="00EB12BC"/>
    <w:rsid w:val="00EB1530"/>
    <w:rsid w:val="00EB154E"/>
    <w:rsid w:val="00EB1D42"/>
    <w:rsid w:val="00EB305E"/>
    <w:rsid w:val="00EB31C7"/>
    <w:rsid w:val="00EB3534"/>
    <w:rsid w:val="00EB4140"/>
    <w:rsid w:val="00EB436A"/>
    <w:rsid w:val="00EB604B"/>
    <w:rsid w:val="00EB6077"/>
    <w:rsid w:val="00EB6843"/>
    <w:rsid w:val="00EB7686"/>
    <w:rsid w:val="00EB7724"/>
    <w:rsid w:val="00EB7912"/>
    <w:rsid w:val="00EB7F16"/>
    <w:rsid w:val="00EC10C7"/>
    <w:rsid w:val="00EC1A95"/>
    <w:rsid w:val="00EC22E5"/>
    <w:rsid w:val="00EC268B"/>
    <w:rsid w:val="00EC2815"/>
    <w:rsid w:val="00EC371E"/>
    <w:rsid w:val="00EC386C"/>
    <w:rsid w:val="00EC446B"/>
    <w:rsid w:val="00EC4695"/>
    <w:rsid w:val="00EC46DF"/>
    <w:rsid w:val="00EC4C03"/>
    <w:rsid w:val="00EC5DF0"/>
    <w:rsid w:val="00EC6035"/>
    <w:rsid w:val="00EC6203"/>
    <w:rsid w:val="00EC67DF"/>
    <w:rsid w:val="00EC6E26"/>
    <w:rsid w:val="00EC70CB"/>
    <w:rsid w:val="00ED053D"/>
    <w:rsid w:val="00ED0560"/>
    <w:rsid w:val="00ED05CF"/>
    <w:rsid w:val="00ED05FA"/>
    <w:rsid w:val="00ED0B2A"/>
    <w:rsid w:val="00ED1202"/>
    <w:rsid w:val="00ED1862"/>
    <w:rsid w:val="00ED22A5"/>
    <w:rsid w:val="00ED2A01"/>
    <w:rsid w:val="00ED2B32"/>
    <w:rsid w:val="00ED2B94"/>
    <w:rsid w:val="00ED2C30"/>
    <w:rsid w:val="00ED2E35"/>
    <w:rsid w:val="00ED391E"/>
    <w:rsid w:val="00ED4D3C"/>
    <w:rsid w:val="00ED4E9A"/>
    <w:rsid w:val="00ED4F25"/>
    <w:rsid w:val="00ED5495"/>
    <w:rsid w:val="00ED5DC5"/>
    <w:rsid w:val="00ED6118"/>
    <w:rsid w:val="00ED656F"/>
    <w:rsid w:val="00ED67A6"/>
    <w:rsid w:val="00ED70A4"/>
    <w:rsid w:val="00ED7609"/>
    <w:rsid w:val="00EE04A0"/>
    <w:rsid w:val="00EE07F6"/>
    <w:rsid w:val="00EE0BF6"/>
    <w:rsid w:val="00EE13FC"/>
    <w:rsid w:val="00EE148C"/>
    <w:rsid w:val="00EE1ABC"/>
    <w:rsid w:val="00EE1E75"/>
    <w:rsid w:val="00EE353D"/>
    <w:rsid w:val="00EE39C0"/>
    <w:rsid w:val="00EE4399"/>
    <w:rsid w:val="00EE472D"/>
    <w:rsid w:val="00EE4A44"/>
    <w:rsid w:val="00EE5301"/>
    <w:rsid w:val="00EE5403"/>
    <w:rsid w:val="00EE5DC8"/>
    <w:rsid w:val="00EE5E76"/>
    <w:rsid w:val="00EE5F91"/>
    <w:rsid w:val="00EE65D8"/>
    <w:rsid w:val="00EE66C5"/>
    <w:rsid w:val="00EE66D2"/>
    <w:rsid w:val="00EE6781"/>
    <w:rsid w:val="00EE7C96"/>
    <w:rsid w:val="00EE7D32"/>
    <w:rsid w:val="00EF0000"/>
    <w:rsid w:val="00EF0708"/>
    <w:rsid w:val="00EF09C9"/>
    <w:rsid w:val="00EF0C2B"/>
    <w:rsid w:val="00EF1301"/>
    <w:rsid w:val="00EF1A02"/>
    <w:rsid w:val="00EF1E3C"/>
    <w:rsid w:val="00EF26CD"/>
    <w:rsid w:val="00EF31DB"/>
    <w:rsid w:val="00EF430B"/>
    <w:rsid w:val="00EF43B3"/>
    <w:rsid w:val="00EF460E"/>
    <w:rsid w:val="00EF5108"/>
    <w:rsid w:val="00EF54DB"/>
    <w:rsid w:val="00EF5558"/>
    <w:rsid w:val="00EF6507"/>
    <w:rsid w:val="00EF6A6B"/>
    <w:rsid w:val="00EF6BC7"/>
    <w:rsid w:val="00EF6BE1"/>
    <w:rsid w:val="00EF7367"/>
    <w:rsid w:val="00EF76B3"/>
    <w:rsid w:val="00EF7C2F"/>
    <w:rsid w:val="00EF7C88"/>
    <w:rsid w:val="00F0026D"/>
    <w:rsid w:val="00F00ACA"/>
    <w:rsid w:val="00F00D7B"/>
    <w:rsid w:val="00F01390"/>
    <w:rsid w:val="00F015E4"/>
    <w:rsid w:val="00F01FED"/>
    <w:rsid w:val="00F02A1F"/>
    <w:rsid w:val="00F03336"/>
    <w:rsid w:val="00F03402"/>
    <w:rsid w:val="00F03AAB"/>
    <w:rsid w:val="00F03D67"/>
    <w:rsid w:val="00F04739"/>
    <w:rsid w:val="00F05461"/>
    <w:rsid w:val="00F05981"/>
    <w:rsid w:val="00F06199"/>
    <w:rsid w:val="00F061FC"/>
    <w:rsid w:val="00F063AE"/>
    <w:rsid w:val="00F064E6"/>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3946"/>
    <w:rsid w:val="00F1418D"/>
    <w:rsid w:val="00F14619"/>
    <w:rsid w:val="00F14812"/>
    <w:rsid w:val="00F14B59"/>
    <w:rsid w:val="00F14BA2"/>
    <w:rsid w:val="00F14F99"/>
    <w:rsid w:val="00F15064"/>
    <w:rsid w:val="00F15429"/>
    <w:rsid w:val="00F15C94"/>
    <w:rsid w:val="00F15D30"/>
    <w:rsid w:val="00F15EC8"/>
    <w:rsid w:val="00F15F4A"/>
    <w:rsid w:val="00F1643E"/>
    <w:rsid w:val="00F167BA"/>
    <w:rsid w:val="00F16C91"/>
    <w:rsid w:val="00F16F01"/>
    <w:rsid w:val="00F16F40"/>
    <w:rsid w:val="00F170F9"/>
    <w:rsid w:val="00F17240"/>
    <w:rsid w:val="00F20D9C"/>
    <w:rsid w:val="00F20E5F"/>
    <w:rsid w:val="00F217F2"/>
    <w:rsid w:val="00F21DEB"/>
    <w:rsid w:val="00F22A0C"/>
    <w:rsid w:val="00F22FC9"/>
    <w:rsid w:val="00F23036"/>
    <w:rsid w:val="00F236A2"/>
    <w:rsid w:val="00F24109"/>
    <w:rsid w:val="00F245ED"/>
    <w:rsid w:val="00F2549B"/>
    <w:rsid w:val="00F25BC0"/>
    <w:rsid w:val="00F25BC1"/>
    <w:rsid w:val="00F25E12"/>
    <w:rsid w:val="00F262E1"/>
    <w:rsid w:val="00F266A1"/>
    <w:rsid w:val="00F26AC8"/>
    <w:rsid w:val="00F26F02"/>
    <w:rsid w:val="00F2743D"/>
    <w:rsid w:val="00F27DC1"/>
    <w:rsid w:val="00F27F5D"/>
    <w:rsid w:val="00F27F5E"/>
    <w:rsid w:val="00F30619"/>
    <w:rsid w:val="00F30B92"/>
    <w:rsid w:val="00F31C44"/>
    <w:rsid w:val="00F31FA7"/>
    <w:rsid w:val="00F3204A"/>
    <w:rsid w:val="00F321A3"/>
    <w:rsid w:val="00F32657"/>
    <w:rsid w:val="00F329BA"/>
    <w:rsid w:val="00F333BA"/>
    <w:rsid w:val="00F3369E"/>
    <w:rsid w:val="00F3378E"/>
    <w:rsid w:val="00F343BB"/>
    <w:rsid w:val="00F345AC"/>
    <w:rsid w:val="00F346DC"/>
    <w:rsid w:val="00F34C88"/>
    <w:rsid w:val="00F34D10"/>
    <w:rsid w:val="00F34EA1"/>
    <w:rsid w:val="00F34F15"/>
    <w:rsid w:val="00F35650"/>
    <w:rsid w:val="00F3601E"/>
    <w:rsid w:val="00F37727"/>
    <w:rsid w:val="00F402F1"/>
    <w:rsid w:val="00F406A0"/>
    <w:rsid w:val="00F406CF"/>
    <w:rsid w:val="00F40903"/>
    <w:rsid w:val="00F40993"/>
    <w:rsid w:val="00F40AEA"/>
    <w:rsid w:val="00F40C3A"/>
    <w:rsid w:val="00F42384"/>
    <w:rsid w:val="00F429E2"/>
    <w:rsid w:val="00F42C9B"/>
    <w:rsid w:val="00F43162"/>
    <w:rsid w:val="00F43756"/>
    <w:rsid w:val="00F439EF"/>
    <w:rsid w:val="00F43CF9"/>
    <w:rsid w:val="00F442B0"/>
    <w:rsid w:val="00F45117"/>
    <w:rsid w:val="00F45CE7"/>
    <w:rsid w:val="00F463BD"/>
    <w:rsid w:val="00F46AF2"/>
    <w:rsid w:val="00F46E59"/>
    <w:rsid w:val="00F47039"/>
    <w:rsid w:val="00F4716D"/>
    <w:rsid w:val="00F479EA"/>
    <w:rsid w:val="00F47B4D"/>
    <w:rsid w:val="00F500FC"/>
    <w:rsid w:val="00F5017D"/>
    <w:rsid w:val="00F5072E"/>
    <w:rsid w:val="00F50A4B"/>
    <w:rsid w:val="00F511A2"/>
    <w:rsid w:val="00F51EBE"/>
    <w:rsid w:val="00F5365F"/>
    <w:rsid w:val="00F54DDF"/>
    <w:rsid w:val="00F5503E"/>
    <w:rsid w:val="00F55357"/>
    <w:rsid w:val="00F56015"/>
    <w:rsid w:val="00F56111"/>
    <w:rsid w:val="00F5651C"/>
    <w:rsid w:val="00F5677D"/>
    <w:rsid w:val="00F56A35"/>
    <w:rsid w:val="00F57193"/>
    <w:rsid w:val="00F5789D"/>
    <w:rsid w:val="00F57AC9"/>
    <w:rsid w:val="00F57CE3"/>
    <w:rsid w:val="00F57D93"/>
    <w:rsid w:val="00F60333"/>
    <w:rsid w:val="00F60B37"/>
    <w:rsid w:val="00F60DC3"/>
    <w:rsid w:val="00F616D7"/>
    <w:rsid w:val="00F62458"/>
    <w:rsid w:val="00F62703"/>
    <w:rsid w:val="00F62B87"/>
    <w:rsid w:val="00F62EB9"/>
    <w:rsid w:val="00F63316"/>
    <w:rsid w:val="00F63378"/>
    <w:rsid w:val="00F63553"/>
    <w:rsid w:val="00F6356D"/>
    <w:rsid w:val="00F6460D"/>
    <w:rsid w:val="00F65580"/>
    <w:rsid w:val="00F6558D"/>
    <w:rsid w:val="00F66208"/>
    <w:rsid w:val="00F66373"/>
    <w:rsid w:val="00F66B75"/>
    <w:rsid w:val="00F66C61"/>
    <w:rsid w:val="00F67F5B"/>
    <w:rsid w:val="00F70423"/>
    <w:rsid w:val="00F70B99"/>
    <w:rsid w:val="00F70F8A"/>
    <w:rsid w:val="00F71038"/>
    <w:rsid w:val="00F71778"/>
    <w:rsid w:val="00F71C7D"/>
    <w:rsid w:val="00F71CB6"/>
    <w:rsid w:val="00F72D88"/>
    <w:rsid w:val="00F7347D"/>
    <w:rsid w:val="00F73D06"/>
    <w:rsid w:val="00F742B5"/>
    <w:rsid w:val="00F74E72"/>
    <w:rsid w:val="00F74F44"/>
    <w:rsid w:val="00F75116"/>
    <w:rsid w:val="00F75136"/>
    <w:rsid w:val="00F7556C"/>
    <w:rsid w:val="00F759BE"/>
    <w:rsid w:val="00F75C76"/>
    <w:rsid w:val="00F75CA7"/>
    <w:rsid w:val="00F76A63"/>
    <w:rsid w:val="00F76FF8"/>
    <w:rsid w:val="00F7721A"/>
    <w:rsid w:val="00F77535"/>
    <w:rsid w:val="00F77590"/>
    <w:rsid w:val="00F80E89"/>
    <w:rsid w:val="00F80F02"/>
    <w:rsid w:val="00F8117D"/>
    <w:rsid w:val="00F8123A"/>
    <w:rsid w:val="00F81385"/>
    <w:rsid w:val="00F8140A"/>
    <w:rsid w:val="00F824B6"/>
    <w:rsid w:val="00F828A2"/>
    <w:rsid w:val="00F8332B"/>
    <w:rsid w:val="00F83B49"/>
    <w:rsid w:val="00F83C5D"/>
    <w:rsid w:val="00F858D9"/>
    <w:rsid w:val="00F862C8"/>
    <w:rsid w:val="00F866F2"/>
    <w:rsid w:val="00F866FD"/>
    <w:rsid w:val="00F86E67"/>
    <w:rsid w:val="00F87581"/>
    <w:rsid w:val="00F90AA5"/>
    <w:rsid w:val="00F916C3"/>
    <w:rsid w:val="00F91D9A"/>
    <w:rsid w:val="00F93C79"/>
    <w:rsid w:val="00F93EAF"/>
    <w:rsid w:val="00F94604"/>
    <w:rsid w:val="00F94A16"/>
    <w:rsid w:val="00F94BB3"/>
    <w:rsid w:val="00F94BC9"/>
    <w:rsid w:val="00F94F55"/>
    <w:rsid w:val="00F9556C"/>
    <w:rsid w:val="00F959AB"/>
    <w:rsid w:val="00F95F77"/>
    <w:rsid w:val="00F968BE"/>
    <w:rsid w:val="00F96C48"/>
    <w:rsid w:val="00F9738D"/>
    <w:rsid w:val="00FA0737"/>
    <w:rsid w:val="00FA083A"/>
    <w:rsid w:val="00FA131A"/>
    <w:rsid w:val="00FA1520"/>
    <w:rsid w:val="00FA1799"/>
    <w:rsid w:val="00FA1B0A"/>
    <w:rsid w:val="00FA1FA0"/>
    <w:rsid w:val="00FA2FE5"/>
    <w:rsid w:val="00FA3836"/>
    <w:rsid w:val="00FA4D66"/>
    <w:rsid w:val="00FA4F9D"/>
    <w:rsid w:val="00FA507C"/>
    <w:rsid w:val="00FA545A"/>
    <w:rsid w:val="00FA59AC"/>
    <w:rsid w:val="00FA5ACF"/>
    <w:rsid w:val="00FA5E70"/>
    <w:rsid w:val="00FA6608"/>
    <w:rsid w:val="00FA710F"/>
    <w:rsid w:val="00FA7692"/>
    <w:rsid w:val="00FA79F4"/>
    <w:rsid w:val="00FA7ABE"/>
    <w:rsid w:val="00FA7DBD"/>
    <w:rsid w:val="00FB019E"/>
    <w:rsid w:val="00FB079C"/>
    <w:rsid w:val="00FB24BF"/>
    <w:rsid w:val="00FB2A07"/>
    <w:rsid w:val="00FB3B88"/>
    <w:rsid w:val="00FB42CF"/>
    <w:rsid w:val="00FB46C1"/>
    <w:rsid w:val="00FB4881"/>
    <w:rsid w:val="00FB4DB7"/>
    <w:rsid w:val="00FB56F6"/>
    <w:rsid w:val="00FB71D9"/>
    <w:rsid w:val="00FB7708"/>
    <w:rsid w:val="00FC010E"/>
    <w:rsid w:val="00FC0FE3"/>
    <w:rsid w:val="00FC12B2"/>
    <w:rsid w:val="00FC161B"/>
    <w:rsid w:val="00FC1945"/>
    <w:rsid w:val="00FC2610"/>
    <w:rsid w:val="00FC3BBB"/>
    <w:rsid w:val="00FC3CE2"/>
    <w:rsid w:val="00FC3D6A"/>
    <w:rsid w:val="00FC3E14"/>
    <w:rsid w:val="00FC42FF"/>
    <w:rsid w:val="00FC47AF"/>
    <w:rsid w:val="00FC51FE"/>
    <w:rsid w:val="00FC5F94"/>
    <w:rsid w:val="00FC6803"/>
    <w:rsid w:val="00FC6A26"/>
    <w:rsid w:val="00FC6AF2"/>
    <w:rsid w:val="00FC6BD8"/>
    <w:rsid w:val="00FC6FC4"/>
    <w:rsid w:val="00FC70D1"/>
    <w:rsid w:val="00FC72CA"/>
    <w:rsid w:val="00FC7C3E"/>
    <w:rsid w:val="00FD0032"/>
    <w:rsid w:val="00FD01A0"/>
    <w:rsid w:val="00FD0322"/>
    <w:rsid w:val="00FD0D39"/>
    <w:rsid w:val="00FD0E16"/>
    <w:rsid w:val="00FD2002"/>
    <w:rsid w:val="00FD2192"/>
    <w:rsid w:val="00FD224D"/>
    <w:rsid w:val="00FD22E2"/>
    <w:rsid w:val="00FD321E"/>
    <w:rsid w:val="00FD3CEF"/>
    <w:rsid w:val="00FD425E"/>
    <w:rsid w:val="00FD5A2B"/>
    <w:rsid w:val="00FD67FB"/>
    <w:rsid w:val="00FD6A13"/>
    <w:rsid w:val="00FD6C50"/>
    <w:rsid w:val="00FD7037"/>
    <w:rsid w:val="00FD763B"/>
    <w:rsid w:val="00FD7B46"/>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4D56"/>
    <w:rsid w:val="00FE5389"/>
    <w:rsid w:val="00FE6355"/>
    <w:rsid w:val="00FE64E3"/>
    <w:rsid w:val="00FE67CC"/>
    <w:rsid w:val="00FE6849"/>
    <w:rsid w:val="00FE6D74"/>
    <w:rsid w:val="00FE6FA4"/>
    <w:rsid w:val="00FE73A5"/>
    <w:rsid w:val="00FE7863"/>
    <w:rsid w:val="00FF0858"/>
    <w:rsid w:val="00FF14C1"/>
    <w:rsid w:val="00FF1C04"/>
    <w:rsid w:val="00FF25D5"/>
    <w:rsid w:val="00FF2DF5"/>
    <w:rsid w:val="00FF2F86"/>
    <w:rsid w:val="00FF3A4D"/>
    <w:rsid w:val="00FF4387"/>
    <w:rsid w:val="00FF43FC"/>
    <w:rsid w:val="00FF441E"/>
    <w:rsid w:val="00FF4B23"/>
    <w:rsid w:val="00FF5119"/>
    <w:rsid w:val="00FF54DA"/>
    <w:rsid w:val="00FF57E6"/>
    <w:rsid w:val="00FF5FC8"/>
    <w:rsid w:val="00FF61FA"/>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F278"/>
  <w15:docId w15:val="{AD185B70-490E-8E4E-9E14-8B41ECE6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semiHidden/>
    <w:unhideWhenUsed/>
    <w:rsid w:val="007729AE"/>
    <w:pPr>
      <w:spacing w:line="240" w:lineRule="auto"/>
    </w:pPr>
    <w:rPr>
      <w:sz w:val="20"/>
      <w:szCs w:val="20"/>
    </w:rPr>
  </w:style>
  <w:style w:type="character" w:customStyle="1" w:styleId="TextkomentraChar">
    <w:name w:val="Text komentára Char"/>
    <w:link w:val="Textkomentra"/>
    <w:uiPriority w:val="99"/>
    <w:semiHidden/>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9878AB"/>
    <w:rPr>
      <w:color w:val="0563C1" w:themeColor="hyperlink"/>
      <w:u w:val="single"/>
    </w:rPr>
  </w:style>
  <w:style w:type="character" w:styleId="Nevyrieenzmienka">
    <w:name w:val="Unresolved Mention"/>
    <w:basedOn w:val="Predvolenpsmoodseku"/>
    <w:uiPriority w:val="99"/>
    <w:semiHidden/>
    <w:unhideWhenUsed/>
    <w:rsid w:val="009878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3523">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649">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5631">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414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16045">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036218">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416">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69098">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180881">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5263">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771323">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368597">
      <w:bodyDiv w:val="1"/>
      <w:marLeft w:val="0"/>
      <w:marRight w:val="0"/>
      <w:marTop w:val="0"/>
      <w:marBottom w:val="0"/>
      <w:divBdr>
        <w:top w:val="none" w:sz="0" w:space="0" w:color="auto"/>
        <w:left w:val="none" w:sz="0" w:space="0" w:color="auto"/>
        <w:bottom w:val="none" w:sz="0" w:space="0" w:color="auto"/>
        <w:right w:val="none" w:sz="0" w:space="0" w:color="auto"/>
      </w:divBdr>
      <w:divsChild>
        <w:div w:id="583103390">
          <w:marLeft w:val="0"/>
          <w:marRight w:val="0"/>
          <w:marTop w:val="0"/>
          <w:marBottom w:val="0"/>
          <w:divBdr>
            <w:top w:val="none" w:sz="0" w:space="0" w:color="auto"/>
            <w:left w:val="none" w:sz="0" w:space="0" w:color="auto"/>
            <w:bottom w:val="none" w:sz="0" w:space="0" w:color="auto"/>
            <w:right w:val="none" w:sz="0" w:space="0" w:color="auto"/>
          </w:divBdr>
          <w:divsChild>
            <w:div w:id="1524052526">
              <w:marLeft w:val="0"/>
              <w:marRight w:val="0"/>
              <w:marTop w:val="0"/>
              <w:marBottom w:val="0"/>
              <w:divBdr>
                <w:top w:val="none" w:sz="0" w:space="0" w:color="auto"/>
                <w:left w:val="none" w:sz="0" w:space="0" w:color="auto"/>
                <w:bottom w:val="none" w:sz="0" w:space="0" w:color="auto"/>
                <w:right w:val="none" w:sz="0" w:space="0" w:color="auto"/>
              </w:divBdr>
              <w:divsChild>
                <w:div w:id="5029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20047">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3900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593428">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5793858">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6432">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8804">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050">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0533">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79850597">
      <w:bodyDiv w:val="1"/>
      <w:marLeft w:val="0"/>
      <w:marRight w:val="0"/>
      <w:marTop w:val="0"/>
      <w:marBottom w:val="0"/>
      <w:divBdr>
        <w:top w:val="none" w:sz="0" w:space="0" w:color="auto"/>
        <w:left w:val="none" w:sz="0" w:space="0" w:color="auto"/>
        <w:bottom w:val="none" w:sz="0" w:space="0" w:color="auto"/>
        <w:right w:val="none" w:sz="0" w:space="0" w:color="auto"/>
      </w:divBdr>
      <w:divsChild>
        <w:div w:id="2099983225">
          <w:marLeft w:val="0"/>
          <w:marRight w:val="0"/>
          <w:marTop w:val="0"/>
          <w:marBottom w:val="0"/>
          <w:divBdr>
            <w:top w:val="none" w:sz="0" w:space="0" w:color="auto"/>
            <w:left w:val="none" w:sz="0" w:space="0" w:color="auto"/>
            <w:bottom w:val="none" w:sz="0" w:space="0" w:color="auto"/>
            <w:right w:val="none" w:sz="0" w:space="0" w:color="auto"/>
          </w:divBdr>
          <w:divsChild>
            <w:div w:id="1745293343">
              <w:marLeft w:val="0"/>
              <w:marRight w:val="0"/>
              <w:marTop w:val="0"/>
              <w:marBottom w:val="0"/>
              <w:divBdr>
                <w:top w:val="none" w:sz="0" w:space="0" w:color="auto"/>
                <w:left w:val="none" w:sz="0" w:space="0" w:color="auto"/>
                <w:bottom w:val="none" w:sz="0" w:space="0" w:color="auto"/>
                <w:right w:val="none" w:sz="0" w:space="0" w:color="auto"/>
              </w:divBdr>
              <w:divsChild>
                <w:div w:id="3297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66989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4304">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02894">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626214">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077632">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550097">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772132">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5503">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882256">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584806">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860410">
      <w:bodyDiv w:val="1"/>
      <w:marLeft w:val="0"/>
      <w:marRight w:val="0"/>
      <w:marTop w:val="0"/>
      <w:marBottom w:val="0"/>
      <w:divBdr>
        <w:top w:val="none" w:sz="0" w:space="0" w:color="auto"/>
        <w:left w:val="none" w:sz="0" w:space="0" w:color="auto"/>
        <w:bottom w:val="none" w:sz="0" w:space="0" w:color="auto"/>
        <w:right w:val="none" w:sz="0" w:space="0" w:color="auto"/>
      </w:divBdr>
      <w:divsChild>
        <w:div w:id="1711028581">
          <w:marLeft w:val="0"/>
          <w:marRight w:val="0"/>
          <w:marTop w:val="0"/>
          <w:marBottom w:val="0"/>
          <w:divBdr>
            <w:top w:val="none" w:sz="0" w:space="0" w:color="auto"/>
            <w:left w:val="none" w:sz="0" w:space="0" w:color="auto"/>
            <w:bottom w:val="none" w:sz="0" w:space="0" w:color="auto"/>
            <w:right w:val="none" w:sz="0" w:space="0" w:color="auto"/>
          </w:divBdr>
          <w:divsChild>
            <w:div w:id="1405107851">
              <w:marLeft w:val="0"/>
              <w:marRight w:val="0"/>
              <w:marTop w:val="0"/>
              <w:marBottom w:val="0"/>
              <w:divBdr>
                <w:top w:val="none" w:sz="0" w:space="0" w:color="auto"/>
                <w:left w:val="none" w:sz="0" w:space="0" w:color="auto"/>
                <w:bottom w:val="none" w:sz="0" w:space="0" w:color="auto"/>
                <w:right w:val="none" w:sz="0" w:space="0" w:color="auto"/>
              </w:divBdr>
              <w:divsChild>
                <w:div w:id="10055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2016">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16691">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294353">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okyny_pre_vypracovanie_ZP.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Pokyny_pre_vypracovanie_ZP.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Pokyny_pre_vypracovanie_ZP.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Pokyny_pre_vypracovanie_ZP.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Pokyny_pre_vypracovanie_ZP.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min/Desktop/Bakalarska%20pra&#769;ca%20Adam%20Bus&#780;fy.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Nem19</b:Tag>
    <b:SourceType>InternetSite</b:SourceType>
    <b:Guid>{AE5D8E65-382F-3244-9A40-795F58C27335}</b:Guid>
    <b:Title>Najpoužívanejšie webové servery – Apache vs. Nginx</b:Title>
    <b:Year>2019</b:Year>
    <b:URL>https://www.websupport.sk/blog/2019/01/najpouzivanejsie-webove-servery-porovnanie-apache-vs-nginx/</b:URL>
    <b:Month>Január</b:Month>
    <b:Day>14</b:Day>
    <b:Author>
      <b:Author>
        <b:NameList>
          <b:Person>
            <b:Last>Nemeček</b:Last>
            <b:First>Andrej</b:First>
          </b:Person>
        </b:NameList>
      </b:Author>
    </b:Author>
    <b:LCID>sk-SK</b:LCID>
    <b:RefOrder>1</b:RefOrder>
  </b:Source>
</b:Sources>
</file>

<file path=customXml/itemProps1.xml><?xml version="1.0" encoding="utf-8"?>
<ds:datastoreItem xmlns:ds="http://schemas.openxmlformats.org/officeDocument/2006/customXml" ds:itemID="{E065B287-E9C3-6948-B8C0-A1B2F1815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Bakalarska práca Adam Bušfy.dotx</Template>
  <TotalTime>5</TotalTime>
  <Pages>49</Pages>
  <Words>7661</Words>
  <Characters>43671</Characters>
  <Application>Microsoft Office Word</Application>
  <DocSecurity>0</DocSecurity>
  <Lines>363</Lines>
  <Paragraphs>102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STUD - Adam Bušfy</cp:lastModifiedBy>
  <cp:revision>6</cp:revision>
  <cp:lastPrinted>2021-04-29T10:45:00Z</cp:lastPrinted>
  <dcterms:created xsi:type="dcterms:W3CDTF">2021-04-29T10:45:00Z</dcterms:created>
  <dcterms:modified xsi:type="dcterms:W3CDTF">2021-05-04T14:45:00Z</dcterms:modified>
</cp:coreProperties>
</file>